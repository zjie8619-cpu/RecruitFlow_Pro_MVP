
<file path=[Content_Types].xml><?xml version="1.0" encoding="utf-8"?>
<Types xmlns="http://schemas.openxmlformats.org/package/2006/content-types">
  <Default ContentType="image/x-emf" Extension="emf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allowOverlap="1" behindDoc="0" distB="0" distL="114300" distR="114300" distT="0" layoutInCell="1" locked="0" relativeHeight="251669504" simplePos="0">
                <wp:simplePos x="0" y="0"/>
                <wp:positionH relativeFrom="column">
                  <wp:posOffset>-449580</wp:posOffset>
                </wp:positionH>
                <wp:positionV relativeFrom="paragraph">
                  <wp:posOffset>7259955</wp:posOffset>
                </wp:positionV>
                <wp:extent cx="6635115" cy="755650"/>
                <wp:effectExtent b="0" l="0" r="0" t="0"/>
                <wp:wrapNone/>
                <wp:docPr id="2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115" cy="755650"/>
                          <a:chOff x="922" y="8054"/>
                          <a:chExt cx="10515" cy="939"/>
                        </a:xfrm>
                      </wpg:grpSpPr>
                      <wps:wsp>
                        <wps:cNvPr id="3" name="文本框 51"/>
                        <wps:cNvSpPr txBox="1"/>
                        <wps:spPr>
                          <a:xfrm>
                            <a:off x="3492" y="8054"/>
                            <a:ext cx="7945" cy="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default"/>
                                  <w:b/>
                                  <w:bCs/>
                                  <w:color w:val="595959"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  <w:lang w:eastAsia="zh-CN" w:val="en-US"/>
                                </w:rPr>
                                <w:t>瀚韬教育科技集团有限公司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在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瀚韬教育西安运营中心做市场专员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，负责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课程介绍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、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课程讲解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、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老师招聘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、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合作校区运营维护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、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合作校区招生等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。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595959"/>
                                </w:rPr>
                              </w:pPr>
                            </w:p>
                            <w:p/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  <wps:wsp>
                        <wps:cNvPr id="4" name="文本框 52"/>
                        <wps:cNvSpPr txBox="1"/>
                        <wps:spPr>
                          <a:xfrm>
                            <a:off x="922" y="8054"/>
                            <a:ext cx="2374" cy="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220" w:left="220"/>
                                <w:rPr>
                                  <w:rFonts w:ascii="微软雅黑" w:cs="微软雅黑" w:eastAsia="微软雅黑" w:hAnsi="微软雅黑"/>
                                  <w:b/>
                                  <w:bCs/>
                                  <w:color w:val="595959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20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20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-202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1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default"/>
                                  <w:color w:val="595959"/>
                                  <w:lang w:eastAsia="zh-CN" w:val="en-US"/>
                                </w:rPr>
                              </w:pP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922,8054" coordsize="10515,939" id="组合 50" o:gfxdata="UEsDBAoAAAAAAIdO4kAAAAAAAAAAAAAAAAAEAAAAZHJzL1BLAwQUAAAACACHTuJA/Sw0yd0AAAAN AQAADwAAAGRycy9kb3ducmV2LnhtbE2PwU7DMAyG70i8Q2QkbluSlrKtNJ3QBJwmJDYkxC1rvLZa k1RN1m5vjznB0f4//f5crC+2YyMOofVOgZwLYOgqb1pXK/jcv86WwELUzujOO1RwxQDr8vam0Lnx k/vAcRdrRiUu5FpBE2Ofcx6qBq0Oc9+jo+zoB6sjjUPNzaAnKrcdT4R45Fa3ji40usdNg9Vpd7YK 3iY9PafyZdyejpvr9z57/9pKVOr+ToonYBEv8Q+GX31Sh5KcDv7sTGCdglm2yAilQIrlChghq8WD BHagVZImKfCy4P+/KH8AUEsDBBQAAAAIAIdO4kC+KSTYZgIAAGcGAAAOAAAAZHJzL2Uyb0RvYy54 bWzdlc2O0zAQx+9IvIPlO02aNm0TNV2ByvaCYKWFB3Ad50NKbGO7TcoZAcc9ceLCnTfgeSivwdhJ u2x3kVaLuHBJ7bE9M//fjN35WVtXaMuULgVP8HDgY8Q4FWnJ8wS/eX3+ZIaRNoSnpBKcJXjHND5b PH40b2TMAlGIKmUKgROu40YmuDBGxp6nacFqogdCMg6LmVA1MTBVuZcq0oD3uvIC3594jVCpVIIy rcG67BZx71Hdx6HIspKypaCbmnHTeVWsIgYk6aKUGi9ctlnGqHmVZZoZVCUYlBr3hSAwXtuvt5iT OFdEFiXtUyD3SeFEU01KDkGPrpbEELRR5S1XdUmV0CIzAypqrxPiiICKoX/CZqXERjotedzk8ggd CnVC/cFu6cvthUJlmuAAI05qKPjP7+9/XH1CoYPTyDyGPSslL+WFAlrWkHczq7fNVG1/QQlqHdbd EStrDaJgnIShP5kAcQpr09kojHrutIDi2GNRANFhceaH464ktHjenx764TDszkajyK56h7DejWQa CQ2prynpv6N0WRDJHHxtCfSURgdK+88f91++7b9+QOHQJmWjwzZLCZn2mQBVR7sG4x2wRuPoVPYB 2TQa/0EziaXSZsVEjewgwQp63LUe2b7QpsNz2GKDcnFeVhXYSVxx1ADsMAjdgeMKAK04cLUaulzt yLTrthe2FukOdMGrAQELod5h1MCdSbB+uyGKYUQ4BXOCu0y4eLoxIitdNtZVd76PADXqcP3zYo3v KFbwwGLdbtFDrYLRFALZ3o5Gsxv9+Z/Uyl0zeH/czevfSvvA/T53tb3+f1j8AlBLAwQKAAAAAACH TuJAAAAAAAAAAAAAAAAABgAAAF9yZWxzL1BLAwQUAAAACACHTuJAihRmPNEAAACUAQAACwAAAF9y ZWxzLy5yZWxzpZDBasMwDIbvg72D0X1xmsMYo04vo9Br6R7A2IpjGltGMtn69vMOg2X0tqN+oe8T //7wmRa1IkukbGDX9aAwO/IxBwPvl+PTCyipNnu7UEYDNxQ4jI8P+zMutrYjmWMR1ShZDMy1llet xc2YrHRUMLfNRJxsbSMHXay72oB66Ptnzb8ZMG6Y6uQN8MkPoC630sx/2Ck6JqGpdo6SpmmK7h5V B7Zlju7INuEbuUazHLAa8CwaB2pZ134EfV+/+6fe00c+47rVfoeM649Xb7ocvwBQSwMEFAAAAAgA h07iQH7m5SD3AAAA4QEAABMAAABbQ29udGVudF9UeXBlc10ueG1slZFBTsMwEEX3SNzB8hYlTrtA CCXpgrRLQKgcYGRPEotkbHlMaG+Pk7YbRJFY2jP/vye73BzGQUwY2Dqq5CovpEDSzljqKvm+32UP UnAEMjA4wkoekeWmvr0p90ePLFKauJJ9jP5RKdY9jsC580hp0rowQkzH0CkP+gM6VOuiuFfaUUSK WZw7ZF022MLnEMX2kK5PJgEHluLptDizKgneD1ZDTKZqIvODkp0JeUouO9xbz3dJQ6pfCfPkOuCc e0lPE6xB8QohPsOYNJQJrIz7ooBT/nfJbDly5trWasybwE2KveF0sbrWjmvXOP3f8u2SunSr5YPq b1BLAQIUABQAAAAIAIdO4kB+5uUg9wAAAOEBAAATAAAAAAAAAAEAIAAAANwEAABbQ29udGVudF9U eXBlc10ueG1sUEsBAhQACgAAAAAAh07iQAAAAAAAAAAAAAAAAAYAAAAAAAAAAAAQAAAAvgMAAF9y ZWxzL1BLAQIUABQAAAAIAIdO4kCKFGY80QAAAJQBAAALAAAAAAAAAAEAIAAAAOIDAABfcmVscy8u cmVsc1BLAQIUAAoAAAAAAIdO4kAAAAAAAAAAAAAAAAAEAAAAAAAAAAAAEAAAAAAAAABkcnMvUEsB AhQAFAAAAAgAh07iQP0sNMndAAAADQEAAA8AAAAAAAAAAQAgAAAAIgAAAGRycy9kb3ducmV2Lnht bFBLAQIUABQAAAAIAIdO4kC+KSTYZgIAAGcGAAAOAAAAAAAAAAEAIAAAACwBAABkcnMvZTJvRG9j LnhtbFBLBQYAAAAABgAGAFkBAAAEBgAAAAA= " o:spid="_x0000_s1026" o:spt="203" style="position:absolute;left:0pt;margin-left:-35.4pt;margin-top:571.65pt;height:59.5pt;width:522.45pt;z-index:251669504;mso-width-relative:page;mso-height-relative:page;">
                <o:lock aspectratio="f" v:ext="edit"/>
                <v:shape coordsize="21600,21600" filled="f" id="文本框 51" o:gfxdata="UEsDBAoAAAAAAIdO4kAAAAAAAAAAAAAAAAAEAAAAZHJzL1BLAwQUAAAACACHTuJAHPTC4LoAAADa AAAADwAAAGRycy9kb3ducmV2LnhtbEWPzYvCMBTE78L+D+EteNPET7QaPaws7EnxE7w9mmdbtnkp TdZ2/3sjCB6HmfkNs1y3thR3qn3hWMOgr0AQp84UnGk4Hb97MxA+IBssHZOGf/KwXn10lpgY1/Ce 7oeQiQhhn6CGPIQqkdKnOVn0fVcRR+/maoshyjqTpsYmwm0ph0pNpcWC40KOFX3llP4e/qyG8/Z2 vYzVLtvYSdW4Vkm2c6l193OgFiACteEdfrV/jIYRPK/EGyBXD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c9MLgugAAANoA AAAPAAAAAAAAAAEAIAAAACIAAABkcnMvZG93bnJldi54bWxQSwECFAAUAAAACACHTuJAMy8FnjsA AAA5AAAAEAAAAAAAAAABACAAAAAJAQAAZHJzL3NoYXBleG1sLnhtbFBLBQYAAAAABgAGAFsBAACz AwAAAAA= " o:spid="_x0000_s1026" o:spt="202" stroked="f" style="position:absolute;left:3492;top:8054;height:939;width:7945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 w:hint="default"/>
                            <w:b/>
                            <w:bCs/>
                            <w:color w:val="595959"/>
                            <w:lang w:eastAsia="zh-CN" w:val="en-US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  <w:lang w:eastAsia="zh-CN" w:val="en-US"/>
                          </w:rPr>
                          <w:t>瀚韬教育科技集团有限公司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在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瀚韬教育西安运营中心做市场专员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，负责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课程介绍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、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课程讲解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、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老师招聘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、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合作校区运营维护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、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合作校区招生等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。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color w:val="595959"/>
                          </w:rPr>
                        </w:pPr>
                      </w:p>
                      <w:p/>
                    </w:txbxContent>
                  </v:textbox>
                </v:shape>
                <v:shape coordsize="21600,21600" filled="f" id="文本框 52" o:gfxdata="UEsDBAoAAAAAAIdO4kAAAAAAAAAAAAAAAAAEAAAAZHJzL1BLAwQUAAAACACHTuJAkx1alLwAAADa AAAADwAAAGRycy9kb3ducmV2LnhtbEWPQWvCQBSE70L/w/IKvZndiJUa3XioFHqqmLaCt0f2mYRm 34bsNkn/vVsQPA4z8w2z3U22FQP1vnGsIU0UCOLSmYYrDV+fb/MXED4gG2wdk4Y/8rDLH2ZbzIwb +UhDESoRIewz1FCH0GVS+rImiz5xHXH0Lq63GKLsK2l6HCPctnKh1EpabDgu1NjRa03lT/FrNXx/ XM6npTpUe/vcjW5Sku1aav30mKoNiEBTuIdv7XejYQn/V+INkPkV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JMdWpS8AAAA 2gAAAA8AAAAAAAAAAQAgAAAAIgAAAGRycy9kb3ducmV2LnhtbFBLAQIUABQAAAAIAIdO4kAzLwWe OwAAADkAAAAQAAAAAAAAAAEAIAAAAAsBAABkcnMvc2hhcGV4bWwueG1sUEsFBgAAAAAGAAYAWwEA ALUDAAAAAA== " o:spid="_x0000_s1026" o:spt="202" stroked="f" style="position:absolute;left:922;top:8054;height:938;width:2374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hanging="220" w:left="220"/>
                          <w:rPr>
                            <w:rFonts w:ascii="微软雅黑" w:cs="微软雅黑" w:eastAsia="微软雅黑" w:hAnsi="微软雅黑"/>
                            <w:b/>
                            <w:bCs/>
                            <w:color w:val="595959"/>
                          </w:rPr>
                        </w:pPr>
                      </w:p>
                      <w:p>
                        <w:pP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20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20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-202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1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 w:hint="default"/>
                            <w:color w:val="595959"/>
                            <w:lang w:eastAsia="zh-CN"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58240" simplePos="0">
                <wp:simplePos x="0" y="0"/>
                <wp:positionH relativeFrom="column">
                  <wp:posOffset>-448945</wp:posOffset>
                </wp:positionH>
                <wp:positionV relativeFrom="paragraph">
                  <wp:posOffset>5306695</wp:posOffset>
                </wp:positionV>
                <wp:extent cx="6449060" cy="735965"/>
                <wp:effectExtent b="0" l="0" r="0" t="0"/>
                <wp:wrapNone/>
                <wp:docPr id="41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060" cy="735965"/>
                          <a:chOff x="1149" y="7753"/>
                          <a:chExt cx="10288" cy="519"/>
                        </a:xfrm>
                      </wpg:grpSpPr>
                      <wps:wsp>
                        <wps:cNvPr id="39" name="文本框 48"/>
                        <wps:cNvSpPr txBox="1"/>
                        <wps:spPr>
                          <a:xfrm>
                            <a:off x="3673" y="7753"/>
                            <a:ext cx="7764" cy="5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  <w:t>幸福基业物业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担任管培生，在各部门轮岗，主要负责对接项目绿化供方，项目绿化管理、日常维护等。</w:t>
                              </w: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  <wps:wsp>
                        <wps:cNvPr id="40" name="文本框 49"/>
                        <wps:cNvSpPr txBox="1"/>
                        <wps:spPr>
                          <a:xfrm>
                            <a:off x="1149" y="7882"/>
                            <a:ext cx="2147" cy="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220" w:left="220"/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2017-2018</w:t>
                              </w:r>
                            </w:p>
                            <w:p>
                              <w:pPr>
                                <w:ind w:left="220"/>
                                <w:rPr>
                                  <w:rFonts w:ascii="微软雅黑" w:cs="微软雅黑" w:eastAsia="微软雅黑" w:hAnsi="微软雅黑"/>
                                  <w:b/>
                                  <w:bCs/>
                                  <w:color w:val="595959"/>
                                </w:rPr>
                              </w:pP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149,7753" coordsize="10288,519" id="组合 47" o:gfxdata="UEsDBAoAAAAAAIdO4kAAAAAAAAAAAAAAAAAEAAAAZHJzL1BLAwQUAAAACACHTuJARatu1d0AAAAN AQAADwAAAGRycy9kb3ducmV2LnhtbE2Py27CMBBF95X6D9ZU6g5sA+GRxkEVartCSIVKFTsTD0lE bEexSeDvO121y9E9uvdMtr7ZhvXYhdo7BXIsgKErvKldqeDr8D5aAgtRO6Mb71DBHQOs88eHTKfG D+4T+30sGZW4kGoFVYxtynkoKrQ6jH2LjrKz76yOdHYlN50eqNw2fCLEnFtdO1qodIubCovL/moV fAx6eJ3Kt357OW/ux0Oy+95KVOr5SYoXYBFv8Q+GX31Sh5ycTv7qTGCNgpGUCblHBSsxnQAjZDWb z4CdiBWLRQI8z/j/L/IfUEsDBBQAAAAIAIdO4kBAF3BAeQIAAG0GAAAOAAAAZHJzL2Uyb0RvYy54 bWzVVcuO0zAU3SPxD5b3NI+mTRs1HYHKdINgpIEPcB3nISW2sd0mwxoBS1as2LDnD/geym9w7aQt 6sxiAAmJTWrf6/s659hdXHRNjXZM6UrwFAcjHyPGqcgqXqT41cvLRzOMtCE8I7XgLMU3TOOL5cMH i1YmLBSlqDOmECThOmlliktjZOJ5mpasIXokJOPgzIVqiIGtKrxMkRayN7UX+v7Ua4XKpBKUaQ3W Ve/EQ0Z1n4QizyvKVoJuG8ZNn1WxmhgYSZeV1Hjpus1zRs2LPNfMoDrFMKlxXygC6439essFSQpF ZFnRoQVynxbOZmpIxaHoMdWKGIK2qrqVqqmoElrkZkRF4/WDOERgisA/w2atxFa6WYqkLeQRdCDq DPU/Tkuf764UqrIURwFGnDTA+I9vb79//ICi2KLTyiKBQ2slr+WVGgxFv7MDd7lq7C+MgjqH680R V9YZRME4jaOJH00wouALAj/2w3mPPC2BHhsXBNEcI3DH8WR88D0d4gM/nIEqbfQkcJHeobBn+zu2 00rQpD4Bpf8OqOuSSObw1xaDAagxNNoDtf/0fv/56/7LOxTNeqzcOQsUMt0TYec62DUY78BrPI3H Z3MfUIvjaXT30CSRSps1Ew2yixQr0LmTH9k90wZIAnwOR2xRLi6runZarzlqUzyfhBMXcPRARM0h 0ELY92pXptt0jnOdbER2A3PBywEFS6HeYNTCvUmxfr0limFEOAVzivtOuHi8NSKvXDc2VR8/VACS rLT+AVsR3PRbbDkN2fLA6u+wdVLpbBb2Kj2wFQZwX5xEx3P3rBwleqLiv2bL3TR4hZy4hhfTPnO/ 7h27p3+J5U9QSwMECgAAAAAAh07iQAAAAAAAAAAAAAAAAAYAAABfcmVscy9QSwMEFAAAAAgAh07i QIoUZjzRAAAAlAEAAAsAAABfcmVscy8ucmVsc6WQwWrDMAyG74O9g9F9cZrDGKNOL6PQa+kewNiK YxpbRjLZ+vbzDoNl9LajfqHvE//+8JkWtSJLpGxg1/WgMDvyMQcD75fj0wsoqTZ7u1BGAzcUOIyP D/szLra2I5ljEdUoWQzMtZZXrcXNmKx0VDC3zUScbG0jB12su9qAeuj7Z82/GTBumOrkDfDJD6Au t9LMf9gpOiahqXaOkqZpiu4eVQe2ZY7uyDbhG7lGsxywGvAsGgdqWdd+BH1fv/un3tNHPuO61X6H jOuPV2+6HL8AUEsDBBQAAAAIAIdO4kB+5uUg9wAAAOEBAAATAAAAW0NvbnRlbnRfVHlwZXNdLnht bJWRQU7DMBBF90jcwfIWJU67QAgl6YK0S0CoHGBkTxKLZGx5TGhvj5O2G0SRWNoz/78nu9wcxkFM GNg6quQqL6RA0s5Y6ir5vt9lD1JwBDIwOMJKHpHlpr69KfdHjyxSmriSfYz+USnWPY7AufNIadK6 MEJMx9ApD/oDOlTrorhX2lFEilmcO2RdNtjC5xDF9pCuTyYBB5bi6bQ4syoJ3g9WQ0ymaiLzg5Kd CXlKLjvcW893SUOqXwnz5DrgnHtJTxOsQfEKIT7DmDSUCayM+6KAU/53yWw5cuba1mrMm8BNir3h dLG61o5r1zj93/Ltkrp0q+WD6m9QSwECFAAUAAAACACHTuJAfublIPcAAADhAQAAEwAAAAAAAAAB ACAAAADvBAAAW0NvbnRlbnRfVHlwZXNdLnhtbFBLAQIUAAoAAAAAAIdO4kAAAAAAAAAAAAAAAAAG AAAAAAAAAAAAEAAAANEDAABfcmVscy9QSwECFAAUAAAACACHTuJAihRmPNEAAACUAQAACwAAAAAA AAABACAAAAD1AwAAX3JlbHMvLnJlbHNQSwECFAAKAAAAAACHTuJAAAAAAAAAAAAAAAAABAAAAAAA AAAAABAAAAAAAAAAZHJzL1BLAQIUABQAAAAIAIdO4kBFq27V3QAAAA0BAAAPAAAAAAAAAAEAIAAA ACIAAABkcnMvZG93bnJldi54bWxQSwECFAAUAAAACACHTuJAQBdwQHkCAABtBgAADgAAAAAAAAAB ACAAAAAsAQAAZHJzL2Uyb0RvYy54bWxQSwUGAAAAAAYABgBZAQAAFwYAAAAA " o:spid="_x0000_s1026" o:spt="203" style="position:absolute;left:0pt;margin-left:-35.35pt;margin-top:417.85pt;height:57.95pt;width:507.8pt;z-index:251658240;mso-width-relative:page;mso-height-relative:page;">
                <o:lock aspectratio="f" v:ext="edit"/>
                <v:shape coordsize="21600,21600" filled="f" id="文本框 48" o:gfxdata="UEsDBAoAAAAAAIdO4kAAAAAAAAAAAAAAAAAEAAAAZHJzL1BLAwQUAAAACACHTuJAmTxzC70AAADb AAAADwAAAGRycy9kb3ducmV2LnhtbEWPQWvCQBSE74L/YXlCb2Y3VotJ3XhQCj1ZtK3Q2yP7TILZ tyG7Nem/7xYKHoeZ+YbZbEfbihv1vnGsIU0UCOLSmYYrDR/vL/M1CB+QDbaOScMPedgW08kGc+MG PtLtFCoRIexz1FCH0OVS+rImiz5xHXH0Lq63GKLsK2l6HCLctnKh1JO02HBcqLGjXU3l9fRtNXwe Ll/npXqr9nbVDW5Ukm0mtX6YpeoZRKAx3MP/7Vej4TGDvy/xB8ji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ZPHMLvQAA ANsAAAAPAAAAAAAAAAEAIAAAACIAAABkcnMvZG93bnJldi54bWxQSwECFAAUAAAACACHTuJAMy8F njsAAAA5AAAAEAAAAAAAAAABACAAAAAMAQAAZHJzL3NoYXBleG1sLnhtbFBLBQYAAAAABgAGAFsB AAC2AwAAAAA= " o:spid="_x0000_s1026" o:spt="202" stroked="f" style="position:absolute;left:3673;top:7753;height:519;width:7764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  <w:t>幸福基业物业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担任管培生，在各部门轮岗，主要负责对接项目绿化供方，项目绿化管理、日常维护等。</w:t>
                        </w:r>
                      </w:p>
                    </w:txbxContent>
                  </v:textbox>
                </v:shape>
                <v:shape coordsize="21600,21600" filled="f" id="文本框 49" o:gfxdata="UEsDBAoAAAAAAIdO4kAAAAAAAAAAAAAAAAAEAAAAZHJzL1BLAwQUAAAACACHTuJAUACp67gAAADb AAAADwAAAGRycy9kb3ducmV2LnhtbEVPy4rCMBTdC/5DuII7TRx0cDpNXSgDrhSfMLtLc23LNDel ibb+vVkIszycd7rqbS0e1PrKsYbZVIEgzp2puNBwPv1MliB8QDZYOyYNT/KwyoaDFBPjOj7Q4xgK EUPYJ6ihDKFJpPR5SRb91DXEkbu51mKIsC2kabGL4baWH0p9SosVx4YSG1qXlP8d71bDZXf7vc7V vtjYRdO5Xkm2X1Lr8WimvkEE6sO/+O3eGg3zuD5+iT9AZi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UACp67gAAADbAAAA DwAAAAAAAAABACAAAAAiAAAAZHJzL2Rvd25yZXYueG1sUEsBAhQAFAAAAAgAh07iQDMvBZ47AAAA OQAAABAAAAAAAAAAAQAgAAAABwEAAGRycy9zaGFwZXhtbC54bWxQSwUGAAAAAAYABgBbAQAAsQMA AAAA " o:spid="_x0000_s1026" o:spt="202" stroked="f" style="position:absolute;left:1149;top:7882;height:390;width:2147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hanging="220" w:left="220"/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  <w:t xml:space="preserve"> 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2017-2018</w:t>
                        </w:r>
                      </w:p>
                      <w:p>
                        <w:pPr>
                          <w:ind w:left="220"/>
                          <w:rPr>
                            <w:rFonts w:ascii="微软雅黑" w:cs="微软雅黑" w:eastAsia="微软雅黑" w:hAnsi="微软雅黑"/>
                            <w:b/>
                            <w:bCs/>
                            <w:color w:val="595959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67456" simplePos="0">
                <wp:simplePos x="0" y="0"/>
                <wp:positionH relativeFrom="column">
                  <wp:posOffset>-460375</wp:posOffset>
                </wp:positionH>
                <wp:positionV relativeFrom="paragraph">
                  <wp:posOffset>6317615</wp:posOffset>
                </wp:positionV>
                <wp:extent cx="6588760" cy="821055"/>
                <wp:effectExtent b="0" l="0" r="0" t="0"/>
                <wp:wrapNone/>
                <wp:docPr id="4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8760" cy="821055"/>
                          <a:chOff x="922" y="8054"/>
                          <a:chExt cx="10515" cy="939"/>
                        </a:xfrm>
                      </wpg:grpSpPr>
                      <wps:wsp>
                        <wps:cNvPr id="42" name="文本框 51"/>
                        <wps:cNvSpPr txBox="1"/>
                        <wps:spPr>
                          <a:xfrm>
                            <a:off x="3492" y="8054"/>
                            <a:ext cx="7945" cy="9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  <w:t>西安君爱邻餐饮管理有限公司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在西安君爱邻餐饮管理有限公司旗下咖啡之翼担任店长一职，负责门店日常运营管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  <w:lang w:eastAsia="zh-CN" w:val="en-US"/>
                                </w:rPr>
                                <w:t>理论</w:t>
                              </w: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理、人员管理、库存管理、物料采购、日常出品管理等。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595959"/>
                                </w:rPr>
                              </w:pPr>
                            </w:p>
                            <w:p/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  <wps:wsp>
                        <wps:cNvPr id="43" name="文本框 52"/>
                        <wps:cNvSpPr txBox="1"/>
                        <wps:spPr>
                          <a:xfrm>
                            <a:off x="922" y="8054"/>
                            <a:ext cx="2374" cy="9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220" w:left="220"/>
                                <w:rPr>
                                  <w:rFonts w:ascii="微软雅黑" w:cs="微软雅黑" w:eastAsia="微软雅黑" w:hAnsi="微软雅黑"/>
                                  <w:b/>
                                  <w:bCs/>
                                  <w:color w:val="595959"/>
                                </w:rPr>
                              </w:pP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2018-2020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 w:hint="default"/>
                                  <w:color w:val="595959"/>
                                  <w:lang w:eastAsia="zh-CN" w:val="en-US"/>
                                </w:rPr>
                              </w:pP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922,8054" coordsize="10515,939" id="组合 50" o:gfxdata="UEsDBAoAAAAAAIdO4kAAAAAAAAAAAAAAAAAEAAAAZHJzL1BLAwQUAAAACACHTuJAOuKDzN0AAAAO AQAADwAAAGRycy9kb3ducmV2LnhtbE2PwW7CMAyG75P2DpEn7QZJ2Aq0a4omtO2EJg0mIW6hMW1F k1RNaOHt5522o/1/+v05X11tywbsQ+OdAjkVwNCV3jSuUvC9e58sgYWondGtd6jghgFWxf1drjPj R/eFwzZWjEpcyLSCOsYu4zyUNVodpr5DR9nJ91ZHGvuKm16PVG5bPhNizq1uHF2odYfrGsvz9mIV fIx6fH2Sb8PmfFrfDrvkc7+RqNTjgxQvwCJe4x8Mv/qkDgU5Hf3FmcBaBRMpF8/EUiIWyxQYMek8 kcCOtJolMgVe5Pz/G8UPUEsDBBQAAAAIAIdO4kCYcidxaQIAAGsGAAAOAAAAZHJzL2Uyb0RvYy54 bWzdVcuO0zAU3SPxD5b3NGnaTJOo6QhUphsEIw18gOs4Dymxje02GdYIWM6KFRv2/AHfQ/kNrp20 w3QGaTSIDZvUvtf3cc65duenXVOjLVO6EjzF45GPEeNUZBUvUvzm9dmTCCNtCM9ILThL8SXT+HTx +NG8lQkLRCnqjCkESbhOWpni0hiZeJ6mJWuIHgnJODhzoRpiYKsKL1OkhexN7QW+f+K1QmVSCcq0 Buuyd+Iho7pPQpHnFWVLQTcN46bPqlhNDEDSZSU1Xrhu85xR8yrPNTOoTjEgNe4LRWC9tl9vMSdJ oYgsKzq0QO7TwhGmhlQcih5SLYkhaKOqW6maiiqhRW5GVDReD8QxAijG/hE3KyU20mEpkraQB9JB qCPWH5yWvtyeK1RlKZ5OMeKkAcV/fn//4+oTCh07rSwSOLRS8kKeK6DLGop+ZwF3uWrsL0BBneP1 8sAr6wyiYDyJZpNoFmJEwTf24yjsc5OEliCPjYuDACPwRn447UWh5fMhfOyH4yE4nsTW6+3reje6 aSWMpL7mSf8dTxclkczRry0Fe56g0Z6n3eePuy/fdl8/oHBsu7Ll4ZzlCZnumQBYB7sG4x10Tabx Me49abN4+gfQJJFKmxUTDbKLFCsYczd9ZPtCm56f/RFblIuzqq7BTpKaoxbYDoPQBRw8wGjNgViL oe/Vrky37gZga5FdAi54OKBgKdQ7jFq4NinWbzdEMYwIp2BOcd8JF083RuSV68am6uOHCiBST9e/ V2tyh1rBA9W6PaR7sYLJDK6PHe94Et2Y0P9ELHfR4A1yd294L+0j9/veiXv9H7H4BV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N8EAABbQ29udGVu dF9UeXBlc10ueG1sUEsBAhQACgAAAAAAh07iQAAAAAAAAAAAAAAAAAYAAAAAAAAAAAAQAAAAwQMA AF9yZWxzL1BLAQIUABQAAAAIAIdO4kCKFGY80QAAAJQBAAALAAAAAAAAAAEAIAAAAOUDAABfcmVs cy8ucmVsc1BLAQIUAAoAAAAAAIdO4kAAAAAAAAAAAAAAAAAEAAAAAAAAAAAAEAAAAAAAAABkcnMv UEsBAhQAFAAAAAgAh07iQDrig8zdAAAADgEAAA8AAAAAAAAAAQAgAAAAIgAAAGRycy9kb3ducmV2 LnhtbFBLAQIUABQAAAAIAIdO4kCYcidxaQIAAGsGAAAOAAAAAAAAAAEAIAAAACwBAABkcnMvZTJv RG9jLnhtbFBLBQYAAAAABgAGAFkBAAAHBgAAAAA= " o:spid="_x0000_s1026" o:spt="203" style="position:absolute;left:0pt;margin-left:-36.25pt;margin-top:497.45pt;height:64.65pt;width:518.8pt;z-index:251667456;mso-width-relative:page;mso-height-relative:page;">
                <o:lock aspectratio="f" v:ext="edit"/>
                <v:shape coordsize="21600,21600" filled="f" id="文本框 51" o:gfxdata="UEsDBAoAAAAAAIdO4kAAAAAAAAAAAAAAAAAEAAAAZHJzL1BLAwQUAAAACACHTuJAz56SB70AAADb AAAADwAAAGRycy9kb3ducmV2LnhtbEWPT2vCQBTE70K/w/IK3nRXSaWmWT0ogidLtS14e2Rf/tDs 25Bdk/jtu4WCx2FmfsNk29E2oqfO1441LOYKBHHuTM2lhs/LYfYKwgdkg41j0nAnD9vN0yTD1LiB P6g/h1JECPsUNVQhtKmUPq/Iop+7ljh6hesshii7UpoOhwi3jVwqtZIWa44LFba0qyj/Od+shq9T cf1O1Hu5ty/t4EYl2a6l1tPnhXoDEWgMj/B/+2g0JEv4+xJ/gNz8A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PnpIHvQAA ANsAAAAPAAAAAAAAAAEAIAAAACIAAABkcnMvZG93bnJldi54bWxQSwECFAAUAAAACACHTuJAMy8F njsAAAA5AAAAEAAAAAAAAAABACAAAAAMAQAAZHJzL3NoYXBleG1sLnhtbFBLBQYAAAAABgAGAFsB AAC2AwAAAAA= " o:spid="_x0000_s1026" o:spt="202" stroked="f" style="position:absolute;left:3492;top:8054;height:939;width:7945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  <w:t>西安君爱邻餐饮管理有限公司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在西安君爱邻餐饮管理有限公司旗下咖啡之翼担任店长一职，负责门店日常运营管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  <w:lang w:eastAsia="zh-CN" w:val="en-US"/>
                          </w:rPr>
                          <w:t>理论</w:t>
                        </w: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理、人员管理、库存管理、物料采购、日常出品管理等。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color w:val="595959"/>
                          </w:rPr>
                        </w:pPr>
                      </w:p>
                      <w:p/>
                    </w:txbxContent>
                  </v:textbox>
                </v:shape>
                <v:shape coordsize="21600,21600" filled="f" id="文本框 52" o:gfxdata="UEsDBAoAAAAAAIdO4kAAAAAAAAAAAAAAAAAEAAAAZHJzL1BLAwQUAAAACACHTuJAoNI3nL0AAADb AAAADwAAAGRycy9kb3ducmV2LnhtbEWPQWvCQBSE74L/YXlCb7qbVouN2eTQUuipom2F3h7ZZxLM vg3ZrUn/vSsIHoeZ+YbJitG24ky9bxxrSBYKBHHpTMOVhu+v9/kahA/IBlvHpOGfPBT5dJJhatzA OzrvQyUihH2KGuoQulRKX9Zk0S9cRxy9o+sthij7Spoehwi3rXxU6llabDgu1NjRa03laf9nNfx8 Hn8PS7Wt3uyqG9yoJNsXqfXDLFEbEIHGcA/f2h9Gw/IJrl/iD5D5B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g0jecvQAA ANsAAAAPAAAAAAAAAAEAIAAAACIAAABkcnMvZG93bnJldi54bWxQSwECFAAUAAAACACHTuJAMy8F njsAAAA5AAAAEAAAAAAAAAABACAAAAAMAQAAZHJzL3NoYXBleG1sLnhtbFBLBQYAAAAABgAGAFsB AAC2AwAAAAA= " o:spid="_x0000_s1026" o:spt="202" stroked="f" style="position:absolute;left:922;top:8054;height:938;width:2374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numPr>
                            <w:ilvl w:val="0"/>
                            <w:numId w:val="1"/>
                          </w:numPr>
                          <w:ind w:hanging="220" w:left="220"/>
                          <w:rPr>
                            <w:rFonts w:ascii="微软雅黑" w:cs="微软雅黑" w:eastAsia="微软雅黑" w:hAnsi="微软雅黑"/>
                            <w:b/>
                            <w:bCs/>
                            <w:color w:val="595959"/>
                          </w:rPr>
                        </w:pPr>
                      </w:p>
                      <w:p>
                        <w:pP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2018-2020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 w:hint="default"/>
                            <w:color w:val="595959"/>
                            <w:lang w:eastAsia="zh-CN"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allowOverlap="1" behindDoc="0" distB="0" distL="114300" distR="114300" distT="0" layoutInCell="1" locked="0" relativeHeight="251653120" simplePos="0">
                <wp:simplePos x="0" y="0"/>
                <wp:positionH relativeFrom="column">
                  <wp:posOffset>2180590</wp:posOffset>
                </wp:positionH>
                <wp:positionV relativeFrom="paragraph">
                  <wp:posOffset>882015</wp:posOffset>
                </wp:positionV>
                <wp:extent cx="3714750" cy="1025525"/>
                <wp:effectExtent b="0" l="0" r="0" t="0"/>
                <wp:wrapNone/>
                <wp:docPr id="16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性别：  女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民族：  汉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手机: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151914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  <w:lang w:eastAsia="zh-CN" w:val="en-US"/>
                              </w:rPr>
                              <w:t>7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3688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邮箱: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ab/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1491583804@qq.con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20" o:gfxdata="UEsDBAoAAAAAAIdO4kAAAAAAAAAAAAAAAAAEAAAAZHJzL1BLAwQUAAAACACHTuJASZZn79cAAAAL AQAADwAAAGRycy9kb3ducmV2LnhtbE2PTU/DMAyG70j8h8hI3FjStaCuazohPiQOXBjl7jVZW9E4 VZOt3b/HnOBoP69ePy53ixvE2U6h96QhWSkQlhpvemo11J+vdzmIEJEMDp6shosNsKuur0osjJ/p w573sRVcQqFADV2MYyFlaDrrMKz8aInZ0U8OI49TK82EM5e7Qa6VepAOe+ILHY72qbPN9/7kNMRo HpNL/eLC29fy/jx3qrnHWuvbm0RtQUS7xL8w/OqzOlTsdPAnMkEMGtIszTjKIM03IDixWee8OTBS KgNZlfL/D9UPUEsDBBQAAAAIAIdO4kDOnzEmwgEAAHYDAAAOAAAAZHJzL2Uyb0RvYy54bWytU82O 0zAQvq/EO1i+06SB7kLUdAWqlguClRYewHXsxpL/8LhN+gLwBpy47H2fq8+xYye0sFz2wMWxZz5/ M983zvJ6MJrsRQDlbEPns5ISYblrld029OuXm5dvKIHIbMu0s6KhBwH0evXiYtn7WlSuc7oVgSCJ hbr3De1i9HVRAO+EYTBzXlhMShcMi3gM26INrEd2o4uqLC+L3oXWB8cFAEbXY5JOjOE5hE5KxcXa 8Z0RNo6sQWgWURJ0ygNd5W6lFDx+lhJEJLqhqDTmFYvgfpPWYrVk9TYw3yk+tcCe08ITTYYpi0VP VGsWGdkF9Q+VUTw4cDLOuDPFKCQ7girm5RNv7jrmRdaCVoM/mQ7/j5Z/2t8Golp8CZeUWGZw4sef P46/Ho7330mVDeo91Ii784iMw3s3IDgZl+KAwaR7kMGkLyoimEd7Dyd7xRAJx+Crq/nrqwWmOObm ZbVYVIvEU5yv+wDxg3CGpE1DA84v28r2HyGO0N+QVM26G6V1nqG2pG/o20T5VwbJtcUa52bTLg6b YVKwce0BhfX4BhoK33YsJMsZKnu3i8ify6Y7I3CiwnHkxqenk+b95zmjzr/L6hFQSwMECgAAAAAA h07iQAAAAAAAAAAAAAAAAAYAAABfcmVscy9QSwMEFAAAAAgAh07iQIoUZjzRAAAAlAEAAAsAAABf cmVscy8ucmVsc6WQwWrDMAyG74O9g9F9cZrDGKNOL6PQa+kewNiKYxpbRjLZ+vbzDoNl9LajfqHv E//+8JkWtSJLpGxg1/WgMDvyMQcD75fj0wsoqTZ7u1BGAzcUOIyPD/szLra2I5ljEdUoWQzMtZZX rcXNmKx0VDC3zUScbG0jB12su9qAeuj7Z82/GTBumOrkDfDJD6Aut9LMf9gpOiahqXaOkqZpiu4e VQe2ZY7uyDbhG7lGsxywGvAsGgdqWdd+BH1fv/un3tNHPuO61X6HjOuPV2+6HL8AUEsDBBQAAAAI AIdO4kB+5uUg9wAAAOEBAAATAAAAW0NvbnRlbnRfVHlwZXNdLnhtbJWRQU7DMBBF90jcwfIWJU67 QAgl6YK0S0CoHGBkTxKLZGx5TGhvj5O2G0SRWNoz/78nu9wcxkFMGNg6quQqL6RA0s5Y6ir5vt9l D1JwBDIwOMJKHpHlpr69KfdHjyxSmriSfYz+USnWPY7AufNIadK6MEJMx9ApD/oDOlTrorhX2lFE ilmcO2RdNtjC5xDF9pCuTyYBB5bi6bQ4syoJ3g9WQ0ymaiLzg5KdCXlKLjvcW893SUOqXwnz5Drg nHtJTxOsQfEKIT7DmDSUCayM+6KAU/53yWw5cuba1mrMm8BNir3hdLG61o5r1zj93/Ltkrp0q+WD 6m9QSwECFAAUAAAACACHTuJAfublIPcAAADhAQAAEwAAAAAAAAABACAAAAAyBAAAW0NvbnRlbnRf VHlwZXNdLnhtbFBLAQIUAAoAAAAAAIdO4kAAAAAAAAAAAAAAAAAGAAAAAAAAAAAAEAAAABQDAABf cmVscy9QSwECFAAUAAAACACHTuJAihRmPNEAAACUAQAACwAAAAAAAAABACAAAAA4AwAAX3JlbHMv LnJlbHNQSwECFAAKAAAAAACHTuJAAAAAAAAAAAAAAAAABAAAAAAAAAAAABAAAAAAAAAAZHJzL1BL AQIUABQAAAAIAIdO4kBJlmfv1wAAAAsBAAAPAAAAAAAAAAEAIAAAACIAAABkcnMvZG93bnJldi54 bWxQSwECFAAUAAAACACHTuJAzp8xJsIBAAB2AwAADgAAAAAAAAABACAAAAAmAQAAZHJzL2Uyb0Rv Yy54bWxQSwUGAAAAAAYABgBZAQAAWgUAAAAA " o:spid="_x0000_s1026" o:spt="202" stroked="f" style="position:absolute;left:0pt;margin-left:171.7pt;margin-top:69.45pt;height:80.75pt;width:292.5pt;z-index:251653120;mso-width-relative:page;mso-height-relative:page;" type="#_x0000_t202">
                <v:fill focussize="0,0" on="f"/>
                <v:stroke on="f"/>
                <v:imagedata o:title=""/>
                <o:lock aspectratio="f" v:ext="edit"/>
                <v:textbox style="mso-fit-shape-to-text:t;">
                  <w:txbxContent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性别：  女</w:t>
                      </w:r>
                    </w:p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民族：  汉</w:t>
                      </w:r>
                    </w:p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手机: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ab/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151914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  <w:lang w:eastAsia="zh-CN" w:val="en-US"/>
                        </w:rPr>
                        <w:t>7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3688</w:t>
                      </w:r>
                    </w:p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邮箱: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ab/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1491583804@qq.con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1" behindDoc="0" distB="0" distL="114300" distR="114300" distT="0" layoutInCell="1" locked="0" relativeHeight="251665408" simplePos="0">
                <wp:simplePos x="0" y="0"/>
                <wp:positionH relativeFrom="column">
                  <wp:posOffset>1750695</wp:posOffset>
                </wp:positionH>
                <wp:positionV relativeFrom="paragraph">
                  <wp:posOffset>-741680</wp:posOffset>
                </wp:positionV>
                <wp:extent cx="1892935" cy="634365"/>
                <wp:effectExtent b="0" l="0" r="0" t="0"/>
                <wp:wrapNone/>
                <wp:docPr id="55" name="文本框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93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cs="微软雅黑" w:eastAsia="微软雅黑" w:hAnsi="微软雅黑"/>
                                <w:color w:val="FFFFFF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FFFFFF"/>
                                <w:sz w:val="48"/>
                                <w:szCs w:val="56"/>
                              </w:rPr>
                              <w:t>求职简历</w:t>
                            </w:r>
                            <w:r>
                              <w:drawing>
                                <wp:inline distB="0" distL="0" distR="0" distT="0">
                                  <wp:extent cx="7751445" cy="10337800"/>
                                  <wp:effectExtent b="6350" l="0" r="1905" t="0"/>
                                  <wp:docPr descr="C:\Users\Administrator\Desktop\微信图片_20201025170234.jpg" id="77" name="图片 7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descr="C:\Users\Administrator\Desktop\微信图片_20201025170234.jpg" id="77" name="图片 77"/>
                                          <pic:cNvPicPr>
                                            <a:picLocks noChangeArrowheads="1"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751623" cy="10338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 vert="horz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89" o:gfxdata="UEsDBAoAAAAAAIdO4kAAAAAAAAAAAAAAAAAEAAAAZHJzL1BLAwQUAAAACACHTuJAGATyutkAAAAM AQAADwAAAGRycy9kb3ducmV2LnhtbE2PzU7DMBCE70i8g7VI3Fo7hSQ0xOkBxBVE+ZG4ufE2iYjX Uew26dt3e4Lb7s5o9ptyM7teHHEMnScNyVKBQKq97ajR8PnxsngAEaIha3pPqOGEATbV9VVpCusn esfjNjaCQygURkMb41BIGeoWnQlLPyCxtvejM5HXsZF2NBOHu16ulMqkMx3xh9YM+NRi/bs9OA1f r/uf73v11jy7dJj8rCS5tdT69iZRjyAizvHPDBd8RoeKmXb+QDaIXsMqT3O2algkScYl2JLmdzzs LqdsDbIq5f8S1RlQSwMEFAAAAAgAh07iQLiHPtnbAQAAmAMAAA4AAABkcnMvZTJvRG9jLnhtbK1T zY7TMBC+I/EOlu80/aFVG9VdgarlggBp4QFcx24sxR5jO03KA8AbcOLCnefqc+zYyXbRctkDl8Se GX/ffN/Y25veNOQkfdBgGZ1NppRIK6DS9sjol8+3r9aUhMhtxRuwktGzDPRm9/LFtnOlnEMNTSU9 QRAbys4xWsfoyqIIopaGhwk4aTGpwBseceuPReV5h+imKebT6arowFfOg5AhYHQ/JOmI6J8DCEpp IfcgWiNtHFC9bHhESaHWLtBd7lYpKeJHpYKMpGEUlcb8RRJcH9K32G15efTc1VqMLfDntPBEk+Ha IukVas8jJ63X/0AZLTwEUHEiwBSDkOwIqphNn3hzV3Mnsxa0Orir6eH/wYoPp0+e6IrR5ZISyw1O /PLzx+XXn8vv72S9SQZ1LpRYd+ewMvZvocdr8xAPGEy6e+VN+qMignm093y1V/aRiHRovZlvFkgj MLdavF6slgmmeDztfIjvJBiSFox6HF92lZ/ehziUPpQkMgu3umnyCBtLOkY3y/kyH7hmELyxyJE0 DL2mVewP/SjsANUZdeGDQMIa/DdKOrwOjIavLfeSEm4FhhmNlLTO62ONdbOR5E0bQencWYIdsEY2 HFjWNl6udCP+3ueqxwe1uwd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AYBPK62QAAAAwBAAAPAAAA AAAAAAEAIAAAACIAAABkcnMvZG93bnJldi54bWxQSwECFAAUAAAACACHTuJAuIc+2dsBAACYAwAA DgAAAAAAAAABACAAAAAoAQAAZHJzL2Uyb0RvYy54bWxQSwUGAAAAAAYABgBZAQAAdQUAAAAA " o:spid="_x0000_s1026" o:spt="202" stroked="f" style="position:absolute;left:0pt;margin-left:137.85pt;margin-top:-58.4pt;height:49.95pt;width:149.05pt;z-index:251665408;mso-width-relative:page;mso-height-relative:page;" type="#_x0000_t202">
                <v:fill focussize="0,0" on="f"/>
                <v:stroke on="f"/>
                <v:imagedata o:title=""/>
                <o:lock aspectratio="f" v:ext="edit"/>
                <v:textbox>
                  <w:txbxContent>
                    <w:p>
                      <w:pPr>
                        <w:jc w:val="center"/>
                        <w:rPr>
                          <w:rFonts w:ascii="微软雅黑" w:cs="微软雅黑" w:eastAsia="微软雅黑" w:hAnsi="微软雅黑"/>
                          <w:color w:val="FFFFFF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FFFFFF"/>
                          <w:sz w:val="48"/>
                          <w:szCs w:val="56"/>
                        </w:rPr>
                        <w:t>求职简历</w:t>
                      </w:r>
                      <w:r>
                        <w:drawing>
                          <wp:inline distB="0" distL="0" distR="0" distT="0">
                            <wp:extent cx="7751445" cy="10337800"/>
                            <wp:effectExtent b="6350" l="0" r="1905" t="0"/>
                            <wp:docPr descr="C:\Users\Administrator\Desktop\微信图片_20201025170234.jpg" id="77" name="图片 7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descr="C:\Users\Administrator\Desktop\微信图片_20201025170234.jpg" id="77" name="图片 77"/>
                                    <pic:cNvPicPr>
                                      <a:picLocks noChangeArrowheads="1"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751623" cy="10338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allowOverlap="1" behindDoc="0" distB="0" distL="114300" distR="114300" distT="0" layoutInCell="1" locked="0" relativeHeight="251654144" simplePos="0">
            <wp:simplePos x="0" y="0"/>
            <wp:positionH relativeFrom="column">
              <wp:posOffset>9355455</wp:posOffset>
            </wp:positionH>
            <wp:positionV relativeFrom="paragraph">
              <wp:posOffset>938530</wp:posOffset>
            </wp:positionV>
            <wp:extent cx="984885" cy="1381760"/>
            <wp:effectExtent b="8890" l="0" r="5715" t="0"/>
            <wp:wrapNone/>
            <wp:docPr descr="D:\桌面\桌面文件\登记照4\6677878888.jpg6677878888" id="1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D:\桌面\桌面文件\登记照4\6677878888.jpg6677878888" id="17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4885" cy="1381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allowOverlap="1" behindDoc="0" distB="0" distL="114300" distR="114300" distT="0" layoutInCell="1" locked="0" relativeHeight="251651072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-104775</wp:posOffset>
                </wp:positionV>
                <wp:extent cx="1914525" cy="323215"/>
                <wp:effectExtent b="635" l="0" r="0" t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23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Impact" w:cs="Impact" w:eastAsia="黑体" w:hAnsi="Impact"/>
                                <w:color w:val="FFFFF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Impact" w:cs="Impact" w:eastAsia="黑体" w:hAnsi="Impact" w:hint="eastAsia"/>
                                <w:color w:val="FFFFFF"/>
                                <w:sz w:val="20"/>
                                <w:szCs w:val="22"/>
                              </w:rPr>
                              <w:t>我一直都在努力</w:t>
                            </w:r>
                            <w:r>
                              <w:rPr>
                                <w:rFonts w:ascii="Impact" w:cs="Impact" w:eastAsia="黑体" w:hAnsi="Impact" w:hint="eastAsia"/>
                                <w:color w:val="FFFFFF"/>
                                <w:sz w:val="20"/>
                                <w:szCs w:val="22"/>
                              </w:rPr>
                              <w:drawing>
                                <wp:inline distB="0" distL="0" distR="0" distT="0">
                                  <wp:extent cx="1600200" cy="581025"/>
                                  <wp:effectExtent b="0" l="0" r="0" t="0"/>
                                  <wp:docPr id="78" name="图片 7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" name="图片 78"/>
                                          <pic:cNvPicPr>
                                            <a:picLocks noChangeArrowheads="1"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00200" cy="5810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Impact" w:cs="Impact" w:eastAsia="黑体" w:hAnsi="Impact" w:hint="eastAsia"/>
                                <w:color w:val="FFFFFF"/>
                                <w:sz w:val="20"/>
                                <w:szCs w:val="22"/>
                              </w:rPr>
                              <w:t>都在努力</w:t>
                            </w:r>
                          </w:p>
                        </w:txbxContent>
                      </wps:txbx>
  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_x0000_s1026" o:gfxdata="UEsDBAoAAAAAAIdO4kAAAAAAAAAAAAAAAAAEAAAAZHJzL1BLAwQUAAAACACHTuJA5MhReNwAAAAK AQAADwAAAGRycy9kb3ducmV2LnhtbE2PzU7DMBCE70i8g7VI3FonIYmqEKdCkSokBIeWXrht4m0S Edshdn/g6VlO9DarGc1+U64vZhQnmv3grIJ4GYEg2zo92E7B/n2zWIHwAa3G0VlS8E0e1tXtTYmF dme7pdMudIJLrC9QQR/CVEjp254M+qWbyLJ3cLPBwOfcST3jmcvNKJMoyqXBwfKHHieqe2o/d0ej 4KXevOG2SczqZ6yfXw9P09f+I1Pq/i6OHkEEuoT/MPzhMzpUzNS4o9VejAqSPOUtQcEizjMQnMjy jEWj4CFNQValvJ5Q/QJQSwMEFAAAAAgAh07iQGJuXn9BAgAAdgQAAA4AAABkcnMvZTJvRG9jLnht bK1UzW7UMBC+I/EOlu80+9MtsGq2WloVIVW0UkGcvY6ziWR7jO1tUh4A3qAnLtx5rj4Hn53dbVU4 9MDFmfGMv/H3zTjHJ73R7Eb50JIt+fhgxJmykqrWrkv++dP5qzechShsJTRZVfJbFfjJ4uWL487N 1YQa0pXyDCA2zDtX8iZGNy+KIBtlRDggpyyCNXkjIly/LiovOqAbXUxGo6OiI185T1KFgN2zIci3 iP45gFTXrVRnJDdG2TigeqVFBKXQtC7wRb5tXSsZL+s6qMh0ycE05hVFYK/SWiyOxXzthWtaub2C eM4VnnAyorUouoc6E1GwjW//gjKt9BSojgeSTDEQyYqAxXj0RJvrRjiVuUDq4Paih/8HKz/eXHnW VpgESGKFQcfv737c//x9/+s7wx4E6lyYI+/aITP276hH8m4/YDPx7mtv0heMGOLAut3Lq/rIZDr0 dnw4m8w4k4hNJ9PJeJZgiofTzof4XpFhySi5R/uyquLmIsQhdZeSilk6b7XOLdSWdSU/ms5G+cA+ AnBtU67Kw7CFSYyGmycr9qt+S3NF1S1YehoGJTh53uIqFyLEK+ExGSCGtxMvsdSaUJK2FmcN+W// 2k/5aBiinHWYtJKHrxvhFWf6g0UrocohYGN2DmevJ3D848jqccRuzClhmMd4pU5mM+VHvTNrT+YL ntgyVUVIWInaJY878zQO848nKtVymZMwjE7EC3vtZIIexF1uItVt1j3JNGiDfiUH45g7t306ad4f +znr4Xex+ANQSwMECgAAAAAAh07iQAAAAAAAAAAAAAAAAAYAAABfcmVscy9QSwMEFAAAAAgAh07i QIoUZjzRAAAAlAEAAAsAAABfcmVscy8ucmVsc6WQwWrDMAyG74O9g9F9cZrDGKNOL6PQa+kewNiK YxpbRjLZ+vbzDoNl9LajfqHvE//+8JkWtSJLpGxg1/WgMDvyMQcD75fj0wsoqTZ7u1BGAzcUOIyP D/szLra2I5ljEdUoWQzMtZZXrcXNmKx0VDC3zUScbG0jB12su9qAeuj7Z82/GTBumOrkDfDJD6Au t9LMf9gpOiahqXaOkqZpiu4eVQe2ZY7uyDbhG7lGsxywGvAsGgdqWdd+BH1fv/un3tNHPuO61X6H jOuPV2+6HL8AUEsDBBQAAAAIAIdO4kB+5uUg9wAAAOEBAAATAAAAW0NvbnRlbnRfVHlwZXNdLnht bJWRQU7DMBBF90jcwfIWJU67QAgl6YK0S0CoHGBkTxKLZGx5TGhvj5O2G0SRWNoz/78nu9wcxkFM GNg6quQqL6RA0s5Y6ir5vt9lD1JwBDIwOMJKHpHlpr69KfdHjyxSmriSfYz+USnWPY7AufNIadK6 MEJMx9ApD/oDOlTrorhX2lFEilmcO2RdNtjC5xDF9pCuTyYBB5bi6bQ4syoJ3g9WQ0ymaiLzg5Kd CXlKLjvcW893SUOqXwnz5DrgnHtJTxOsQfEKIT7DmDSUCayM+6KAU/53yWw5cuba1mrMm8BNir3h dLG61o5r1zj93/Ltkrp0q+WD6m9QSwECFAAUAAAACACHTuJAfublIPcAAADhAQAAEwAAAAAAAAAB ACAAAAC2BAAAW0NvbnRlbnRfVHlwZXNdLnhtbFBLAQIUAAoAAAAAAIdO4kAAAAAAAAAAAAAAAAAG AAAAAAAAAAAAEAAAAJgDAABfcmVscy9QSwECFAAUAAAACACHTuJAihRmPNEAAACUAQAACwAAAAAA AAABACAAAAC8AwAAX3JlbHMvLnJlbHNQSwECFAAKAAAAAACHTuJAAAAAAAAAAAAAAAAABAAAAAAA AAAAABAAAAAAAAAAZHJzL1BLAQIUABQAAAAIAIdO4kDkyFF43AAAAAoBAAAPAAAAAAAAAAEAIAAA ACIAAABkcnMvZG93bnJldi54bWxQSwECFAAUAAAACACHTuJAYm5ef0ECAAB2BAAADgAAAAAAAAAB ACAAAAArAQAAZHJzL2Uyb0RvYy54bWxQSwUGAAAAAAYABgBZAQAA3gUAAAAA " o:spid="_x0000_s1026" o:spt="202" stroked="f" style="position:absolute;left:0pt;margin-left:132pt;margin-top:-8.25pt;height:25.45pt;width:150.75pt;z-index:251651072;mso-width-relative:page;mso-height-relative:page;" type="#_x0000_t202">
                <v:fill focussize="0,0" on="f"/>
                <v:stroke on="f" weight="0.5pt"/>
                <v:imagedata o:title=""/>
                <o:lock aspectratio="f" v:ext="edit"/>
                <v:textbox>
                  <w:txbxContent>
                    <w:p>
                      <w:pPr>
                        <w:jc w:val="center"/>
                        <w:rPr>
                          <w:rFonts w:ascii="Impact" w:cs="Impact" w:eastAsia="黑体" w:hAnsi="Impact"/>
                          <w:color w:val="FFFFFF"/>
                          <w:sz w:val="20"/>
                          <w:szCs w:val="22"/>
                        </w:rPr>
                      </w:pPr>
                      <w:r>
                        <w:rPr>
                          <w:rFonts w:ascii="Impact" w:cs="Impact" w:eastAsia="黑体" w:hAnsi="Impact" w:hint="eastAsia"/>
                          <w:color w:val="FFFFFF"/>
                          <w:sz w:val="20"/>
                          <w:szCs w:val="22"/>
                        </w:rPr>
                        <w:t>我一直都在努力</w:t>
                      </w:r>
                      <w:r>
                        <w:rPr>
                          <w:rFonts w:ascii="Impact" w:cs="Impact" w:eastAsia="黑体" w:hAnsi="Impact" w:hint="eastAsia"/>
                          <w:color w:val="FFFFFF"/>
                          <w:sz w:val="20"/>
                          <w:szCs w:val="22"/>
                        </w:rPr>
                        <w:drawing>
                          <wp:inline distB="0" distL="0" distR="0" distT="0">
                            <wp:extent cx="1600200" cy="581025"/>
                            <wp:effectExtent b="0" l="0" r="0" t="0"/>
                            <wp:docPr id="78" name="图片 7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" name="图片 78"/>
                                    <pic:cNvPicPr>
                                      <a:picLocks noChangeArrowheads="1"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00200" cy="5810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Impact" w:cs="Impact" w:eastAsia="黑体" w:hAnsi="Impact" w:hint="eastAsia"/>
                          <w:color w:val="FFFFFF"/>
                          <w:sz w:val="20"/>
                          <w:szCs w:val="22"/>
                        </w:rPr>
                        <w:t>都在努力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57216" simplePos="0">
                <wp:simplePos x="0" y="0"/>
                <wp:positionH relativeFrom="column">
                  <wp:posOffset>-685800</wp:posOffset>
                </wp:positionH>
                <wp:positionV relativeFrom="paragraph">
                  <wp:posOffset>3943350</wp:posOffset>
                </wp:positionV>
                <wp:extent cx="6576695" cy="666750"/>
                <wp:effectExtent b="0" l="0" r="0" t="0"/>
                <wp:wrapNone/>
                <wp:docPr id="3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6695" cy="666750"/>
                          <a:chOff x="1027" y="7753"/>
                          <a:chExt cx="10410" cy="1050"/>
                        </a:xfrm>
                      </wpg:grpSpPr>
                      <wps:wsp>
                        <wps:cNvPr id="30" name="文本框 36"/>
                        <wps:cNvSpPr txBox="1"/>
                        <wps:spPr>
                          <a:xfrm>
                            <a:off x="3673" y="7753"/>
                            <a:ext cx="7764" cy="1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专业：水土保持与荒漠化防治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主修课程：生物学、植物学、环境科学与工程、地质地貌学、水土保持工程学</w:t>
                              </w: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  <wps:wsp>
                        <wps:cNvPr id="31" name="文本框 37"/>
                        <wps:cNvSpPr txBox="1"/>
                        <wps:spPr>
                          <a:xfrm>
                            <a:off x="1027" y="7753"/>
                            <a:ext cx="2271" cy="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b/>
                                  <w:bCs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b/>
                                  <w:bCs/>
                                  <w:color w:val="595959"/>
                                </w:rPr>
                                <w:t>甘肃农业大学</w:t>
                              </w:r>
                            </w:p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595959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595959"/>
                                </w:rPr>
                                <w:t>2013-2017</w:t>
                              </w:r>
                            </w:p>
                          </w:txbxContent>
                        </wps:txbx>
                        <wps:bodyPr anchor="t" vert="horz"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1027,7753" coordsize="10410,1050" id="组合 38" o:gfxdata="UEsDBAoAAAAAAIdO4kAAAAAAAAAAAAAAAAAEAAAAZHJzL1BLAwQUAAAACACHTuJADbEmy9wAAAAM AQAADwAAAGRycy9kb3ducmV2LnhtbE2PwWrDMBBE74X+g9hCb4kkl9qJYzmU0PYUCk0KpTfF2tgm lmQsxU7+vttTc5tlhtk3xfpiOzbiEFrvFMi5AIau8qZ1tYKv/dtsASxE7YzuvEMFVwywLu/vCp0b P7lPHHexZlTiQq4VNDH2OeehatDqMPc9OvKOfrA60jnU3Ax6onLb8USIlFvdOvrQ6B43DVan3dkq eJ/09PIkX8ft6bi5/uyfP763EpV6fJBiBSziJf6H4Q+f0KEkpoM/OxNYp2AmxYLGRAVpIklQZJlk GbCDgixJBfCy4Lcjyl9QSwMEFAAAAAgAh07iQCeHXHlxAgAAbgYAAA4AAABkcnMvZTJvRG9jLnht bNVVy27UMBTdI/EPlvdMXk0yjZqpQKXdIKhU+ADXcR5SYhvbM0lZI2DJihUb9vwB30P5Da6dR9FQ pAISEpvEvtf3cc65cY6Oh65FO6Z0I3iOg5WPEeNUFA2vcvzi+emDNUbaEF6QVnCW4yum8fHm/r2j XmYsFLVoC6YQJOE662WOa2Nk5nma1qwjeiUk4+AsheqIga2qvEKRHrJ3rRf6fuL1QhVSCcq0BuvJ 6MRTRnWXhKIsG8pOBN12jJsxq2ItMQBJ143UeOO6LUtGzbOy1MygNseA1LgnFIH1pX16myOSVYrI uqFTC+QuLexh6kjDoeiS6oQYgraq+SlV11AltCjNiorOG4E4RgBF4O9xc6bEVjosVdZXciEdhNpj /Y/T0qe7c4WaIsdRiBEnHSj+7cvrr+/foWht2elllcGhMyUv5LmaDNW4s4CHUnX2DVDQ4Hi9Wnhl g0EUjEmcJslhjBEFX5IkaTwRT2tQx4YFfphiBN40jaNRFFo/nsID/yAAvWxw4I+h3lzYs/0t7fQS ZlLfEKX/jqiLmkjm+NeWg5ko6GUk6vrD2+uPn68/vUFRMnLlzlmikBkeCQtstmsw3sJXlKTRHvCZ tTRNDn6BmmRSaXPGRIfsIscKBt3NH9k90QZUAoLmI7YqF6dN27phbznqc3wYh7ELWDwQ0XIItByO zdqVGS4HJ7rOLkVxBcDg6oCCtVCvMOrhw8mxfrklimFEOAVzjsdOuHi4NaJsXDc21Rg/VQCV7Gz9 C7mCW+RKZ1lA1t+R65Y5neUKwxQq2SFdp4c2/TKjN1L812q5Tw2uIYdsujLtPffj3ql785vYfAd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BQAAAAIAIdO4kB+5uUg9wAAAOEBAAATAAAAW0NvbnRlbnRfVHlwZXNdLnhtbJWRQU7DMBBF 90jcwfIWJU67QAgl6YK0S0CoHGBkTxKLZGx5TGhvj5O2G0SRWNoz/78nu9wcxkFMGNg6quQqL6RA 0s5Y6ir5vt9lD1JwBDIwOMJKHpHlpr69KfdHjyxSmriSfYz+USnWPY7AufNIadK6MEJMx9ApD/oD OlTrorhX2lFEilmcO2RdNtjC5xDF9pCuTyYBB5bi6bQ4syoJ3g9WQ0ymaiLzg5KdCXlKLjvcW893 SUOqXwnz5DrgnHtJTxOsQfEKIT7DmDSUCayM+6KAU/53yWw5cuba1mrMm8BNir3hdLG61o5r1zj9 3/Ltkrp0q+WD6m9QSwECFAAUAAAACACHTuJAfublIPcAAADhAQAAEwAAAAAAAAABACAAAADmBAAA W0NvbnRlbnRfVHlwZXNdLnhtbFBLAQIUAAoAAAAAAIdO4kAAAAAAAAAAAAAAAAAGAAAAAAAAAAAA EAAAAMgDAABfcmVscy9QSwECFAAUAAAACACHTuJAihRmPNEAAACUAQAACwAAAAAAAAABACAAAADs AwAAX3JlbHMvLnJlbHNQSwECFAAKAAAAAACHTuJAAAAAAAAAAAAAAAAABAAAAAAAAAAAABAAAAAA AAAAZHJzL1BLAQIUABQAAAAIAIdO4kANsSbL3AAAAAwBAAAPAAAAAAAAAAEAIAAAACIAAABkcnMv ZG93bnJldi54bWxQSwECFAAUAAAACACHTuJAJ4dceXECAABuBgAADgAAAAAAAAABACAAAAArAQAA ZHJzL2Uyb0RvYy54bWxQSwUGAAAAAAYABgBZAQAADgYAAAAA " o:spid="_x0000_s1026" o:spt="203" style="position:absolute;left:0pt;margin-left:-54pt;margin-top:310.5pt;height:52.5pt;width:517.85pt;z-index:251657216;mso-width-relative:page;mso-height-relative:page;">
                <o:lock aspectratio="f" v:ext="edit"/>
                <v:shape coordsize="21600,21600" filled="f" id="文本框 36" o:gfxdata="UEsDBAoAAAAAAIdO4kAAAAAAAAAAAAAAAAAEAAAAZHJzL1BLAwQUAAAACACHTuJACAbalrkAAADb AAAADwAAAGRycy9kb3ducmV2LnhtbEVPy4rCMBTdC/5DuMLsNNEZRavRhSK4msH6AHeX5toWm5vS RFv/frIYmOXhvFebzlbiRY0vHWsYjxQI4syZknMN59N+OAfhA7LByjFpeJOHzbrfW2FiXMtHeqUh FzGEfYIaihDqREqfFWTRj1xNHLm7ayyGCJtcmgbbGG4rOVFqJi2WHBsKrGlbUPZIn1bD5ft+u36p n3xnp3XrOiXZLqTWH4OxWoII1IV/8Z/7YDR8xvXxS/wBcv0L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AgG2pa5AAAA2wAA AA8AAAAAAAAAAQAgAAAAIgAAAGRycy9kb3ducmV2LnhtbFBLAQIUABQAAAAIAIdO4kAzLwWeOwAA ADkAAAAQAAAAAAAAAAEAIAAAAAgBAABkcnMvc2hhcGV4bWwueG1sUEsFBgAAAAAGAAYAWwEAALID AAAAAA== " o:spid="_x0000_s1026" o:spt="202" stroked="f" style="position:absolute;left:3673;top:7753;height:1050;width:7764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专业：水土保持与荒漠化防治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主修课程：生物学、植物学、环境科学与工程、地质地貌学、水土保持工程学</w:t>
                        </w:r>
                      </w:p>
                    </w:txbxContent>
                  </v:textbox>
                </v:shape>
                <v:shape coordsize="21600,21600" filled="f" id="文本框 37" o:gfxdata="UEsDBAoAAAAAAIdO4kAAAAAAAAAAAAAAAAAEAAAAZHJzL1BLAwQUAAAACACHTuJAZ0p/Db0AAADb AAAADwAAAGRycy9kb3ducmV2LnhtbEWPQWvCQBSE74L/YXmF3sxurJY2dZODIvRkUVvB2yP7TEKz b0N2Nem/7xYKHoeZ+YZZFaNtxY163zjWkCYKBHHpTMOVhs/jdvYCwgdkg61j0vBDHop8OllhZtzA e7odQiUihH2GGuoQukxKX9Zk0SeuI47exfUWQ5R9JU2PQ4TbVs6VepYWG44LNXa0rqn8Plythq/d 5XxaqI9qY5fd4EYl2b5KrR8fUvUGItAY7uH/9rvR8JTC35f4A2T+C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nSn8NvQAA ANsAAAAPAAAAAAAAAAEAIAAAACIAAABkcnMvZG93bnJldi54bWxQSwECFAAUAAAACACHTuJAMy8F njsAAAA5AAAAEAAAAAAAAAABACAAAAAMAQAAZHJzL3NoYXBleG1sLnhtbFBLBQYAAAAABgAGAFsB AAC2AwAAAAA= " o:spid="_x0000_s1026" o:spt="202" stroked="f" style="position:absolute;left:1027;top:7753;height:879;width:2271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/>
                            <w:b/>
                            <w:bCs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b/>
                            <w:bCs/>
                            <w:color w:val="595959"/>
                          </w:rPr>
                          <w:t>甘肃农业大学</w:t>
                        </w:r>
                      </w:p>
                      <w:p>
                        <w:pPr>
                          <w:rPr>
                            <w:rFonts w:ascii="微软雅黑" w:cs="微软雅黑" w:eastAsia="微软雅黑" w:hAnsi="微软雅黑"/>
                            <w:color w:val="595959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595959"/>
                          </w:rPr>
                          <w:t>2013-2017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allowOverlap="1" behindDoc="1" distB="0" distL="114300" distR="114300" distT="0" layoutInCell="1" locked="0" relativeHeight="251649024" simplePos="0">
                <wp:simplePos x="0" y="0"/>
                <wp:positionH relativeFrom="column">
                  <wp:posOffset>-1181100</wp:posOffset>
                </wp:positionH>
                <wp:positionV relativeFrom="paragraph">
                  <wp:posOffset>-933450</wp:posOffset>
                </wp:positionV>
                <wp:extent cx="13315950" cy="10723245"/>
                <wp:effectExtent b="1905" l="0" r="0" t="0"/>
                <wp:wrapNone/>
                <wp:docPr id="1" name="矩形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5950" cy="10723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both"/>
                            </w:pPr>
                            <w:r>
                              <w:drawing>
                                <wp:inline distB="0" distL="0" distR="0" distT="0">
                                  <wp:extent cx="12521565" cy="989330"/>
                                  <wp:effectExtent b="1270" l="0" r="0" t="0"/>
                                  <wp:docPr id="79" name="图片 7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" name="图片 79"/>
                                          <pic:cNvPicPr>
                                            <a:picLocks noChangeArrowheads="1"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522460" cy="9897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upright="1" vert="horz" wrap="square"/>
                    </wps:wsp>
                  </a:graphicData>
                </a:graphic>
              </wp:anchor>
            </w:drawing>
          </mc:Choice>
          <mc:Fallback>
            <w:pict>
              <v:rect coordsize="21600,21600" fillcolor="#FFFFFF" filled="t" id="矩形 88" o:gfxdata="UEsDBAoAAAAAAIdO4kAAAAAAAAAAAAAAAAAEAAAAZHJzL1BLAwQUAAAACACHTuJA+1UmxdoAAAAP AQAADwAAAGRycy9kb3ducmV2LnhtbE2PwW7CMBBE75X6D9ZW4ga2SwiQxuFQiRPtoVCp1yU2SdTY TmMHwt93c2pvb7Sj2Zl8N9qWXU0fGu8UyIUAZlzpdeMqBZ+n/XwDLER0GlvvjIK7CbArHh9yzLS/ uQ9zPcaKUYgLGSqoY+wyzkNZG4th4Tvj6HbxvcVIsq+47vFG4bblz0Kk3GLj6EONnXmtTfl9HKwC TBP9835Zvp0OQ4rbahT71ZdQavYkxQuwaMb4Z4apPlWHgjqd/eB0YK2CudykNCZOlKyJJs9WSqIz 0SqRa+BFzv/vKH4BUEsDBBQAAAAIAIdO4kAZ3k3h2gEAAJwDAAAOAAAAZHJzL2Uyb0RvYy54bWyt U82O0zAQviPxDpbvNE1KoBs13QNVuSBYaeEBXMdJLPmPsdukvAwSNx6Cx0G8xo6d0GV3L3sgB2fG Hn8z3zfjzfWoFTkJ8NKamuaLJSXCcNtI09X0y+f9qzUlPjDTMGWNqOlZeHq9ffliM7hKFLa3qhFA EMT4anA17UNwVZZ53gvN/MI6YfCwtaBZQBe6rAE2ILpWWbFcvskGC40Dy4X3uLubDumMCM8BtG0r udhZftTChAkVhGIBKfleOk+3qdq2FTx8alsvAlE1RaYhrZgE7UNcs+2GVR0w10s+l8CeU8IjTppJ g0kvUDsWGDmCfAKlJQfrbRsW3OpsIpIUQRb58pE2tz1zInFBqb27iO7/Hyz/eLoBIhucBEoM09jw P99//v71g6zXUZzB+Qpjbt0NzJ5HMzIdW9DxjxzImAQ9XwQVYyAcN/PVKi+vShSb42G+fFusitdl xM3uARz48F5YTaJRU8CeJSnZ6YMPU+jfkJjPWyWbvVQqOdAd3ikgJ4b93advRn8QpgwZanpVFmVC Njben6CVwWIiy4lXtMJ4GGeyB9ucUR98LlhZb+EbJQMOS0391yMDQQkzHLdrGig5OpBdj3F5KiEi YdMS1XnA4lT866fM949qewdQSwMECgAAAAAAh07iQAAAAAAAAAAAAAAAAAYAAABfcmVscy9QSwME FAAAAAgAh07iQIoUZjzRAAAAlAEAAAsAAABfcmVscy8ucmVsc6WQwWrDMAyG74O9g9F9cZrDGKNO L6PQa+kewNiKYxpbRjLZ+vbzDoNl9LajfqHvE//+8JkWtSJLpGxg1/WgMDvyMQcD75fj0wsoqTZ7 u1BGAzcUOIyPD/szLra2I5ljEdUoWQzMtZZXrcXNmKx0VDC3zUScbG0jB12su9qAeuj7Z82/GTBu mOrkDfDJD6Aut9LMf9gpOiahqXaOkqZpiu4eVQe2ZY7uyDbhG7lGsxywGvAsGgdqWdd+BH1fv/un 3tNHPuO61X6HjOuPV2+6HL8AUEsDBBQAAAAIAIdO4kB+5uUg9wAAAOEBAAATAAAAW0NvbnRlbnRf VHlwZXNdLnhtbJWRQU7DMBBF90jcwfIWJU67QAgl6YK0S0CoHGBkTxKLZGx5TGhvj5O2G0SRWNoz /78nu9wcxkFMGNg6quQqL6RA0s5Y6ir5vt9lD1JwBDIwOMJKHpHlpr69KfdHjyxSmriSfYz+USnW PY7AufNIadK6MEJMx9ApD/oDOlTrorhX2lFEilmcO2RdNtjC5xDF9pCuTyYBB5bi6bQ4syoJ3g9W Q0ymaiLzg5KdCXlKLjvcW893SUOqXwnz5DrgnHtJTxOsQfEKIT7DmDSUCayM+6KAU/53yWw5cuba 1mrMm8BNir3hdLG61o5r1zj93/Ltkrp0q+WD6m9QSwECFAAUAAAACACHTuJAfublIPcAAADhAQAA EwAAAAAAAAABACAAAABNBAAAW0NvbnRlbnRfVHlwZXNdLnhtbFBLAQIUAAoAAAAAAIdO4kAAAAAA AAAAAAAAAAAGAAAAAAAAAAAAEAAAAC8DAABfcmVscy9QSwECFAAUAAAACACHTuJAihRmPNEAAACU AQAACwAAAAAAAAABACAAAABTAwAAX3JlbHMvLnJlbHNQSwECFAAKAAAAAACHTuJAAAAAAAAAAAAA AAAABAAAAAAAAAAAABAAAAAAAAAAZHJzL1BLAQIUABQAAAAIAIdO4kD7VSbF2gAAAA8BAAAPAAAA AAAAAAEAIAAAACIAAABkcnMvZG93bnJldi54bWxQSwECFAAUAAAACACHTuJAGd5N4doBAACcAwAA DgAAAAAAAAABACAAAAApAQAAZHJzL2Uyb0RvYy54bWxQSwUGAAAAAAYABgBZAQAAdQUAAAAA " o:spid="_x0000_s1026" o:spt="1" stroked="f" style="position:absolute;left:0pt;margin-left:-93pt;margin-top:-73.5pt;height:844.35pt;width:1048.5pt;z-index:-251667456;mso-width-relative:page;mso-height-relative:page;">
                <v:fill focussize="0,0" on="t"/>
                <v:stroke on="f"/>
                <v:imagedata o:title=""/>
                <o:lock aspectratio="f" v:ext="edit"/>
                <v:textbox>
                  <w:txbxContent>
                    <w:p>
                      <w:pPr>
                        <w:jc w:val="both"/>
                      </w:pPr>
                      <w:r>
                        <w:drawing>
                          <wp:inline distB="0" distL="0" distR="0" distT="0">
                            <wp:extent cx="12521565" cy="989330"/>
                            <wp:effectExtent b="1270" l="0" r="0" t="0"/>
                            <wp:docPr id="79" name="图片 7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" name="图片 79"/>
                                    <pic:cNvPicPr>
                                      <a:picLocks noChangeArrowheads="1" noChangeAspect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522460" cy="9897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63360" simplePos="0">
                <wp:simplePos x="0" y="0"/>
                <wp:positionH relativeFrom="column">
                  <wp:posOffset>-834390</wp:posOffset>
                </wp:positionH>
                <wp:positionV relativeFrom="paragraph">
                  <wp:posOffset>3484245</wp:posOffset>
                </wp:positionV>
                <wp:extent cx="6777990" cy="391160"/>
                <wp:effectExtent b="8255" l="0" r="3810" t="0"/>
                <wp:wrapNone/>
                <wp:docPr id="61" name="组合 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7198"/>
                          <a:chExt cx="10674" cy="616"/>
                        </a:xfrm>
                      </wpg:grpSpPr>
                      <wpg:grpSp>
                        <wpg:cNvPr id="27" name="组合 17"/>
                        <wpg:cNvGrpSpPr/>
                        <wpg:grpSpPr>
                          <a:xfrm>
                            <a:off x="3308" y="7268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24" name="梯形 12"/>
                          <wps:cNvSpPr/>
                          <wps:spPr>
                            <a:xfrm flipV="1" rot="5400000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b="0" l="0" r="0" t="0"/>
                              <a:pathLst>
                                <a:path h="258" w="460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25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b="0" l="0" r="0" t="0"/>
                              <a:pathLst>
                                <a:path h="416" w="2062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26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cap="flat" cmpd="sng" w="6350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len="med" type="none" w="med"/>
                              <a:tailEnd len="med" type="none" w="med"/>
                            </a:ln>
                          </wps:spPr>
                          <wps:bodyPr/>
                        </wps:wsp>
                      </wpg:grpSp>
                      <wps:wsp>
                        <wps:cNvPr id="28" name="文本框 35"/>
                        <wps:cNvSpPr txBox="1"/>
                        <wps:spPr>
                          <a:xfrm>
                            <a:off x="3670" y="7198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anchor="t" upright="1" vert="horz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3308,7198" coordsize="10674,616" id="_x0000_s1026" o:gfxdata="UEsDBAoAAAAAAIdO4kAAAAAAAAAAAAAAAAAEAAAAZHJzL1BLAwQUAAAACACHTuJAH2X9ddwAAAAM AQAADwAAAGRycy9kb3ducmV2LnhtbE2PwW7CMBBE75X6D9ZW6g1sN5DSNBtUobYnhFSohLiZeEki YjuKTQJ/X/fUHlf7NPMmX15NywbqfeMsgpwKYGRLpxtbIXzvPiYLYD4oq1XrLCHcyMOyuL/LVabd aL9o2IaKxRDrM4VQh9BlnPuyJqP81HVk4+/keqNCPPuK616NMdy0/EmIlBvV2NhQq45WNZXn7cUg fI5qfEvk+7A+n1a3w26+2a8lIT4+SPEKLNA1/MHwqx/VoYhOR3ex2rMWYSITOYsswny2eAYWkZck jfOOCKkUCfAi5/9HFD9QSwMEFAAAAAgAh07iQDEDO5n/BAAAfQ8AAA4AAABkcnMvZTJvRG9jLnht bOVXT4/cNBS/I/EdLN/ZiZNJMjPabAXdthcElVq4exNnEimJg+3ZmeVc8edAhZDgAAhEJUCgSly4 VYhPs7v9GDzbcTIzO7MsLfTCHCZO/Ozn93u/98eHt1Z1hU6ZkCVvEkwOPIxYk/KsbOYJfu/h3Tcm GElFm4xWvGEJPmMS3zp6/bXDZTtjPi94lTGBYJNGzpZtggul2tloJNOC1VQe8JY1MJlzUVMFr2I+ ygRdwu51NfI9LxotuchawVMmJXw9tpO421HcZEOe52XKjnm6qFmj7K6CVVSBSbIoW4mPzGnznKXq 3TyXTKEqwWCpMv+gBMYn+n90dEhnc0Hboky7I9CbHGHLppqWDSjttzqmiqKFKK9sVZep4JLn6iDl 9cgaYhABK4i3hc09wRetsWU+W87bHnRw1BbqL7xt+s7pfYHKLMERwaihNXj88tmj888/QfAB0Fm2 8xkI3RPtg/a+6D7M7Zs2eJWLWj/BFLQyuJ71uLKVQil8jOI4nk4B8hTmgikhUQd8WoB39LIg8IB2 MBuT6cQ6JS3udMuJF8VjuzgikZ4dOb0jfbz+NP3Lf4uUH28hReIXQGow2Y86kx1eawaHY2MwnfVQ xWNQD0j5IZleg1S3cC9SELxyYJR8OUY9KGjLDFGlJkvHKB+cZhl18eS38z+eIOJbnIxQTyc5k8As xyUkOARpOPb0D6O8Ktv3IU2Z4Oo4FgEmBoHY68BxwI2BWIZkfmgg7a0H/BZS3WPccJWevi2VjfzM jWjhRumqgaE+D4wQ1WmRRGQSB1PfnKLlUlPWD0CX4zooAuHNNR54auqN19dEoVlCfOO5HYvCANSE O/UMJm1r8tZVBFNAHY61pcPq6uwSkBavTYgtVRoObY8eomWCDbSFpt3EqKv5KXvIjYQaAn845DBf NetyZAs2N+uerdktAITWwXWz7mmlzJlMKDhvu/m04pLZRKENMBmjN0pjscYGyasyu1tWlTZGivnJ 7UqgUwoFIwhCPxp3CWdDrGo0JsSPgaN6WcP1BlZhBTyAvORorUcnPDuDoICqC9wuuPgQoyXUnATL DxZUMAwsS+FzglMlMFq0opwXIGkSsNkKYlWn4lcRtEBRG7Tnn/56/vjZ+WdfPv/5i8uvH11+/4uO 4fDvQ1gD0oXq1WTlQtX3It/G6ngrp2965x/H6kY0WC2aIlBfrHu2o2dHyBEvgGIIq4ajba8iO6Lb 5oP9mnZlkV6VqYguI7x0tFq7IVy1BdofQzja0NnMXcOsCyArRSahzSbudG7aPa3YDpSdgHtuCQ7A OgH3XD/eVal/J67D8SR80xAZgP6/xDXUzK69++b3i8c/Pv/zO/i/fPoTIibD6eQCpft20zV5Ln25 TqsPaeJ5tor508BgSGcupok3hlbIFGBHGNcetsKWX6QHCa7KRvcLdObCGxzhRPRnm1+jINT1XCfK HLp7GNZtBkmzmZu1G57bSNzH5rcrcWslx1QWNsGbHbQYBEipmDCjgtHsTpMhddZCM9zAJQiydYJr lmFUMbgz6ZGRVLSsbiIJxu0tCjopdYndjLp29lVle+i6uxbtq48vvn168cNHyHq144Pu0pBavcWh 4+nuA3uZEUSxTStDE98zIw5Ak27/Q7s9QLKHGro5uY4afal1LIF+KTQL+pndeKvVyQrQ1obduB4D 5/ZVY3P1gFuZ6S26G6S+9q2/G48Ot+ajvwBQSwMECgAAAAAAh07iQAAAAAAAAAAAAAAAAAYAAABf cmVscy9QSwMEFAAAAAgAh07iQIoUZjzRAAAAlAEAAAsAAABfcmVscy8ucmVsc6WQwWrDMAyG74O9 g9F9cZrDGKNOL6PQa+kewNiKYxpbRjLZ+vbzDoNl9LajfqHvE//+8JkWtSJLpGxg1/WgMDvyMQcD 75fj0wsoqTZ7u1BGAzcUOIyPD/szLra2I5ljEdUoWQzMtZZXrcXNmKx0VDC3zUScbG0jB12su9qA euj7Z82/GTBumOrkDfDJD6Aut9LMf9gpOiahqXaOkqZpiu4eVQe2ZY7uyDbhG7lGsxywGvAsGgdq Wdd+BH1fv/un3tNHPuO61X6HjOuPV2+6HL8AUEsDBBQAAAAIAIdO4kB+5uUg9wAAAOEBAAATAAAA W0NvbnRlbnRfVHlwZXNdLnhtbJWRQU7DMBBF90jcwfIWJU67QAgl6YK0S0CoHGBkTxKLZGx5TGhv j5O2G0SRWNoz/78nu9wcxkFMGNg6quQqL6RA0s5Y6ir5vt9lD1JwBDIwOMJKHpHlpr69KfdHjyxS mriSfYz+USnWPY7AufNIadK6MEJMx9ApD/oDOlTrorhX2lFEilmcO2RdNtjC5xDF9pCuTyYBB5bi 6bQ4syoJ3g9WQ0ymaiLzg5KdCXlKLjvcW893SUOqXwnz5DrgnHtJTxOsQfEKIT7DmDSUCayM+6KA U/53yWw5cuba1mrMm8BNir3hdLG61o5r1zj93/Ltkrp0q+WD6m9QSwECFAAUAAAACACHTuJAfubl IPcAAADhAQAAEwAAAAAAAAABACAAAAB0BwAAW0NvbnRlbnRfVHlwZXNdLnhtbFBLAQIUAAoAAAAA AIdO4kAAAAAAAAAAAAAAAAAGAAAAAAAAAAAAEAAAAFYGAABfcmVscy9QSwECFAAUAAAACACHTuJA ihRmPNEAAACUAQAACwAAAAAAAAABACAAAAB6BgAAX3JlbHMvLnJlbHNQSwECFAAKAAAAAACHTuJA AAAAAAAAAAAAAAAABAAAAAAAAAAAABAAAAAAAAAAZHJzL1BLAQIUABQAAAAIAIdO4kAfZf113AAA AAwBAAAPAAAAAAAAAAEAIAAAACIAAABkcnMvZG93bnJldi54bWxQSwECFAAUAAAACACHTuJAMQM7 mf8EAAB9DwAADgAAAAAAAAABACAAAAArAQAAZHJzL2Uyb0RvYy54bWxQSwUGAAAAAAYABgBZAQAA nAgAAAAA " o:spid="_x0000_s1026" o:spt="203" style="position:absolute;left:0pt;margin-left:-65.7pt;margin-top:274.35pt;height:30.8pt;width:533.7pt;z-index:251663360;mso-width-relative:page;mso-height-relative:page;">
                <o:lock aspectratio="f" v:ext="edit"/>
                <v:group coordorigin="747,2519" coordsize="10674,546" id="组合 17" o:gfxdata="UEsDBAoAAAAAAIdO4kAAAAAAAAAAAAAAAAAEAAAAZHJzL1BLAwQUAAAACACHTuJAs4vD3L8AAADb AAAADwAAAGRycy9kb3ducmV2LnhtbEWPQWvCQBSE70L/w/IKvekmEbWkrqFILR5CwVgovT2yzySY fRuy28T8+26h4HGYmW+YbXYzrRiod41lBfEiAkFcWt1wpeDzfJg/g3AeWWNrmRRM5CDbPcy2mGo7 8omGwlciQNilqKD2vkuldGVNBt3CdsTBu9jeoA+yr6TucQxw08okitbSYMNhocaO9jWV1+LHKHgf cXxdxm9Dfr3sp+/z6uMrj0mpp8c4egHh6ebv4f/2UStINvD3JfwAufsFUEsDBBQAAAAIAIdO4kAz LwWeOwAAADkAAAAVAAAAZHJzL2dyb3Vwc2hhcGV4bWwueG1ss7GvyM1RKEstKs7Mz7NVMtQzUFJI zUvOT8nMS7dVCg1x07VQUiguScxLSczJz0u1VapMLVayt+PlAgBQSwMECgAAAAAAh07iQAAAAAAA AAAAAAAAAAYAAABfcmVscy9QSwMEFAAAAAgAh07iQAkttwTTAAAAmQEAAAsAAABfcmVscy8ucmVs c6WQQUsDMRCF74L/IczdzbYHEWm2N6HXWsFrSGazwU0mzMTV/ntTRHClNw9zmHnM9x5vt/9Ms1qQ JVI2sOl6UJgd+ZiDgZfT090DKKk2eztTRgNnFNgPtze7I862tieZYhHVKFkMTLWWR63FTZisdFQw N2UkTra2lYMu1r3ZgHrb9/eafzNgWDHVwRvgg9+COp1Lc/7DTtExCY21c5Q0jWN016g6ML2X58kW fE1zY1kOWA14lm9JLlIL2bUBfT3D5p8ZPH3kIy5r98uRcfnx1atChy9QSwMEFAAAAAgAh07iQFR9 6Cf+AAAA7AEAABMAAABbQ29udGVudF9UeXBlc10ueG1slZHLTsMwEEX3SPyD5S1KHFgghJp0QYAd ICgfMLIniUViWx43tH/PuI8Nokhd2jP3niN7sdxMo5gxkvWultdlJQU67Y11fS0/V0/FnRSUwBkY vcNabpHksrm8WKy2AUlw2lEth5TCvVKkB5yASh/Q8aTzcYLEx9irAPoLelQ3VXWrtHcJXSpS7pDN osUO1mMSjxu+3ptEHEmKh/1iZtUSQhithsSmanbmF6U4EEpO7nZosIGuWEOqPwl5chpwyL3y00Rr ULxBTC8wsYYykZTx3y7iXP5fki0nKnzXWY1lG6nl2DvOR6tT7X3060ADBOT+cxnPOfyRw0eM2v1V 8wNQSwECFAAUAAAACACHTuJAVH3oJ/4AAADsAQAAEwAAAAAAAAABACAAAACcAgAAW0NvbnRlbnRf VHlwZXNdLnhtbFBLAQIUAAoAAAAAAIdO4kAAAAAAAAAAAAAAAAAGAAAAAAAAAAAAEAAAAHwBAABf cmVscy9QSwECFAAUAAAACACHTuJACS23BNMAAACZAQAACwAAAAAAAAABACAAAACgAQAAX3JlbHMv LnJlbHNQSwECFAAKAAAAAACHTuJAAAAAAAAAAAAAAAAABAAAAAAAAAAAABAAAAAAAAAAZHJzL1BL AQIUABQAAAAIAIdO4kCzi8PcvwAAANsAAAAPAAAAAAAAAAEAIAAAACIAAABkcnMvZG93bnJldi54 bWxQSwECFAAUAAAACACHTuJAMy8FnjsAAAA5AAAAFQAAAAAAAAABACAAAAAOAQAAZHJzL2dyb3Vw c2hhcGV4bWwueG1sUEsFBgAAAAAGAAYAYAEAAMsDAAAAAA== " o:spid="_x0000_s1026" o:spt="203" style="position:absolute;left:3308;top:7268;height:546;width:10674;">
                  <o:lock aspectratio="f" v:ext="edit"/>
                  <v:shape coordsize="460,258" fillcolor="#335264" filled="t" id="梯形 12" o:gfxdata="UEsDBAoAAAAAAIdO4kAAAAAAAAAAAAAAAAAEAAAAZHJzL1BLAwQUAAAACACHTuJAGNdie74AAADb AAAADwAAAGRycy9kb3ducmV2LnhtbEWPT2vCQBTE7wW/w/KE3nRjKqKpa0BLocdq/4C3R/Y1G8y+ jdmtSfz0XUHocZiZ3zDrvLe1uFDrK8cKZtMEBHHhdMWlgs+P18kShA/IGmvHpGAgD/lm9LDGTLuO 93Q5hFJECPsMFZgQmkxKXxiy6KeuIY7ej2sthijbUuoWuwi3tUyTZCEtVhwXDDa0M1ScDr9Wgd0u j0/Yv798r/rrdZifF187c1bqcTxLnkEE6sN/+N5+0wrSOdy+xB8gN39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GNdie74A AADbAAAADwAAAAAAAAABACAAAAAiAAAAZHJzL2Rvd25yZXYueG1sUEsBAhQAFAAAAAgAh07iQDMv BZ47AAAAOQAAABAAAAAAAAAAAQAgAAAADQEAAGRycy9zaGFwZXhtbC54bWxQSwUGAAAAAAYABgBb AQAAtwMAAAAA " o:spid="_x0000_s1026" o:spt="100" path="m0,258l130,0,329,0,460,258xe" stroked="f" style="position:absolute;left:646;top:2706;flip:y;height:258;width:460;rotation:-5898240f;v-text-anchor:middle;">
                    <v:path o:connectangles="247,164,82,0" o:connectlocs="230,0;65,129;230,258;394,129"/>
                    <v:fill focussize="0,0" on="t"/>
                    <v:stroke on="f" weight="1pt"/>
                    <v:imagedata o:title=""/>
                    <o:lock aspectratio="f" v:ext="edit"/>
                  </v:shape>
                  <v:shape coordsize="2062,416" fillcolor="#5485A5" filled="t" id="剪去单角的矩形 5" o:gfxdata="UEsDBAoAAAAAAIdO4kAAAAAAAAAAAAAAAAAEAAAAZHJzL1BLAwQUAAAACACHTuJADf+/O70AAADb AAAADwAAAGRycy9kb3ducmV2LnhtbEWPwWrDMBBE74H8g9hAb4ls0ybFtexDodCeSpMQyG2x1rYS a2Us1U7/vioUchxm5g1TVDfbi4lGbxwrSDcJCOLaacOtguPhbf0Mwgdkjb1jUvBDHqpyuSgw127m L5r2oRURwj5HBV0IQy6lrzuy6DduII5e40aLIcqxlXrEOcJtL7Mk2UqLhuNChwO9dlRf999WAWWX wZjTo5O7U3ZuP/pPOx8apR5WafICItAt3MP/7XetIHuCvy/xB8jyF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AN/787vQAA ANsAAAAPAAAAAAAAAAEAIAAAACIAAABkcnMvZG93bnJldi54bWxQSwECFAAUAAAACACHTuJAMy8F njsAAAA5AAAAEAAAAAAAAAABACAAAAAMAQAAZHJzL3NoYXBleG1sLnhtbFBLBQYAAAAABgAGAFsB AAC2AwAAAAA= " o:spid="_x0000_s1026" o:spt="100" path="m0,0l1854,0,2062,208,2062,416,0,416xe" stroked="f" style="position:absolute;left:747;top:2519;height:416;width:2062;v-text-anchor:middle;">
                    <v:path o:connectangles="0,82,164,247" o:connectlocs="2062,208;1031,416;0,208;1031,0"/>
                    <v:fill focussize="0,0" on="t"/>
                    <v:stroke on="f" weight="1pt"/>
                    <v:imagedata o:title=""/>
                    <o:lock aspectratio="f" v:ext="edit"/>
                  </v:shape>
                  <v:line coordsize="21600,21600" filled="f" id="直接连接符 14" o:gfxdata="UEsDBAoAAAAAAIdO4kAAAAAAAAAAAAAAAAAEAAAAZHJzL1BLAwQUAAAACACHTuJABfDD8L4AAADb AAAADwAAAGRycy9kb3ducmV2LnhtbEWPQWvCQBSE7wX/w/IKvdVNAoaSugqNtfaQS1U8P7KvSTT7 dptdNf77bqHgcZiZb5j5cjS9uNDgO8sK0mkCgri2uuNGwX63fn4B4QOyxt4yKbiRh+Vi8jDHQtsr f9FlGxoRIewLVNCG4Aopfd2SQT+1jjh633YwGKIcGqkHvEa46WWWJLk02HFcaNFR2VJ92p6NgrcD 7stuVrlNVX407N5/jqtZrtTTY5q8ggg0hnv4v/2pFWQ5/H2JP0AufgF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BfDD8L4A AADbAAAADwAAAAAAAAABACAAAAAiAAAAZHJzL2Rvd25yZXYueG1sUEsBAhQAFAAAAAgAh07iQDMv BZ47AAAAOQAAABAAAAAAAAAAAQAgAAAADQEAAGRycy9zaGFwZXhtbC54bWxQSwUGAAAAAAYABgBb AQAAtwMAAAAA " o:spid="_x0000_s1026" o:spt="20" stroked="t" style="position:absolute;left:1005;top:2935;height:0;width:10417;">
                    <v:fill focussize="0,0" on="f"/>
                    <v:stroke color="#DDDDDD" joinstyle="miter" weight="0.5pt"/>
                    <v:imagedata o:title=""/>
                    <o:lock aspectratio="f" v:ext="edit"/>
                  </v:line>
                </v:group>
                <v:shape coordsize="21600,21600" filled="f" id="文本框 35" o:gfxdata="UEsDBAoAAAAAAIdO4kAAAAAAAAAAAAAAAAAEAAAAZHJzL1BLAwQUAAAACACHTuJAc6lATbkAAADb AAAADwAAAGRycy9kb3ducmV2LnhtbEVPy4rCMBTdC/5DuII7TRQdnE5TF4rgShlfMLtLc23LNDel ibb+vVkMzPJw3um6t7V4UusrxxpmUwWCOHem4kLD5bybrED4gGywdkwaXuRhnQ0HKSbGdfxNz1Mo RAxhn6CGMoQmkdLnJVn0U9cQR+7uWoshwraQpsUuhttazpX6kBYrjg0lNrQpKf89PayG6+H+c1uo Y7G1y6ZzvZJsP6XW49FMfYEI1Id/8Z97bzTM49j4Jf4Amb0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HOpQE25AAAA2wAA AA8AAAAAAAAAAQAgAAAAIgAAAGRycy9kb3ducmV2LnhtbFBLAQIUABQAAAAIAIdO4kAzLwWeOwAA ADkAAAAQAAAAAAAAAAEAIAAAAAgBAABkcnMvc2hhcGV4bWwueG1sUEsFBgAAAAAGAAYAWwEAALID AAAAAA== " o:spid="_x0000_s1026" o:spt="202" stroked="f" style="position:absolute;left:3670;top:7198;height:535;width:1738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FFFFFF"/>
                            <w:sz w:val="24"/>
                            <w:szCs w:val="32"/>
                          </w:rPr>
                          <w:t>教育经历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66432" simplePos="0">
                <wp:simplePos x="0" y="0"/>
                <wp:positionH relativeFrom="column">
                  <wp:posOffset>-848360</wp:posOffset>
                </wp:positionH>
                <wp:positionV relativeFrom="paragraph">
                  <wp:posOffset>7957185</wp:posOffset>
                </wp:positionV>
                <wp:extent cx="6777990" cy="391160"/>
                <wp:effectExtent b="8255" l="0" r="3810" t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14254"/>
                          <a:chExt cx="10674" cy="616"/>
                        </a:xfrm>
                      </wpg:grpSpPr>
                      <wpg:grpSp>
                        <wpg:cNvPr id="51" name="组合 17"/>
                        <wpg:cNvGrpSpPr/>
                        <wpg:grpSpPr>
                          <a:xfrm>
                            <a:off x="3308" y="14324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48" name="梯形 12"/>
                          <wps:cNvSpPr/>
                          <wps:spPr>
                            <a:xfrm flipV="1" rot="5400000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b="0" l="0" r="0" t="0"/>
                              <a:pathLst>
                                <a:path h="258" w="460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4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b="0" l="0" r="0" t="0"/>
                              <a:pathLst>
                                <a:path h="416" w="2062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5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cap="flat" cmpd="sng" w="6350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len="med" type="none" w="med"/>
                              <a:tailEnd len="med" type="none" w="med"/>
                            </a:ln>
                          </wps:spPr>
                          <wps:bodyPr/>
                        </wps:wsp>
                      </wpg:grpSp>
                      <wps:wsp>
                        <wps:cNvPr id="52" name="文本框 64"/>
                        <wps:cNvSpPr txBox="1"/>
                        <wps:spPr>
                          <a:xfrm>
                            <a:off x="3670" y="14254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专业技能</w:t>
                              </w:r>
                            </w:p>
                          </w:txbxContent>
                        </wps:txbx>
                        <wps:bodyPr anchor="t" upright="1" vert="horz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3308,14254" coordsize="10674,616" id="_x0000_s1026" o:gfxdata="UEsDBAoAAAAAAIdO4kAAAAAAAAAAAAAAAAAEAAAAZHJzL1BLAwQUAAAACACHTuJAVbdADN0AAAAO AQAADwAAAGRycy9kb3ducmV2LnhtbE2PwU7DMBBE70j8g7VI3FrHNS0lxKlQBZwqJFok1Ns22SZR YzuK3aT9e5YTHHfmaXYmW11sKwbqQ+OdATVNQJArfNm4ysDX7m2yBBEiuhJb78jAlQKs8tubDNPS j+6Thm2sBIe4kKKBOsYulTIUNVkMU9+RY+/oe4uRz76SZY8jh9tWzpJkIS02jj/U2NG6puK0PVsD 7yOOL1q9DpvTcX3d7+Yf3xtFxtzfqeQZRKRL/IPhtz5Xh5w7HfzZlUG0BiZK6wWz7MzmWoFg5klr nnNgSauHR5B5Jv/PyH8AUEsDBBQAAAAIAIdO4kCOo+ih+QQAAIAPAAAOAAAAZHJzL2Uyb0RvYy54 bWzlV0uP3EQQviPxH1p9Z8dv74zWG0E22QuCSAnce+322JLtNt2enVnOEYEDEUJKDoBARAIEisSF W4T4Nbubn0FVt9vz2JlkSSAX5jBud1c/6uvvqyof3FjUFTnlUpWiSai751DCm1RkZTNN6Ef3br+z T4nqWJOxSjQ8oWdc0RuHb791MG8n3BOFqDIuCSzSqMm8TWjRde1kNFJpwWum9kTLGxjMhaxZB69y Osokm8PqdTXyHCcazYXMWilSrhT0HplB2q8or7OgyPMy5UcindW86cyqklesA5dUUbaKHurT5jlP uw/zXPGOVAkFTzv9D5tA+wT/R4cHbDKVrC3KtD8Cu84RNnyqWdnApsNSR6xjZCbLK0vVZSqFEnm3 l4p6ZBzRiIAXrrOBzbEUs1b7Mp3Mp+0AOlzUBuqvvGz6wekdScosoeGYkobVcOOXz+6ff/U5gQ5A Z95OJ2B0LNu77R3Zd0zNGzq8yGWNT3CFLDSuZwOufNGRFDqjOI7HY4A8hTF/7LpRD3xawO3gNN93 gHYw6gZeGJhbSYtb/XzXieLAzI7cCEdHduMRnm84zvDyH0PlbkDlxq8A1YrPvtf7bBFb8TgMtMds MoAVB7HGygtdfUU4tAWqfuJOqEC+askp9XqculuwlmuqKqRLz6kALtVw6uLJ7+d/PiGuZ4DSRgOh 1EQBtyybiBQg0zBw8EdJXpXtx0AMLa+eZRFggmzxYqcHxwIXALU0zbxwf40oANJMdcdcaLay0/dV Z7Sf2RYrbCtdNNDE80CLMAyMbuTux/7Y06dohULSej7sZdkOMIPx+hwHbmrsBKtzotDQ3NM3t2VS 6MM24dZ9li5t7uSsbuGPQSsopfU9zF69XxIC4wtDYss6hAP9wSaZJ1RDW4DbgCz21+KU3xPaoltK f3nI5XjVrNq5G7DZUfts9Wo+nH4VXDtqn8ZKnwmJMNy2HU8robiJFOiADhmDU4jFChuUqMrsdllV 6IyS05OblSSnDFKG74depLUJU9bMqgYxcYGBBvxG4AJmwwp4AIHJ0hpbJyI7A1FA3gVuF0J+Sskc sk5C1SczJjkFlqXQndC0k5TMWllOC7B0NYdxAdAqBuM3IdohEZx/8dv5w2fnXz56/svXl9/cv/zh V9Rw+HIJI469VK8GKytVz4k8o9VgI6iv384/1uqaGswuSBHIMOZ6NtWzRXKu40OMh1nLo23Ocreo 28SD3TttiyLDVjon2ojw2mo1foNc0YPdcrWb7hTrPqTjl+twC8pWiPZpBDsYLoG1BvZpDA2UV63+ HV2HwX74riby/0fXIUDaF3jf/nHx8Kfnf30P/5dPfyaujnAYXCB132z6Ms+GL1tqDZJ2HcdkMW/s awzZxGradQKohXQCtsyyBWIrTfol2EhoVTZYL7CJlTdchDXBbhNfIx9PnWKgzKG+h2bdZhA0m6me uxaR1wL3kf71gl8zw02OmCpMgNdDaAb5rOy41K2Cs+xWk5HurIVyuIHPIIjWCa15RknF4asJW9qy Y2V1HUtwbmdSwKA0RPhlPfuGoj2UGrZEe/zg4runFz9+RkzG6/mAVRrpFu8JqHh0OsL+1XoNseuD vR/FRrcrZfxAjdiHahC/AELDGsBkBzewOnkRN4Zca2kCBVOoJwwj2wHvFicLgBs9uHZCBtLtSsf6 suDDTBcX/UckfvmtvuvLXX44H/4NUEsDBAoAAAAAAIdO4kAAAAAAAAAAAAAAAAAGAAAAX3JlbHMv UEsDBBQAAAAIAIdO4kCKFGY80QAAAJQBAAALAAAAX3JlbHMvLnJlbHOlkMFqwzAMhu+DvYPRfXGa wxijTi+j0GvpHsDYimMaW0Yy2fr28w6DZfS2o36h7xP//vCZFrUiS6RsYNf1oDA78jEHA++X49ML KKk2e7tQRgM3FDiMjw/7My62tiOZYxHVKFkMzLWWV63FzZisdFQwt81EnGxtIwddrLvagHro+2fN vxkwbpjq5A3wyQ+gLrfSzH/YKTomoal2jpKmaYruHlUHtmWO7sg24Ru5RrMcsBrwLBoHalnXfgR9 X7/7p97TRz7jutV+h4zrj1dvuhy/AFBLAwQUAAAACACHTuJAfublIPcAAADhAQAAEwAAAFtDb250 ZW50X1R5cGVzXS54bWyVkUFOwzAQRfdI3MHyFiVOu0AIJemCtEtAqBxgZE8Si2RseUxob4+TthtE kVjaM/+/J7vcHMZBTBjYOqrkKi+kQNLOWOoq+b7fZQ9ScAQyMDjCSh6R5aa+vSn3R48sUpq4kn2M /lEp1j2OwLnzSGnSujBCTMfQKQ/6AzpU66K4V9pRRIpZnDtkXTbYwucQxfaQrk8mAQeW4um0OLMq Cd4PVkNMpmoi84OSnQl5Si473FvPd0lDql8J8+Q64Jx7SU8TrEHxCiE+w5g0lAmsjPuigFP+d8ls OXLm2tZqzJvATYq94XSxutaOa9c4/d/y7ZK6dKvlg+pvUEsBAhQAFAAAAAgAh07iQH7m5SD3AAAA 4QEAABMAAAAAAAAAAQAgAAAAbwcAAFtDb250ZW50X1R5cGVzXS54bWxQSwECFAAKAAAAAACHTuJA AAAAAAAAAAAAAAAABgAAAAAAAAAAABAAAABRBgAAX3JlbHMvUEsBAhQAFAAAAAgAh07iQIoUZjzR AAAAlAEAAAsAAAAAAAAAAQAgAAAAdQYAAF9yZWxzLy5yZWxzUEsBAhQACgAAAAAAh07iQAAAAAAA AAAAAAAAAAQAAAAAAAAAAAAQAAAAAAAAAGRycy9QSwECFAAUAAAACACHTuJAVbdADN0AAAAOAQAA DwAAAAAAAAABACAAAAAiAAAAZHJzL2Rvd25yZXYueG1sUEsBAhQAFAAAAAgAh07iQI6j6KH5BAAA gA8AAA4AAAAAAAAAAQAgAAAALAEAAGRycy9lMm9Eb2MueG1sUEsFBgAAAAAGAAYAWQEAAJcIAAAA AA== " o:spid="_x0000_s1026" o:spt="203" style="position:absolute;left:0pt;margin-left:-66.8pt;margin-top:626.55pt;height:30.8pt;width:533.7pt;z-index:251666432;mso-width-relative:page;mso-height-relative:page;">
                <o:lock aspectratio="f" v:ext="edit"/>
                <v:group coordorigin="747,2519" coordsize="10674,546" id="组合 17" o:gfxdata="UEsDBAoAAAAAAIdO4kAAAAAAAAAAAAAAAAAEAAAAZHJzL1BLAwQUAAAACACHTuJACyiNTr4AAADb AAAADwAAAGRycy9kb3ducmV2LnhtbEWPQWvCQBSE7wX/w/IKvdXNtlgkdQ0lWOlBClVBentkn0lI 9m3Irkn8992C4HGYmW+YVTbZVgzU+9qxBjVPQBAXztRcajgePp+XIHxANtg6Jg1X8pCtZw8rTI0b +YeGfShFhLBPUUMVQpdK6YuKLPq564ijd3a9xRBlX0rT4xjhtpUvSfImLdYcFyrsKK+oaPYXq2E7 4vjxqjbDrjnn19/D4vu0U6T106NK3kEEmsI9fGt/GQ0LBf9f4g+Q6z9QSwMEFAAAAAgAh07iQDMv BZ47AAAAOQAAABUAAABkcnMvZ3JvdXBzaGFwZXhtbC54bWyzsa/IzVEoSy0qzszPs1Uy1DNQUkjN S85PycxLt1UKDXHTtVBSKC5JzEtJzMnPS7VVqkwtVrK34+UCAFBLAwQKAAAAAACHTuJAAAAAAAAA AAAAAAAABgAAAF9yZWxzL1BLAwQUAAAACACHTuJACS23BNMAAACZAQAACwAAAF9yZWxzLy5yZWxz pZBBSwMxEIXvgv8hzN3NtgcRabY3oddawWtIZrPBTSbMxNX+e1NEcKU3D3OYecz3Hm+3/0yzWpAl Ujaw6XpQmB35mIOBl9PT3QMoqTZ7O1NGA2cU2A+3N7sjzra2J5liEdUoWQxMtZZHrcVNmKx0VDA3 ZSROtraVgy7WvdmAetv395p/M2BYMdXBG+CD34I6nUtz/sNO0TEJjbVzlDSNY3TXqDowvZfnyRZ8 TXNjWQ5YDXiWb0kuUgvZtQF9PcPmnxk8feQjLmv3y5Fx+fHVq0KHL1BLAwQUAAAACACHTuJAVH3o J/4AAADsAQAAEwAAAFtDb250ZW50X1R5cGVzXS54bWyVkctOwzAQRfdI/IPlLUocWCCEmnRBgB0g KB8wsieJRWJbHje0f8+4jw2iSF3aM/eeI3ux3EyjmDGS9a6W12UlBTrtjXV9LT9XT8WdFJTAGRi9 w1pukeSyubxYrLYBSXDaUS2HlMK9UqQHnIBKH9DxpPNxgsTH2KsA+gt6VDdVdau0dwldKlLukM2i xQ7WYxKPG77em0QcSYqH/WJm1RJCGK2GxKZqduYXpTgQSk7udmiwga5YQ6o/CXlyGnDIvfLTRGtQ vEFMLzCxhjKRlPHfLuJc/l+SLScqfNdZjWUbqeXYO85Hq1PtffTrQAME5P5zGc85/JHDR4za/VXz A1BLAQIUABQAAAAIAIdO4kBUfegn/gAAAOwBAAATAAAAAAAAAAEAIAAAAJsCAABbQ29udGVudF9U eXBlc10ueG1sUEsBAhQACgAAAAAAh07iQAAAAAAAAAAAAAAAAAYAAAAAAAAAAAAQAAAAewEAAF9y ZWxzL1BLAQIUABQAAAAIAIdO4kAJLbcE0wAAAJkBAAALAAAAAAAAAAEAIAAAAJ8BAABfcmVscy8u cmVsc1BLAQIUAAoAAAAAAIdO4kAAAAAAAAAAAAAAAAAEAAAAAAAAAAAAEAAAAAAAAABkcnMvUEsB AhQAFAAAAAgAh07iQAsojU6+AAAA2wAAAA8AAAAAAAAAAQAgAAAAIgAAAGRycy9kb3ducmV2Lnht bFBLAQIUABQAAAAIAIdO4kAzLwWeOwAAADkAAAAVAAAAAAAAAAEAIAAAAA0BAABkcnMvZ3JvdXBz aGFwZXhtbC54bWxQSwUGAAAAAAYABgBgAQAAygMAAAAA " o:spid="_x0000_s1026" o:spt="203" style="position:absolute;left:3308;top:14324;height:546;width:10674;">
                  <o:lock aspectratio="f" v:ext="edit"/>
                  <v:shape coordsize="460,258" fillcolor="#335264" filled="t" id="梯形 12" o:gfxdata="UEsDBAoAAAAAAIdO4kAAAAAAAAAAAAAAAAAEAAAAZHJzL1BLAwQUAAAACACHTuJAREWN3rsAAADb AAAADwAAAGRycy9kb3ducmV2LnhtbEVPy2rCQBTdC/7DcIXudGIrwUZHQYvQZZs+oLtL5poJZu7E zGgSv76zEFweznu97W0trtT6yrGC+SwBQVw4XXGp4PvrMF2C8AFZY+2YFAzkYbsZj9aYadfxJ13z UIoYwj5DBSaEJpPSF4Ys+plriCN3dK3FEGFbSt1iF8NtLZ+TJJUWK44NBhvaGypO+cUqsLvl3wv2 H2+/r/3tNizO6c/enJV6msyTFYhAfXiI7+53rWARx8Yv8QfIzT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REWN3rsAAADb AAAADwAAAAAAAAABACAAAAAiAAAAZHJzL2Rvd25yZXYueG1sUEsBAhQAFAAAAAgAh07iQDMvBZ47 AAAAOQAAABAAAAAAAAAAAQAgAAAACgEAAGRycy9zaGFwZXhtbC54bWxQSwUGAAAAAAYABgBbAQAA tAMAAAAA " o:spid="_x0000_s1026" o:spt="100" path="m0,258l130,0,329,0,460,258xe" stroked="f" style="position:absolute;left:646;top:2706;flip:y;height:258;width:460;rotation:-5898240f;v-text-anchor:middle;">
                    <v:path o:connectangles="247,164,82,0" o:connectlocs="230,0;65,129;230,258;394,129"/>
                    <v:fill focussize="0,0" on="t"/>
                    <v:stroke on="f" weight="1pt"/>
                    <v:imagedata o:title=""/>
                    <o:lock aspectratio="f" v:ext="edit"/>
                  </v:shape>
                  <v:shape coordsize="2062,416" fillcolor="#5485A5" filled="t" id="剪去单角的矩形 5" o:gfxdata="UEsDBAoAAAAAAIdO4kAAAAAAAAAAAAAAAAAEAAAAZHJzL1BLAwQUAAAACACHTuJAUW1QnrsAAADb AAAADwAAAGRycy9kb3ducmV2LnhtbEWPS6vCMBSE9xf8D+EI7q6pRXxUowvhgq7EB4K7Q3Nso81J aXKt/nsjCC6HmfmGmS8fthJ3arxxrGDQT0AQ504bLhQcD3+/ExA+IGusHJOCJ3lYLjo/c8y0a3lH 930oRISwz1BBGUKdSenzkiz6vquJo3dxjcUQZVNI3WAb4baSaZKMpEXDcaHEmlYl5bf9v1VA6bU2 5jR0cnxKz8Wm2tr2cFGq1x0kMxCBHuEb/rTXWsFwCu8v8QfIxQt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UW1QnrsAAADb AAAADwAAAAAAAAABACAAAAAiAAAAZHJzL2Rvd25yZXYueG1sUEsBAhQAFAAAAAgAh07iQDMvBZ47 AAAAOQAAABAAAAAAAAAAAQAgAAAACgEAAGRycy9zaGFwZXhtbC54bWxQSwUGAAAAAAYABgBbAQAA tAMAAAAA " o:spid="_x0000_s1026" o:spt="100" path="m0,0l1854,0,2062,208,2062,416,0,416xe" stroked="f" style="position:absolute;left:747;top:2519;height:416;width:2062;v-text-anchor:middle;">
                    <v:path o:connectangles="0,82,164,247" o:connectlocs="2062,208;1031,416;0,208;1031,0"/>
                    <v:fill focussize="0,0" on="t"/>
                    <v:stroke on="f" weight="1pt"/>
                    <v:imagedata o:title=""/>
                    <o:lock aspectratio="f" v:ext="edit"/>
                  </v:shape>
                  <v:line coordsize="21600,21600" filled="f" id="直接连接符 14" o:gfxdata="UEsDBAoAAAAAAIdO4kAAAAAAAAAAAAAAAAAEAAAAZHJzL1BLAwQUAAAACACHTuJAvVONYroAAADb AAAADwAAAGRycy9kb3ducmV2LnhtbEVPPW/CMBDdkfofrKvUjTggJUIBg9RASwcWIGI+xdckbXw2 sQvh39dDpY5P73u1GU0vbjT4zrKCWZKCIK6t7rhRUJ3fpgsQPiBr7C2Tggd52KyfJisstL3zkW6n 0IgYwr5ABW0IrpDS1y0Z9Il1xJH7tIPBEOHQSD3gPYabXs7TNJcGO44NLToqW6q/Tz9GwesFq7LL Dm5/KN8bdrvr1zbLlXp5nqVLEIHG8C/+c39oBVlcH7/EHyDXv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C9U41iugAAANsA AAAPAAAAAAAAAAEAIAAAACIAAABkcnMvZG93bnJldi54bWxQSwECFAAUAAAACACHTuJAMy8FnjsA AAA5AAAAEAAAAAAAAAABACAAAAAJAQAAZHJzL3NoYXBleG1sLnhtbFBLBQYAAAAABgAGAFsBAACz AwAAAAA= " o:spid="_x0000_s1026" o:spt="20" stroked="t" style="position:absolute;left:1005;top:2935;height:0;width:10417;">
                    <v:fill focussize="0,0" on="f"/>
                    <v:stroke color="#DDDDDD" joinstyle="miter" weight="0.5pt"/>
                    <v:imagedata o:title=""/>
                    <o:lock aspectratio="f" v:ext="edit"/>
                  </v:line>
                </v:group>
                <v:shape coordsize="21600,21600" filled="f" id="文本框 64" o:gfxdata="UEsDBAoAAAAAAIdO4kAAAAAAAAAAAAAAAAAEAAAAZHJzL1BLAwQUAAAACACHTuJASkcE2r0AAADb AAAADwAAAGRycy9kb3ducmV2LnhtbEWPQWvCQBSE74X+h+UVvDW7EVNq6saDUvBkUduCt0f2mYRm 34bsNon/3i0IPQ4z8w2zWk+2FQP1vnGsIU0UCOLSmYYrDZ+n9+dXED4gG2wdk4YreVgXjw8rzI0b +UDDMVQiQtjnqKEOocul9GVNFn3iOuLoXVxvMUTZV9L0OEa4beVcqRdpseG4UGNHm5rKn+Ov1fC1 v5y/F+qj2tqsG92kJNul1Hr2lKo3EIGm8B++t3dGQzaHvy/xB8jiBl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KRwTavQAA ANsAAAAPAAAAAAAAAAEAIAAAACIAAABkcnMvZG93bnJldi54bWxQSwECFAAUAAAACACHTuJAMy8F njsAAAA5AAAAEAAAAAAAAAABACAAAAAMAQAAZHJzL3NoYXBleG1sLnhtbFBLBQYAAAAABgAGAFsB AAC2AwAAAAA= " o:spid="_x0000_s1026" o:spt="202" stroked="f" style="position:absolute;left:3670;top:14254;height:535;width:1738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FFFFFF"/>
                            <w:sz w:val="24"/>
                            <w:szCs w:val="32"/>
                          </w:rPr>
                          <w:t>专业技能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60288" simplePos="0">
                <wp:simplePos x="0" y="0"/>
                <wp:positionH relativeFrom="column">
                  <wp:posOffset>-848360</wp:posOffset>
                </wp:positionH>
                <wp:positionV relativeFrom="paragraph">
                  <wp:posOffset>4920615</wp:posOffset>
                </wp:positionV>
                <wp:extent cx="6777990" cy="391160"/>
                <wp:effectExtent b="8255" l="0" r="3810" t="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9472"/>
                          <a:chExt cx="10674" cy="616"/>
                        </a:xfrm>
                      </wpg:grpSpPr>
                      <wpg:grpSp>
                        <wpg:cNvPr id="36" name="组合 17"/>
                        <wpg:cNvGrpSpPr/>
                        <wpg:grpSpPr>
                          <a:xfrm>
                            <a:off x="3308" y="9542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33" name="梯形 12"/>
                          <wps:cNvSpPr/>
                          <wps:spPr>
                            <a:xfrm flipV="1" rot="5400000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b="0" l="0" r="0" t="0"/>
                              <a:pathLst>
                                <a:path h="258" w="460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34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b="0" l="0" r="0" t="0"/>
                              <a:pathLst>
                                <a:path h="416" w="2062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35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cap="flat" cmpd="sng" w="6350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len="med" type="none" w="med"/>
                              <a:tailEnd len="med" type="none" w="med"/>
                            </a:ln>
                          </wps:spPr>
                          <wps:bodyPr/>
                        </wps:wsp>
                      </wpg:grpSp>
                      <wps:wsp>
                        <wps:cNvPr id="37" name="文本框 46"/>
                        <wps:cNvSpPr txBox="1"/>
                        <wps:spPr>
                          <a:xfrm>
                            <a:off x="3670" y="9472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anchor="t" upright="1" vert="horz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3308,9472" coordsize="10674,616" id="_x0000_s1026" o:gfxdata="UEsDBAoAAAAAAIdO4kAAAAAAAAAAAAAAAAAEAAAAZHJzL1BLAwQUAAAACACHTuJAghYFhd0AAAAM AQAADwAAAGRycy9kb3ducmV2LnhtbE2PwW7CMBBE75X6D9ZW6g0c1yVAGgdVqO0JVSpUQtxMvCQR 8TqKTQJ/X/fUHlf7NPMmX11tywbsfeNIgZgmwJBKZxqqFHzv3icLYD5oMrp1hApu6GFV3N/lOjNu pC8ctqFiMYR8phXUIXQZ576s0Wo/dR1S/J1cb3WIZ19x0+sxhtuWPyVJyq1uKDbUusN1jeV5e7EK PkY9vkrxNmzOp/XtsJt97jcClXp8EMkLsIDX8AfDr35UhyI6Hd2FjGetgomQMo2sgvn8eQksIksp 45qjgoVMZ8CLnP8fUfwAUEsDBBQAAAAIAIdO4kBzYYlS9wQAAH0PAAAOAAAAZHJzL2Uyb0RvYy54 bWzlV8+P3DQUviPxP1i5s5Pf2RlttoJuuxcElVq4exNnEimJg53ZmeVcUThQIaT2AAhEJUCgSly4 VYi/Znf7Z/CeHScz2ZnV0kIvzGHi2M9+fp+/7/nl4NaqKskpE7LgdWw5e7ZFWJ3wtKjnsfXRg7vv 7FtEtrROaclrFltnTFq3Dt9+62DZzJjLc16mTBBYpJazZRNbeds2s8lEJjmrqNzjDathMOOioi28 ivkkFXQJq1flxLXtcLLkIm0ET5iU0HukB61uRXGTBXmWFQk74smiYnWrVxWspC2EJPOikdah2m2W saT9MMska0kZWxBpq/7BCbRP8H9yeEBnc0GbvEi6LdCbbGEUU0WLGpz2Sx3RlpKFKK4sVRWJ4JJn 7V7Cq4kORCECUTj2CJtjwReNimU+W86bHnQ4qBHqr7xs8sHpPUGKNLZCgKSmFZz45YuH5199TqAD 0Fk28xkYHYvmfnNPdB1z/YYBrzJR4RNCISuF61mPK1u1JIHOMIqi6RTWT2DMmzqOXprOkhxOB6d5 ng20g9GpH7n6UJL8TjfdscPI15NDJ8TRifE7we31u+lf/lukvHCElBO9AlJDyIHfhWzwWgs48FXA a1BFfqSQcgNneg1S3cSdSIF45cAo+XqMup/ThimiSiRLxyjPMzhdPPv9/M9nxFFxLhtl1NNJziQw y3CJCA4iDXwbfxbJyqL5GNKUElfHsRAwQa64kd2BY4DzkcRIMjfY3+AJ4LeQ7THjiqv09H3ZauWn pkVz00pWNTRxP9AiFNOiEzr7kTd11S4aLpGyrge+wJVSCcAMxptzbDipqe2vzwkDNcVx1cltmRR4 4CbY6mcIaezJXnfhTUEqsK2RD+2ri0tAWrw2ITa0RTgwHmySZWwpaHONLPZX/JQ94MqiHYQ/bHIY L+t1O2cEmxk1z0at5gFC6+CaUfPUVmpPG6dtxpOSS6YTBQagMkYfFGKxxgbJyyK9W5QlBiPF/OR2 KcgphQvD8wI39DsibZiVNWLiAAM1+DXHBbTDEngAecnQGlsnPD0DUcCtC9zOufjUIku4c2JLfrKg glnAsgS6YytphUUWjSjmOVg6yjUuAFrFVPwmRAv00dfA+Re/nT9+cf7lk5e/fH35zcPLH35FDQe4 J9wJ6HyHhBHHTqpXk5WRqmuHrtaqP8rpm6fzj7W6oQbtBSkC94s+nrF6tkjOsT1H0W/Y2niWs0Xd Oh/s9rQti/SuNtLIa6tVxw1yxQh2y9U43SnW/UBnE2No9GWeWodbUDYG5jkyHIA1BuapDTWUV63+ HV0H/n7wriIyAP1/0TVcPV159+0fF49/evnX9/B/+fxn4qgM10n6dt0VeSZ9mUqrl7Rj2/oWc6ee wpDOjKYd24dSSF3AhjCmPGyEvn4JNmKrLGqsF+jMyBsOwphgt86voRfgfY6JMoPqHppVk0LSrOdq 7sbJbSTuI/XblrjRyRGVuU7wagU0g/usaJlQrZzR9E6dkvasgWK4ho8gyNaxVbHUIiWDbyZsKcuW FuVNLCG4nZcCJqU+ww/l7JvK9nBcmhUXTx9dfPf84sfPiK4411I8aVfvcah41HWE/ev1GmLXJXsv jLRuhyK+Z0bkQX2PlVmgSQOQ7KAGFifXUaO/ag1LoF4K1IR+ZDve7epkBWhjADe+j4Fzu25jdVbw VaZqi+4LEj/71t/V2Q5fzYd/A1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G0HAABbQ29udGVudF9UeXBlc10ueG1sUEsBAhQACgAAAAAAh07iQAAA AAAAAAAAAAAAAAYAAAAAAAAAAAAQAAAATwYAAF9yZWxzL1BLAQIUABQAAAAIAIdO4kCKFGY80QAA AJQBAAALAAAAAAAAAAEAIAAAAHMGAABfcmVscy8ucmVsc1BLAQIUAAoAAAAAAIdO4kAAAAAAAAAA AAAAAAAEAAAAAAAAAAAAEAAAAAAAAABkcnMvUEsBAhQAFAAAAAgAh07iQIIWBYXdAAAADAEAAA8A AAAAAAAAAQAgAAAAIgAAAGRycy9kb3ducmV2LnhtbFBLAQIUABQAAAAIAIdO4kBzYYlS9wQAAH0P AAAOAAAAAAAAAAEAIAAAACwBAABkcnMvZTJvRG9jLnhtbFBLBQYAAAAABgAGAFkBAACVCAAAAAA= " o:spid="_x0000_s1026" o:spt="203" style="position:absolute;left:0pt;margin-left:-66.8pt;margin-top:387.45pt;height:30.8pt;width:533.7pt;z-index:251660288;mso-width-relative:page;mso-height-relative:page;">
                <o:lock aspectratio="f" v:ext="edit"/>
                <v:group coordorigin="747,2519" coordsize="10674,546" id="组合 17" o:gfxdata="UEsDBAoAAAAAAIdO4kAAAAAAAAAAAAAAAAAEAAAAZHJzL1BLAwQUAAAACACHTuJAWR7wmrwAAADb AAAADwAAAGRycy9kb3ducmV2LnhtbEWPzarCMBSE94LvEI5wd5pWUaQaRUQvLuSCPyDuDs2xLTYn pYmtvr0RLrgcZuYbZr58mlI0VLvCsoJ4EIEgTq0uOFNwPm37UxDOI2ssLZOCFzlYLrqdOSbatnyg 5ugzESDsElSQe18lUro0J4NuYCvi4N1sbdAHWWdS19gGuCnlMIom0mDBYSHHitY5pffjwyj4bbFd jeJNs7/f1q/rafx32cek1E8vjmYgPD39N/zf3mkFowl8voQfIBdvUEsDBBQAAAAIAIdO4kAzLwWe OwAAADkAAAAVAAAAZHJzL2dyb3Vwc2hhcGV4bWwueG1ss7GvyM1RKEstKs7Mz7NVMtQzUFJIzUvO T8nMS7dVCg1x07VQUiguScxLSczJz0u1VapMLVayt+PlAgBQSwMECgAAAAAAh07iQAAAAAAAAAAA AAAAAAYAAABfcmVscy9QSwMEFAAAAAgAh07iQAkttwTTAAAAmQEAAAsAAABfcmVscy8ucmVsc6WQ QUsDMRCF74L/IczdzbYHEWm2N6HXWsFrSGazwU0mzMTV/ntTRHClNw9zmHnM9x5vt/9Ms1qQJVI2 sOl6UJgd+ZiDgZfT090DKKk2eztTRgNnFNgPtze7I862tieZYhHVKFkMTLWWR63FTZisdFQwN2Uk Tra2lYMu1r3ZgHrb9/eafzNgWDHVwRvgg9+COp1Lc/7DTtExCY21c5Q0jWN016g6ML2X58kWfE1z Y1kOWA14lm9JLlIL2bUBfT3D5p8ZPH3kIy5r98uRcfnx1atChy9QSwMEFAAAAAgAh07iQFR96Cf+ AAAA7AEAABMAAABbQ29udGVudF9UeXBlc10ueG1slZHLTsMwEEX3SPyD5S1KHFgghJp0QYAdICgf MLIniUViWx43tH/PuI8Nokhd2jP3niN7sdxMo5gxkvWultdlJQU67Y11fS0/V0/FnRSUwBkYvcNa bpHksrm8WKy2AUlw2lEth5TCvVKkB5yASh/Q8aTzcYLEx9irAPoLelQ3VXWrtHcJXSpS7pDNosUO 1mMSjxu+3ptEHEmKh/1iZtUSQhithsSmanbmF6U4EEpO7nZosIGuWEOqPwl5chpwyL3y00RrULxB TC8wsYYykZTx3y7iXP5fki0nKnzXWY1lG6nl2DvOR6tT7X3060ADBOT+cxnPOfyRw0eM2v1V8wNQ SwECFAAUAAAACACHTuJAVH3oJ/4AAADsAQAAEwAAAAAAAAABACAAAACZAgAAW0NvbnRlbnRfVHlw ZXNdLnhtbFBLAQIUAAoAAAAAAIdO4kAAAAAAAAAAAAAAAAAGAAAAAAAAAAAAEAAAAHkBAABfcmVs cy9QSwECFAAUAAAACACHTuJACS23BNMAAACZAQAACwAAAAAAAAABACAAAACdAQAAX3JlbHMvLnJl bHNQSwECFAAKAAAAAACHTuJAAAAAAAAAAAAAAAAABAAAAAAAAAAAABAAAAAAAAAAZHJzL1BLAQIU ABQAAAAIAIdO4kBZHvCavAAAANsAAAAPAAAAAAAAAAEAIAAAACIAAABkcnMvZG93bnJldi54bWxQ SwECFAAUAAAACACHTuJAMy8FnjsAAAA5AAAAFQAAAAAAAAABACAAAAALAQAAZHJzL2dyb3Vwc2hh cGV4bWwueG1sUEsFBgAAAAAGAAYAYAEAAMgDAAAAAA== " o:spid="_x0000_s1026" o:spt="203" style="position:absolute;left:3308;top:9542;height:546;width:10674;">
                  <o:lock aspectratio="f" v:ext="edit"/>
                  <v:shape coordsize="460,258" fillcolor="#335264" filled="t" id="梯形 12" o:gfxdata="UEsDBAoAAAAAAIdO4kAAAAAAAAAAAAAAAAAEAAAAZHJzL1BLAwQUAAAACACHTuJAEuds0r4AAADb AAAADwAAAGRycy9kb3ducmV2LnhtbEWPT2vCQBTE7wW/w/KE3urGpojGbIRaCj3Wv+DtkX1mg9m3 MbvV6KfvCoUeh5n5DZMvetuIC3W+dqxgPEpAEJdO11wp2G4+X6YgfEDW2DgmBTfysCgGTzlm2l15 RZd1qESEsM9QgQmhzaT0pSGLfuRa4ugdXWcxRNlVUnd4jXDbyNckmUiLNccFgy0tDZWn9Y9VYN+n hxT774/9rL/fb2/nyW5pzko9D8fJHESgPvyH/9pfWkGawuNL/AGy+AVQSwMEFAAAAAgAh07iQDMv BZ47AAAAOQAAABAAAABkcnMvc2hhcGV4bWwueG1ss7GvyM1RKEstKs7Mz7NVMtQzUFJIzUvOT8nM S7dVCg1x07VQUiguScxLSczJz0u1VapMLVayt+PlAgBQSwMECgAAAAAAh07iQAAAAAAAAAAAAAAA AAYAAABfcmVscy9QSwMEFAAAAAgAh07iQNVcJijMAAAAjwEAAAsAAABfcmVscy8ucmVsc6WQsWoD MQyG90DfwWjv+ZKhlBBftkLWkEJXYevuTM6Wscw1efu4lEIvZMugQb/Q9wnt9pcwqZmyeI4G1k0L iqJl5+Ng4PP08foOSgpGhxNHMnAlgX33stodacJSl2T0SVSlRDEwlpK2WosdKaA0nCjWSc85YKlt HnRCe8aB9KZt33T+z4BuwVQHZyAf3AbU6Zqq+Y4dvM0s3JfGctDc994+omoZMdFXmCoG80DFgMvy m9bTmlqgH5vXT5odf8cjzUvxT5hp/vPqxRu7G1BLAwQUAAAACACHTuJAWuMRZvcAAADiAQAAEwAA AFtDb250ZW50X1R5cGVzXS54bWyVkU1PxCAQhu8m/gcyV9NSPRhjSvdg9ahG1x8wgWlLtgXCYN39 99L9uBjXxCPMvM/7BOrVdhrFTJGtdwquywoEOe2Ndb2Cj/VTcQeCEzqDo3ekYEcMq+byol7vArHI accKhpTCvZSsB5qQSx/I5Unn44QpH2MvA+oN9iRvqupWau8SuVSkhQFN3VKHn2MSj9t8fTCJNDKI h8Pi0qUAQxitxpRN5ezMj5bi2FDm5H6HBxv4KmuA/LVhmZwvOOZe8tNEa0i8YkzPOGUNaSJL479c pLn8G7JYTlz4rrOayjZym2NvNJ+sztF5wEAZ/V/8+5I7weX+h5pvUEsBAhQAFAAAAAgAh07iQFrj EWb3AAAA4gEAABMAAAAAAAAAAQAgAAAAjwIAAFtDb250ZW50X1R5cGVzXS54bWxQSwECFAAKAAAA AACHTuJAAAAAAAAAAAAAAAAABgAAAAAAAAAAABAAAAB2AQAAX3JlbHMvUEsBAhQAFAAAAAgAh07i QNVcJijMAAAAjwEAAAsAAAAAAAAAAQAgAAAAmgEAAF9yZWxzLy5yZWxzUEsBAhQACgAAAAAAh07i QAAAAAAAAAAAAAAAAAQAAAAAAAAAAAAQAAAAAAAAAGRycy9QSwECFAAUAAAACACHTuJAEuds0r4A AADbAAAADwAAAAAAAAABACAAAAAiAAAAZHJzL2Rvd25yZXYueG1sUEsBAhQAFAAAAAgAh07iQDMv BZ47AAAAOQAAABAAAAAAAAAAAQAgAAAADQEAAGRycy9zaGFwZXhtbC54bWxQSwUGAAAAAAYABgBb AQAAtwMAAAAA " o:spid="_x0000_s1026" o:spt="100" path="m0,258l130,0,329,0,460,258xe" stroked="f" style="position:absolute;left:646;top:2706;flip:y;height:258;width:460;rotation:-5898240f;v-text-anchor:middle;">
                    <v:path o:connectangles="247,164,82,0" o:connectlocs="230,0;65,129;230,258;394,129"/>
                    <v:fill focussize="0,0" on="t"/>
                    <v:stroke on="f" weight="1pt"/>
                    <v:imagedata o:title=""/>
                    <o:lock aspectratio="f" v:ext="edit"/>
                  </v:shape>
                  <v:shape coordsize="2062,416" fillcolor="#5485A5" filled="t" id="剪去单角的矩形 5" o:gfxdata="UEsDBAoAAAAAAIdO4kAAAAAAAAAAAAAAAAAEAAAAZHJzL1BLAwQUAAAACACHTuJA52qMfb0AAADb AAAADwAAAGRycy9kb3ducmV2LnhtbEWPT2vCQBTE7wW/w/IK3urGKFpi1hyEQnsq/kHo7ZF9SdZm 34bsNrHf3hUEj8PM/IbJi6ttxUC9N44VzGcJCOLSacO1gtPx4+0dhA/IGlvHpOCfPBTbyUuOmXYj 72k4hFpECPsMFTQhdJmUvmzIop+5jjh6lesthij7Wuoexwi3rUyTZCUtGo4LDXa0a6j8PfxZBZRe OmPOSyfX5/Sn/mq/7XislJq+zpMNiEDX8Aw/2p9awWIJ9y/xB8jtDV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Dnaox9vQAA ANsAAAAPAAAAAAAAAAEAIAAAACIAAABkcnMvZG93bnJldi54bWxQSwECFAAUAAAACACHTuJAMy8F njsAAAA5AAAAEAAAAAAAAAABACAAAAAMAQAAZHJzL3NoYXBleG1sLnhtbFBLBQYAAAAABgAGAFsB AAC2AwAAAAA= " o:spid="_x0000_s1026" o:spt="100" path="m0,0l1854,0,2062,208,2062,416,0,416xe" stroked="f" style="position:absolute;left:747;top:2519;height:416;width:2062;v-text-anchor:middle;">
                    <v:path o:connectangles="0,82,164,247" o:connectlocs="2062,208;1031,416;0,208;1031,0"/>
                    <v:fill focussize="0,0" on="t"/>
                    <v:stroke on="f" weight="1pt"/>
                    <v:imagedata o:title=""/>
                    <o:lock aspectratio="f" v:ext="edit"/>
                  </v:shape>
                  <v:line coordsize="21600,21600" filled="f" id="直接连接符 14" o:gfxdata="UEsDBAoAAAAAAIdO4kAAAAAAAAAAAAAAAAAEAAAAZHJzL1BLAwQUAAAACACHTuJAcPvLWr0AAADb AAAADwAAAGRycy9kb3ducmV2LnhtbEWPS2/CMBCE70j8B2uReisOVEEoxEEi9HXgwkOcV/GSBOK1 G7tA/31dqRLH0cx8o8mXd9OJK/W+taxgMk5AEFdWt1wrOOzfnucgfEDW2FkmBT/kYVkMBzlm2t54 S9ddqEWEsM9QQROCy6T0VUMG/dg64uidbG8wRNnXUvd4i3DTyWmSzKTBluNCg47KhqrL7tsoWB3x ULbpxn1syvea3evXeZ3OlHoaTZIFiED38Aj/tz+1gpcU/r7EHyCLX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w+8tavQAA ANsAAAAPAAAAAAAAAAEAIAAAACIAAABkcnMvZG93bnJldi54bWxQSwECFAAUAAAACACHTuJAMy8F njsAAAA5AAAAEAAAAAAAAAABACAAAAAMAQAAZHJzL3NoYXBleG1sLnhtbFBLBQYAAAAABgAGAFsB AAC2AwAAAAA= " o:spid="_x0000_s1026" o:spt="20" stroked="t" style="position:absolute;left:1005;top:2935;height:0;width:10417;">
                    <v:fill focussize="0,0" on="f"/>
                    <v:stroke color="#DDDDDD" joinstyle="miter" weight="0.5pt"/>
                    <v:imagedata o:title=""/>
                    <o:lock aspectratio="f" v:ext="edit"/>
                  </v:line>
                </v:group>
                <v:shape coordsize="21600,21600" filled="f" id="文本框 46" o:gfxdata="UEsDBAoAAAAAAIdO4kAAAAAAAAAAAAAAAAAEAAAAZHJzL1BLAwQUAAAACACHTuJAh+9C4rwAAADb AAAADwAAAGRycy9kb3ducmV2LnhtbEWPzWsCMRTE7wX/h/AK3jTxo2q3Rg8tgieLn+DtsXnuLt28 LJvorv+9EYQeh5n5DTNftrYUN6p94VjDoK9AEKfOFJxpOOxXvRkIH5ANlo5Jw508LBedtzkmxjW8 pdsuZCJC2CeoIQ+hSqT0aU4Wfd9VxNG7uNpiiLLOpKmxiXBbyqFSE2mx4LiQY0XfOaV/u6vVcNxc zqex+s1+7EfVuFZJtp9S6+77QH2BCNSG//CrvTYaRlN4fok/QC4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IfvQuK8AAAA 2wAAAA8AAAAAAAAAAQAgAAAAIgAAAGRycy9kb3ducmV2LnhtbFBLAQIUABQAAAAIAIdO4kAzLwWe OwAAADkAAAAQAAAAAAAAAAEAIAAAAAsBAABkcnMvc2hhcGV4bWwueG1sUEsFBgAAAAAGAAYAWwEA ALUDAAAAAA== " o:spid="_x0000_s1026" o:spt="202" stroked="f" style="position:absolute;left:3670;top:9472;height:535;width:1738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FFFFFF"/>
                            <w:sz w:val="24"/>
                            <w:szCs w:val="32"/>
                          </w:rPr>
                          <w:t>工作经历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allowOverlap="1" behindDoc="0" distB="0" distL="114300" distR="114300" distT="0" layoutInCell="1" locked="0" relativeHeight="251652096" simplePos="0">
                <wp:simplePos x="0" y="0"/>
                <wp:positionH relativeFrom="column">
                  <wp:posOffset>-742950</wp:posOffset>
                </wp:positionH>
                <wp:positionV relativeFrom="paragraph">
                  <wp:posOffset>876300</wp:posOffset>
                </wp:positionV>
                <wp:extent cx="2552065" cy="1025525"/>
                <wp:effectExtent b="0" l="0" r="0" t="0"/>
                <wp:wrapNone/>
                <wp:docPr id="15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06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姓    名：何升芳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  <w:sz w:val="20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年    龄：26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籍    贯：甘肃</w:t>
                            </w:r>
                          </w:p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3F3F3F"/>
                              </w:rPr>
                              <w:t>求职意向：助教</w:t>
                            </w:r>
                          </w:p>
                        </w:txbxContent>
                      </wps:txbx>
                      <wps:bodyPr anchor="t" vert="horz"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19" o:gfxdata="UEsDBAoAAAAAAIdO4kAAAAAAAAAAAAAAAAAEAAAAZHJzL1BLAwQUAAAACACHTuJAZBWoO9kAAAAM AQAADwAAAGRycy9kb3ducmV2LnhtbE2PzU7DMBCE70i8g7VI3FrbhUIS4lSIH4lDL5T07sZuHBHb Ubxt0rdnOcFtVjOa/abczL5nZzumLgYFcimA2dBE04VWQf31vsiAJdTB6D4Gq+BiE2yq66tSFyZO 4dOed9gyKgmp0Aoc4lBwnhpnvU7LONhA3jGOXiOdY8vNqCcq9z1fCfHAve4CfXB6sC/ONt+7k1eA aJ7lpX7z6WM/b18nJ5q1rpW6vZHiCRjaGf/C8ItP6FAR0yGegkmsV7CQ8pHGIDl3GQmKrLL7HNiB RJ6vgVcl/z+i+gFQSwMEFAAAAAgAh07iQN+cJoLPAQAAjQMAAA4AAABkcnMvZTJvRG9jLnhtbK1T QW7bMBC8F8gfCN5jyQYcNILpoIWRXIq2QNoH0BRlESC5DJe25D6g/UFPvfTed/kdXUqK06aXHHqR yN3lzM4subrpnWUHHdGAF3w+KznTXkFt/E7wz59uL19zhkn6WlrwWvCjRn6zvni16kKlF9CCrXVk BOKx6oLgbUqhKgpUrXYSZxC0p2QD0clE27gr6ig7Qne2WJTlVdFBrEMEpREpuhmTfEKMLwGEpjFK b0DtnfZpRI3aykSSsDUB+Xrotmm0Sh+aBnViVnBSmoYvkdB6m7/FeiWrXZShNWpqQb6khWeanDSe SM9QG5kk20fzD5QzKgJCk2YKXDEKGRwhFfPymTf3rQx60EJWYzibjv8PVr0/fIzM1HQTlpx56Wji p+/fTj9+nX5+ZfPrbFAXsKK6+0CVqX8LPRU/xpGCWXffRJf/pIhRnuw9nu3VfWKKgovlclFeEY2i 3LzM22XGKZ6Oh4jpToNjeSF4pPkNtsrDO0xj6WNJZvNwa6wdZmg96wS/zpB/ZQjceuLIIsZm8yr1 235StoX6SMLoRRBhC/ELZx3dB8HxYS+j5kx6RWHBx04wvNknoh26yVDj+YmBpjTomW5UvgZ/7oeq p1e0/g1QSwMECgAAAAAAh07iQAAAAAAAAAAAAAAAAAYAAABfcmVscy9QSwMEFAAAAAgAh07iQIoU ZjzRAAAAlAEAAAsAAABfcmVscy8ucmVsc6WQwWrDMAyG74O9g9F9cZrDGKNOL6PQa+kewNiKYxpb RjLZ+vbzDoNl9LajfqHvE//+8JkWtSJLpGxg1/WgMDvyMQcD75fj0wsoqTZ7u1BGAzcUOIyPD/sz Lra2I5ljEdUoWQzMtZZXrcXNmKx0VDC3zUScbG0jB12su9qAeuj7Z82/GTBumOrkDfDJD6Aut9LM f9gpOiahqXaOkqZpiu4eVQe2ZY7uyDbhG7lGsxywGvAsGgdqWdd+BH1fv/un3tNHPuO61X6HjOuP V2+6HL8AUEsDBBQAAAAIAIdO4kB+5uUg9wAAAOEBAAATAAAAW0NvbnRlbnRfVHlwZXNdLnhtbJWR QU7DMBBF90jcwfIWJU67QAgl6YK0S0CoHGBkTxKLZGx5TGhvj5O2G0SRWNoz/78nu9wcxkFMGNg6 quQqL6RA0s5Y6ir5vt9lD1JwBDIwOMJKHpHlpr69KfdHjyxSmriSfYz+USnWPY7AufNIadK6MEJM x9ApD/oDOlTrorhX2lFEilmcO2RdNtjC5xDF9pCuTyYBB5bi6bQ4syoJ3g9WQ0ymaiLzg5KdCXlK LjvcW893SUOqXwnz5DrgnHtJTxOsQfEKIT7DmDSUCayM+6KAU/53yWw5cuba1mrMm8BNir3hdLG6 1o5r1zj93/Ltkrp0q+WD6m9QSwECFAAUAAAACACHTuJAfublIPcAAADhAQAAEwAAAAAAAAABACAA AABBBAAAW0NvbnRlbnRfVHlwZXNdLnhtbFBLAQIUAAoAAAAAAIdO4kAAAAAAAAAAAAAAAAAGAAAA AAAAAAAAEAAAACMDAABfcmVscy9QSwECFAAUAAAACACHTuJAihRmPNEAAACUAQAACwAAAAAAAAAB ACAAAABHAwAAX3JlbHMvLnJlbHNQSwECFAAKAAAAAACHTuJAAAAAAAAAAAAAAAAABAAAAAAAAAAA ABAAAAAAAAAAZHJzL1BLAQIUABQAAAAIAIdO4kBkFag72QAAAAwBAAAPAAAAAAAAAAEAIAAAACIA AABkcnMvZG93bnJldi54bWxQSwECFAAUAAAACACHTuJA35wmgs8BAACNAwAADgAAAAAAAAABACAA AAAoAQAAZHJzL2Uyb0RvYy54bWxQSwUGAAAAAAYABgBZAQAAaQUAAAAA " o:spid="_x0000_s1026" o:spt="202" stroked="f" style="position:absolute;left:0pt;margin-left:-58.5pt;margin-top:69pt;height:80.75pt;width:200.95pt;z-index:251652096;mso-width-relative:page;mso-height-relative:page;" type="#_x0000_t202">
                <v:fill focussize="0,0" on="f"/>
                <v:stroke on="f"/>
                <v:imagedata o:title=""/>
                <o:lock aspectratio="f" v:ext="edit"/>
                <v:textbox style="mso-fit-shape-to-text:t;">
                  <w:txbxContent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姓    名：何升芳</w:t>
                      </w:r>
                    </w:p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  <w:sz w:val="20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年    龄：26</w:t>
                      </w:r>
                    </w:p>
                    <w:p>
                      <w:pP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籍    贯：甘肃</w:t>
                      </w:r>
                    </w:p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3F3F3F"/>
                        </w:rPr>
                        <w:t>求职意向：助教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1" behindDoc="0" distB="0" distL="114300" distR="114300" distT="0" layoutInCell="1" locked="0" relativeHeight="251656192" simplePos="0">
                <wp:simplePos x="0" y="0"/>
                <wp:positionH relativeFrom="column">
                  <wp:posOffset>-742950</wp:posOffset>
                </wp:positionH>
                <wp:positionV relativeFrom="paragraph">
                  <wp:posOffset>2494915</wp:posOffset>
                </wp:positionV>
                <wp:extent cx="6627495" cy="1025525"/>
                <wp:effectExtent b="0" l="0" r="0" t="0"/>
                <wp:wrapNone/>
                <wp:docPr id="23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7495" cy="1025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cs="微软雅黑" w:eastAsia="微软雅黑" w:hAnsi="微软雅黑"/>
                                <w:color w:val="3F3F3F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</w:rPr>
                              <w:t>本人性格稳重、有活力，待人热情、真诚。有较强的语言组织能力、团体协作精神，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  <w:lang w:eastAsia="zh-CN" w:val="en-US"/>
                              </w:rPr>
                              <w:t>和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</w:rPr>
                              <w:t>良好的社交能力。能迅速的适应各种环境，并融合其中。工作不怕吃苦，能积极克服困难。</w:t>
                            </w:r>
                          </w:p>
                        </w:txbxContent>
                      </wps:txbx>
                      <wps:bodyPr anchor="t" vert="horz"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29" o:gfxdata="UEsDBAoAAAAAAIdO4kAAAAAAAAAAAAAAAAAEAAAAZHJzL1BLAwQUAAAACACHTuJAfIwTyNsAAAAM AQAADwAAAGRycy9kb3ducmV2LnhtbE2PzU7DMBCE70i8g7VI3Fo7oWlJGqdC/EgceqGE+zZ244jY juJtk7495gTH0Yxmvil3s+3ZRY+h805CshTAtGu86lwrof58WzwCC4ROYe+dlnDVAXbV7U2JhfKT +9CXA7UslrhQoARDNBSch8Zoi2HpB+2id/KjRYpybLkacYrltuepEGtusXNxweCgn41uvg9nK4FI PSXX+tWG9695/zIZ0WRYS3l/l4gtMNIz/YXhFz+iQxWZjv7sVGC9hEWSbOIZkvCQpzmwGMnT9QbY UUKWrVbAq5L/P1H9AFBLAwQUAAAACACHTuJA5tH56NIBAACNAwAADgAAAGRycy9lMm9Eb2MueG1s rVNLjhMxEN0jcQfLe9KdhgTSijMCRcMGAdLAARy3nbbkHy4n3eEAcANWbNjPuXIOyt09GRg2s2Dj T1X5Vb1X5fVVbw05ygjaO0bns5IS6YRvtNsz+vnT9bNXlEDiruHGO8noSQK92jx9su5CLSvfetPI SBDEQd0FRtuUQl0UIFppOcx8kA6dykfLE17jvmgi7xDdmqIqy2XR+diE6IUEQOt2dNIJMT4G0Cul hdx6cbDSpRE1SsMTUoJWB6CboVqlpEgflAKZiGEUmaZhxSR43uW12Kx5vY88tFpMJfDHlPCAk+Xa YdIL1JYnTg5R/wNltYgevEoz4W0xEhkUQRbz8oE2Ny0PcuCCUkO4iA7/D1a8P36MRDeMVs8pcdxi x88/vp9/3p5/fSPVKgvUBagx7iZgZOrf+B7H5s4OaMy8exVt3pERQT/Ke7rIK/tEBBqXy+rli9WC EoG+eVktFtUi4xT3z0OE9FZ6S/KB0Yj9G2Tlx3eQxtC7kJzN+WttzNBD40jH6CpD/uVBcOMwRyYx FptPqd/1E7Odb05IDH8EJmx9/EpJh/PAKHw58Cgp4U6gmdGxEgivDwnTDtVkqPH9lAG7NPCZJiqP wZ/3Ier+F21+A1BLAwQKAAAAAACHTuJAAAAAAAAAAAAAAAAABgAAAF9yZWxzL1BLAwQUAAAACACH TuJAihRmPNEAAACUAQAACwAAAF9yZWxzLy5yZWxzpZDBasMwDIbvg72D0X1xmsMYo04vo9Br6R7A 2IpjGltGMtn69vMOg2X0tqN+oe8T//7wmRa1IkukbGDX9aAwO/IxBwPvl+PTCyipNnu7UEYDNxQ4 jI8P+zMutrYjmWMR1ShZDMy1lletxc2YrHRUMLfNRJxsbSMHXay72oB66Ptnzb8ZMG6Y6uQN8MkP oC630sx/2Ck6JqGpdo6SpmmK7h5VB7Zlju7INuEbuUazHLAa8CwaB2pZ134EfV+/+6fe00c+47rV foeM649Xb7ocvwBQSwMEFAAAAAgAh07iQH7m5SD3AAAA4QEAABMAAABbQ29udGVudF9UeXBlc10u eG1slZFBTsMwEEX3SNzB8hYlTrtACCXpgrRLQKgcYGRPEotkbHlMaG+Pk7YbRJFY2jP/vye73BzG QUwY2Dqq5CovpEDSzljqKvm+32UPUnAEMjA4wkoekeWmvr0p90ePLFKauJJ9jP5RKdY9jsC580hp 0rowQkzH0CkP+gM6VOuiuFfaUUSKWZw7ZF022MLnEMX2kK5PJgEHluLptDizKgneD1ZDTKZqIvOD kp0JeUouO9xbz3dJQ6pfCfPkOuCce0lPE6xB8QohPsOYNJQJrIz7ooBT/nfJbDly5trWasybwE2K veF0sbrWjmvXOP3f8u2SunSr5YPqb1BLAQIUABQAAAAIAIdO4kB+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HyME8jbAAAADAEAAA8AAAAAAAAAAQAg AAAAIgAAAGRycy9kb3ducmV2LnhtbFBLAQIUABQAAAAIAIdO4kDm0fno0gEAAI0DAAAOAAAAAAAA AAEAIAAAACoBAABkcnMvZTJvRG9jLnhtbFBLBQYAAAAABgAGAFkBAABuBQAAAAA= " o:spid="_x0000_s1026" o:spt="202" stroked="f" style="position:absolute;left:0pt;margin-left:-58.5pt;margin-top:196.45pt;height:80.75pt;width:521.85pt;z-index:251656192;mso-width-relative:page;mso-height-relative:page;" type="#_x0000_t202">
                <v:fill focussize="0,0" on="f"/>
                <v:stroke on="f"/>
                <v:imagedata o:title=""/>
                <o:lock aspectratio="f" v:ext="edit"/>
                <v:textbox style="mso-fit-shape-to-text:t;">
                  <w:txbxContent>
                    <w:p>
                      <w:pPr>
                        <w:rPr>
                          <w:rFonts w:ascii="微软雅黑" w:cs="微软雅黑" w:eastAsia="微软雅黑" w:hAnsi="微软雅黑"/>
                          <w:color w:val="3F3F3F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</w:rPr>
                        <w:t>本人性格稳重、有活力，待人热情、真诚。有较强的语言组织能力、团体协作精神，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  <w:lang w:eastAsia="zh-CN" w:val="en-US"/>
                        </w:rPr>
                        <w:t>和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</w:rPr>
                        <w:t>良好的社交能力。能迅速的适应各种环境，并融合其中。工作不怕吃苦，能积极克服困难。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allowOverlap="1" behindDoc="0" distB="0" distL="114300" distR="114300" distT="0" layoutInCell="1" locked="0" relativeHeight="251662336" simplePos="0">
                <wp:simplePos x="0" y="0"/>
                <wp:positionH relativeFrom="column">
                  <wp:posOffset>-744855</wp:posOffset>
                </wp:positionH>
                <wp:positionV relativeFrom="paragraph">
                  <wp:posOffset>8452485</wp:posOffset>
                </wp:positionV>
                <wp:extent cx="6590030" cy="744855"/>
                <wp:effectExtent b="0" l="0" r="0" t="0"/>
                <wp:wrapNone/>
                <wp:docPr id="54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0030" cy="744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cs="微软雅黑" w:eastAsia="微软雅黑" w:hAnsi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/>
                                <w:bCs/>
                                <w:color w:val="595959"/>
                              </w:rPr>
                              <w:t xml:space="preserve">语言能力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</w:rPr>
                              <w:t>普通话二级甲等、英语CET4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cs="微软雅黑" w:eastAsia="微软雅黑" w:hAnsi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/>
                                <w:bCs/>
                                <w:color w:val="595959"/>
                              </w:rPr>
                              <w:t xml:space="preserve">办公能力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</w:rPr>
                              <w:t>计算机二级、熟练掌握PPT、WORD、EXCEL等办公软件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cs="微软雅黑" w:eastAsia="微软雅黑" w:hAnsi="微软雅黑"/>
                                <w:b/>
                                <w:bCs/>
                                <w:color w:val="595959"/>
                              </w:rPr>
                            </w:pPr>
                            <w:r>
                              <w:rPr>
                                <w:rFonts w:ascii="微软雅黑" w:cs="微软雅黑" w:eastAsia="微软雅黑" w:hAnsi="微软雅黑" w:hint="eastAsia"/>
                                <w:b/>
                                <w:bCs/>
                                <w:color w:val="595959"/>
                              </w:rPr>
                              <w:t xml:space="preserve">个人能力    </w:t>
                            </w:r>
                            <w:r>
                              <w:rPr>
                                <w:rFonts w:ascii="微软雅黑" w:cs="微软雅黑" w:eastAsia="微软雅黑" w:hAnsi="微软雅黑" w:hint="eastAsia"/>
                                <w:color w:val="595959"/>
                              </w:rPr>
                              <w:t>能够独立工作、适应性强；有良好的沟通协调能力；具备良好的团队精神</w:t>
                            </w:r>
                          </w:p>
                        </w:txbxContent>
                      </wps:txbx>
                      <wps:bodyPr anchor="t" vert="horz"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coordsize="21600,21600" filled="f" id="文本框 58" o:gfxdata="UEsDBAoAAAAAAIdO4kAAAAAAAAAAAAAAAAAEAAAAZHJzL1BLAwQUAAAACACHTuJA0qVsG9oAAAAO AQAADwAAAGRycy9kb3ducmV2LnhtbE2PwU7DMAyG70i8Q2QkbluStYNRmk4ImMSBC6PcsyY0FY1T NdnavT3eCY72/+n353I7+56d7Bi7gArkUgCz2ATTYaug/twtNsBi0mh0H9AqONsI2+r6qtSFCRN+ 2NM+tYxKMBZagUtpKDiPjbNex2UYLFL2HUavE41jy82oJyr3PV8Jcce97pAuOD3YZ2ebn/3RK0jJ PMlz/erj29f8/jI50ax1rdTtjRSPwJKd0x8MF31Sh4qcDuGIJrJewULK+4xYSrJMSmDEPKzEGtiB Vnm+yYFXJf//RvULUEsDBBQAAAAIAIdO4kDrMB850wEAAIwDAAAOAAAAZHJzL2Uyb0RvYy54bWyt U81uEzEQviPxDpbvZLchW9JVnAoUlQsCpMIDOF5v1pL/8DjZDQ8Ab8CJC3eeK8/B2LtNq/bSAxf/ zIy/me+b8ep6MJocZADlLKMXs5ISaYVrlN0x+vXLzaslJRC5bbh2VjJ6lECv1y9frHpfy7nrnG5k IAhioe49o12Mvi4KEJ00HGbOS4vO1gXDI17DrmgC7xHd6GJelpdF70LjgxMSAK2b0UknxPAcQNe2 SsiNE3sjbRxRg9Q8IiXolAe6ztW2rRTxU9uCjEQzikxjXjEJnrdpLdYrXu8C950SUwn8OSU84mS4 spj0DLXhkZN9UE+gjBLBgWvjTDhTjESyIsjionykzW3HvcxcUGrwZ9Hh/8GKj4fPgaiG0WpBieUG O3769fP0++/pzw9SLZNAvYca4249RsbhnRtwbO7sgMbEe2iDSTsyIuhHeY9neeUQiUDjZXVVlq/R JdD3ZrFYVlWCKe5f+wDxvXSGpAOjAduXVeWHDxDH0LuQlMy6G6V1bqG2pGf0qppX+cHZg+DaYo7E Yaw1neKwHSZiW9cckRd+CEzYufCdkh7HgVH4tudBUsKtQDOjYyXg3+4jps3VJKjx/ZQBm5T5TAOV puDhPUfdf6L1P1BLAwQKAAAAAACHTuJAAAAAAAAAAAAAAAAABgAAAF9yZWxzL1BLAwQUAAAACACH TuJAihRmPNEAAACUAQAACwAAAF9yZWxzLy5yZWxzpZDBasMwDIbvg72D0X1xmsMYo04vo9Br6R7A 2IpjGltGMtn69vMOg2X0tqN+oe8T//7wmRa1IkukbGDX9aAwO/IxBwPvl+PTCyipNnu7UEYDNxQ4 jI8P+zMutrYjmWMR1ShZDMy1lletxc2YrHRUMLfNRJxsbSMHXay72oB66Ptnzb8ZMG6Y6uQN8MkP oC630sx/2Ck6JqGpdo6SpmmK7h5VB7Zlju7INuEbuUazHLAa8CwaB2pZ134EfV+/+6fe00c+47rV foeM649Xb7ocvwBQSwMEFAAAAAgAh07iQH7m5SD3AAAA4QEAABMAAABbQ29udGVudF9UeXBlc10u eG1slZFBTsMwEEX3SNzB8hYlTrtACCXpgrRLQKgcYGRPEotkbHlMaG+Pk7YbRJFY2jP/vye73BzG QUwY2Dqq5CovpEDSzljqKvm+32UPUnAEMjA4wkoekeWmvr0p90ePLFKauJJ9jP5RKdY9jsC580hp 0rowQkzH0CkP+gM6VOuiuFfaUUSKWZw7ZF022MLnEMX2kK5PJgEHluLptDizKgneD1ZDTKZqIvOD kp0JeUouO9xbz3dJQ6pfCfPkOuCce0lPE6xB8QohPsOYNJQJrIz7ooBT/nfJbDly5trWasybwE2K veF0sbrWjmvXOP3f8u2SunSr5YPqb1BLAQIUABQAAAAIAIdO4kB+5uUg9wAAAOEBAAATAAAAAAAA AAEAIAAAAEYEAABbQ29udGVudF9UeXBlc10ueG1sUEsBAhQACgAAAAAAh07iQAAAAAAAAAAAAAAA AAYAAAAAAAAAAAAQAAAAKAMAAF9yZWxzL1BLAQIUABQAAAAIAIdO4kCKFGY80QAAAJQBAAALAAAA AAAAAAEAIAAAAEwDAABfcmVscy8ucmVsc1BLAQIUAAoAAAAAAIdO4kAAAAAAAAAAAAAAAAAEAAAA AAAAAAAAEAAAAAAAAABkcnMvUEsBAhQAFAAAAAgAh07iQNKlbBvaAAAADgEAAA8AAAAAAAAAAQAg AAAAIgAAAGRycy9kb3ducmV2LnhtbFBLAQIUABQAAAAIAIdO4kDrMB850wEAAIwDAAAOAAAAAAAA AAEAIAAAACkBAABkcnMvZTJvRG9jLnhtbFBLBQYAAAAABgAGAFkBAABuBQAAAAA= " o:spid="_x0000_s1026" o:spt="202" stroked="f" style="position:absolute;left:0pt;margin-left:-58.65pt;margin-top:665.55pt;height:58.65pt;width:518.9pt;z-index:251662336;mso-width-relative:page;mso-height-relative:page;" type="#_x0000_t202">
                <v:fill focussize="0,0" on="f"/>
                <v:stroke on="f"/>
                <v:imagedata o:title=""/>
                <o:lock aspectratio="f" v:ext="edit"/>
                <v:textbox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cs="微软雅黑" w:eastAsia="微软雅黑" w:hAnsi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/>
                          <w:bCs/>
                          <w:color w:val="595959"/>
                        </w:rPr>
                        <w:t xml:space="preserve">语言能力    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</w:rPr>
                        <w:t>普通话二级甲等、英语CET4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cs="微软雅黑" w:eastAsia="微软雅黑" w:hAnsi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/>
                          <w:bCs/>
                          <w:color w:val="595959"/>
                        </w:rPr>
                        <w:t xml:space="preserve">办公能力    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</w:rPr>
                        <w:t>计算机二级、熟练掌握PPT、WORD、EXCEL等办公软件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cs="微软雅黑" w:eastAsia="微软雅黑" w:hAnsi="微软雅黑"/>
                          <w:b/>
                          <w:bCs/>
                          <w:color w:val="595959"/>
                        </w:rPr>
                      </w:pPr>
                      <w:r>
                        <w:rPr>
                          <w:rFonts w:ascii="微软雅黑" w:cs="微软雅黑" w:eastAsia="微软雅黑" w:hAnsi="微软雅黑" w:hint="eastAsia"/>
                          <w:b/>
                          <w:bCs/>
                          <w:color w:val="595959"/>
                        </w:rPr>
                        <w:t xml:space="preserve">个人能力    </w:t>
                      </w:r>
                      <w:r>
                        <w:rPr>
                          <w:rFonts w:ascii="微软雅黑" w:cs="微软雅黑" w:eastAsia="微软雅黑" w:hAnsi="微软雅黑" w:hint="eastAsia"/>
                          <w:color w:val="595959"/>
                        </w:rPr>
                        <w:t>能够独立工作、适应性强；有良好的沟通协调能力；具备良好的团队精神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allowOverlap="1" behindDoc="0" distB="0" distL="114300" distR="114300" distT="0" layoutInCell="1" locked="0" relativeHeight="251664384" simplePos="0">
                <wp:simplePos x="0" y="0"/>
                <wp:positionH relativeFrom="column">
                  <wp:posOffset>-848360</wp:posOffset>
                </wp:positionH>
                <wp:positionV relativeFrom="paragraph">
                  <wp:posOffset>2002155</wp:posOffset>
                </wp:positionV>
                <wp:extent cx="6777990" cy="391160"/>
                <wp:effectExtent b="8255" l="0" r="3810" t="0"/>
                <wp:wrapNone/>
                <wp:docPr id="62" name="组合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7990" cy="391160"/>
                          <a:chOff x="3308" y="4876"/>
                          <a:chExt cx="10674" cy="616"/>
                        </a:xfrm>
                      </wpg:grpSpPr>
                      <wpg:grpSp>
                        <wpg:cNvPr id="21" name="组合 17"/>
                        <wpg:cNvGrpSpPr/>
                        <wpg:grpSpPr>
                          <a:xfrm>
                            <a:off x="3308" y="4946"/>
                            <a:ext cx="10674" cy="546"/>
                            <a:chOff x="747" y="2519"/>
                            <a:chExt cx="10674" cy="546"/>
                          </a:xfrm>
                        </wpg:grpSpPr>
                        <wps:wsp>
                          <wps:cNvPr id="18" name="梯形 12"/>
                          <wps:cNvSpPr/>
                          <wps:spPr>
                            <a:xfrm flipV="1" rot="5400000">
                              <a:off x="646" y="2706"/>
                              <a:ext cx="460" cy="25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16187392">
                                  <a:pos x="230" y="0"/>
                                </a:cxn>
                                <a:cxn ang="10747904">
                                  <a:pos x="65" y="129"/>
                                </a:cxn>
                                <a:cxn ang="5373952">
                                  <a:pos x="230" y="258"/>
                                </a:cxn>
                                <a:cxn ang="0">
                                  <a:pos x="394" y="129"/>
                                </a:cxn>
                              </a:cxnLst>
                              <a:rect b="0" l="0" r="0" t="0"/>
                              <a:pathLst>
                                <a:path h="258" w="460">
                                  <a:moveTo>
                                    <a:pt x="0" y="258"/>
                                  </a:moveTo>
                                  <a:lnTo>
                                    <a:pt x="130" y="0"/>
                                  </a:lnTo>
                                  <a:lnTo>
                                    <a:pt x="329" y="0"/>
                                  </a:lnTo>
                                  <a:lnTo>
                                    <a:pt x="460" y="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5264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19" name="剪去单角的矩形 5"/>
                          <wps:cNvSpPr/>
                          <wps:spPr>
                            <a:xfrm>
                              <a:off x="747" y="2519"/>
                              <a:ext cx="2062" cy="416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062" y="208"/>
                                </a:cxn>
                                <a:cxn ang="5373952">
                                  <a:pos x="1031" y="416"/>
                                </a:cxn>
                                <a:cxn ang="10747904">
                                  <a:pos x="0" y="208"/>
                                </a:cxn>
                                <a:cxn ang="16187392">
                                  <a:pos x="1031" y="0"/>
                                </a:cxn>
                              </a:cxnLst>
                              <a:rect b="0" l="0" r="0" t="0"/>
                              <a:pathLst>
                                <a:path h="416" w="2062">
                                  <a:moveTo>
                                    <a:pt x="0" y="0"/>
                                  </a:moveTo>
                                  <a:lnTo>
                                    <a:pt x="1854" y="0"/>
                                  </a:lnTo>
                                  <a:lnTo>
                                    <a:pt x="2062" y="208"/>
                                  </a:lnTo>
                                  <a:lnTo>
                                    <a:pt x="2062" y="416"/>
                                  </a:lnTo>
                                  <a:lnTo>
                                    <a:pt x="0" y="41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85A5"/>
                            </a:solidFill>
                            <a:ln w="12700">
                              <a:noFill/>
                            </a:ln>
                          </wps:spPr>
                          <wps:bodyPr anchor="ctr" upright="1" vert="horz" wrap="square"/>
                        </wps:wsp>
                        <wps:wsp>
                          <wps:cNvPr id="20" name="直接连接符 14"/>
                          <wps:cNvCnPr/>
                          <wps:spPr>
                            <a:xfrm>
                              <a:off x="1005" y="2935"/>
                              <a:ext cx="10417" cy="0"/>
                            </a:xfrm>
                            <a:prstGeom prst="line">
                              <a:avLst/>
                            </a:prstGeom>
                            <a:ln cap="flat" cmpd="sng" w="6350">
                              <a:solidFill>
                                <a:srgbClr val="DDDDDD"/>
                              </a:solidFill>
                              <a:prstDash val="solid"/>
                              <a:miter/>
                              <a:headEnd len="med" type="none" w="med"/>
                              <a:tailEnd len="med" type="none" w="med"/>
                            </a:ln>
                          </wps:spPr>
                          <wps:bodyPr/>
                        </wps:wsp>
                      </wpg:grpSp>
                      <wps:wsp>
                        <wps:cNvPr id="22" name="文本框 28"/>
                        <wps:cNvSpPr txBox="1"/>
                        <wps:spPr>
                          <a:xfrm>
                            <a:off x="3670" y="4876"/>
                            <a:ext cx="1738" cy="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微软雅黑" w:cs="微软雅黑" w:eastAsia="微软雅黑" w:hAnsi="微软雅黑"/>
                                  <w:color w:val="FFFFF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cs="微软雅黑" w:eastAsia="微软雅黑" w:hAnsi="微软雅黑" w:hint="eastAsia"/>
                                  <w:color w:val="FFFFFF"/>
                                  <w:sz w:val="24"/>
                                  <w:szCs w:val="32"/>
                                </w:rPr>
                                <w:t>个人评价</w:t>
                              </w:r>
                            </w:p>
                          </w:txbxContent>
                        </wps:txbx>
                        <wps:bodyPr anchor="t" upright="1" vert="horz" wrap="square"/>
                      </wps:wsp>
                    </wpg:wgp>
                  </a:graphicData>
                </a:graphic>
              </wp:anchor>
            </w:drawing>
          </mc:Choice>
          <mc:Fallback>
            <w:pict>
              <v:group coordorigin="3308,4876" coordsize="10674,616" id="_x0000_s1026" o:gfxdata="UEsDBAoAAAAAAIdO4kAAAAAAAAAAAAAAAAAEAAAAZHJzL1BLAwQUAAAACACHTuJAlY130NsAAAAM AQAADwAAAGRycy9kb3ducmV2LnhtbE2PwU7DMAyG70i8Q2QkblsaohVWmk5oAk4T0jYkxM1rvbZa k1RN1m5vjznB0fan39+fry62EyMNofXOgJonIMiVvmpdbeBz/zZ7AhEiugo778jAlQKsitubHLPK T25L4y7WgkNcyNBAE2OfSRnKhiyGue/J8e3oB4uRx6GW1YATh9tOPiRJKi22jj802NO6ofK0O1sD 7xNOL1q9jpvTcX393i8+vjaKjLm/U8kziEiX+AfDrz6rQ8FOB392VRCdgZnSOmXWgFYLDYKRpdbc 5sCbx3QJssjl/xLFD1BLAwQUAAAACACHTuJAKGr6r/kEAAB9DwAADgAAAGRycy9lMm9Eb2MueG1s 5VfPj9w0FL4j8T9YubMT5+fMaGcr6La9IKjUwt2bOJNISRzszM4s54rCgQohwQEQiEqAQJW4cKsQ f83u9s/gPTvOzGRnVksLvTCHiWM/+/l9/r7nl8Nbq6okp1yqQtQzhx64DuF1ItKins+cDx7efWvs ENWyOmWlqPnMOePKuXX05huHy2bKPZGLMuWSwCK1mi6bmZO3bTMdjVSS84qpA9HwGgYzISvWwquc j1LJlrB6VY48141GSyHTRoqEKwW9x2bQ6VaUN1lQZFmR8GORLCpet2ZVyUvWQkgqLxrlHOndZhlP 2vezTPGWlDMHIm31PziB9gn+j44O2XQuWZMXSbcFdpMtDGKqWFGD036pY9YyspDFlaWqIpFCiaw9 SEQ1MoFoRCAK6g6wuSfFotGxzKfLedODDgc1QP2ll03eO70vSZHOnMhzSM0qOPHL54/Ov/iUQAeg s2zmUzC6J5sHzX3ZdczNGwa8ymSFTwiFrDSuZz2ufNWSBDqjOI4nE4A8gTF/QmnUAZ/kcDo4zfdd oB2MBuM4MoeS5He66dSN4sBMjqgeHVm/I9xev5v+5b9FyqMDpGj8EkitQ54EXcgWr42AQzvWQxUH sUbKC+nkGqS6iXuRAvGqNaPUqzHqQc4aromqkCwdoygcqWHUxdPfz/98SmjHKG3U00lNFTDLcolI ASINAxd/DsnKovkQ0pQWV8exCDBBrnixOwAuAGJpknnhGLHpo2fTZKHae1xorrLTd1VrlJ/aFstt K1nV0MT9QIswTIs0ouPYn3h6F41QSFnPB1+W6+AIjLfnuHBSEzfYnBOFegr19MntmBT64Cbc6Wcd 0tCTu+nCn4BUYFsDH8ZXF5eEtHhtQmxYi3BgPNgkSxAmQptD2IAs9lfilD8U2qJdC3+9yfV4WW/a 0QFsdtQ+G72aDwhtgmtH7dNY6T0hEfrTtuNJKRQ3BMAANBP6oBCLDTYoURbp3aIsMRgl5ye3S0lO GVwYvh96UdARacusrBETCgw04NcCFzAOS+AB5CVLa2ydiPQMRAG3LnA7F/Jjhyzhzpk56qMFk9wB liXQPXOSVjpk0chinoMl1a5xAdAqpuLXIVoA3oj2/LPfzp88P//8qxe/fHn5zaPLH35FDYe4J9wJ 6HyPhBHHTqpXk5XNcZ6LFw5eCMEgp2+fzj/W6pYajBekCNwv5niG6tkhOer6kOK3tjacRXeo2+SD /Z52ZZHelb4RbUZ4ZbWauEGuCO5+uVqne8U6Dk02sYZWX/ZpdLgDZWtgnwPD9ZlbA/s0hgbKq1b/ jq7DYBy+rYkMQP9PdO0BpF159+0fF09+evHX9/B/+exnQnWG6yR9u+6KPJu+bKXVS5q6rrnFvImv MWRTq2nqBlAKaVFbwtjysJHm+iXYmDllUWO9wKZW3nAQ1gS7TX6N/BB2nWCizKC6h2bVpJA067me u3VyW4n7WP92JW50csxUbhK8XgHN4D4rWi51K+csvVOnpD1roBiu4SMIsvXMqXjqkJLDNxO2tGXL ivImlhDc3ksBk1Kf4dfl7GvK9l5f9F98/fjiu2cXP35CPJ0pN1I8aVfvCKh49HWE/Zv1GmLXJXs/ ijvd9kV8z4zYh2IQs31oSAOQ7KEGFifXUaO/ai1LoF4K9YR+ZDfe7epkBWhjADe+j4Fz+25jfVbw VaZri+4LEj/7Nt/12a6/mo/+BlBLAwQKAAAAAACHTuJAAAAAAAAAAAAAAAAABgAAAF9yZWxzL1BL AwQUAAAACACHTuJAihRmPNEAAACUAQAACwAAAF9yZWxzLy5yZWxzpZDBasMwDIbvg72D0X1xmsMY o04vo9Br6R7A2IpjGltGMtn69vMOg2X0tqN+oe8T//7wmRa1IkukbGDX9aAwO/IxBwPvl+PTCyip Nnu7UEYDNxQ4jI8P+zMutrYjmWMR1ShZDMy1lletxc2YrHRUMLfNRJxsbSMHXay72oB66Ptnzb8Z MG6Y6uQN8MkPoC630sx/2Ck6JqGpdo6SpmmK7h5VB7Zlju7INuEbuUazHLAa8CwaB2pZ134EfV+/ +6fe00c+47rVfoeM649Xb7ocvwBQSwMEFAAAAAgAh07iQH7m5SD3AAAA4QEAABMAAABbQ29udGVu dF9UeXBlc10ueG1slZFBTsMwEEX3SNzB8hYlTrtACCXpgrRLQKgcYGRPEotkbHlMaG+Pk7YbRJFY 2jP/vye73BzGQUwY2Dqq5CovpEDSzljqKvm+32UPUnAEMjA4wkoekeWmvr0p90ePLFKauJJ9jP5R KdY9jsC580hp0rowQkzH0CkP+gM6VOuiuFfaUUSKWZw7ZF022MLnEMX2kK5PJgEHluLptDizKgne D1ZDTKZqIvODkp0JeUouO9xbz3dJQ6pfCfPkOuCce0lPE6xB8QohPsOYNJQJrIz7ooBT/nfJbDly 5trWasybwE2KveF0sbrWjmvXOP3f8u2SunSr5YPqb1BLAQIUABQAAAAIAIdO4kB+5uUg9wAAAOEB AAATAAAAAAAAAAEAIAAAAG0HAABbQ29udGVudF9UeXBlc10ueG1sUEsBAhQACgAAAAAAh07iQAAA AAAAAAAAAAAAAAYAAAAAAAAAAAAQAAAATwYAAF9yZWxzL1BLAQIUABQAAAAIAIdO4kCKFGY80QAA AJQBAAALAAAAAAAAAAEAIAAAAHMGAABfcmVscy8ucmVsc1BLAQIUAAoAAAAAAIdO4kAAAAAAAAAA AAAAAAAEAAAAAAAAAAAAEAAAAAAAAABkcnMvUEsBAhQAFAAAAAgAh07iQJWNd9DbAAAADAEAAA8A AAAAAAAAAQAgAAAAIgAAAGRycy9kb3ducmV2LnhtbFBLAQIUABQAAAAIAIdO4kAoavqv+QQAAH0P AAAOAAAAAAAAAAEAIAAAACoBAABkcnMvZTJvRG9jLnhtbFBLBQYAAAAABgAGAFkBAACVCAAAAAA= " o:spid="_x0000_s1026" o:spt="203" style="position:absolute;left:0pt;margin-left:-66.8pt;margin-top:157.65pt;height:30.8pt;width:533.7pt;z-index:251664384;mso-width-relative:page;mso-height-relative:page;">
                <o:lock aspectratio="f" v:ext="edit"/>
                <v:group coordorigin="747,2519" coordsize="10674,546" id="组合 17" o:gfxdata="UEsDBAoAAAAAAIdO4kAAAAAAAAAAAAAAAAAEAAAAZHJzL1BLAwQUAAAACACHTuJAUy7+M70AAADb AAAADwAAAGRycy9kb3ducmV2LnhtbEWPQYvCMBSE78L+h/CEvWkaF0WqUUTWZQ8iqAuLt0fzbIvN S2liq//eCILHYWa+YebLm61ES40vHWtQwwQEceZMybmGv+NmMAXhA7LByjFpuJOH5eKjN8fUuI73 1B5CLiKEfYoaihDqVEqfFWTRD11NHL2zayyGKJtcmga7CLeVHCXJRFosOS4UWNO6oOxyuFoNPx12 qy/13W4v5/X9dBzv/reKtP7sq2QGItAtvMOv9q/RMFLw/BJ/gFw8AFBLAwQUAAAACACHTuJAMy8F njsAAAA5AAAAFQAAAGRycy9ncm91cHNoYXBleG1sLnhtbLOxr8jNUShLLSrOzM+zVTLUM1BSSM1L zk/JzEu3VQoNcdO1UFIoLknMS0nMyc9LtVWqTC1Wsrfj5QIAUEsDBAoAAAAAAIdO4kAAAAAAAAAA AAAAAAAGAAAAX3JlbHMvUEsDBBQAAAAIAIdO4kAJLbcE0wAAAJkBAAALAAAAX3JlbHMvLnJlbHOl kEFLAzEQhe+C/yHM3c22BxFptjeh11rBa0hms8FNJszE1f57U0RwpTcPc5h5zPceb7f/TLNakCVS NrDpelCYHfmYg4GX09PdAyipNns7U0YDZxTYD7c3uyPOtrYnmWIR1ShZDEy1lketxU2YrHRUMDdl JE62tpWDLta92YB62/f3mn8zYFgx1cEb4IPfgjqdS3P+w07RMQmNtXOUNI1jdNeoOjC9l+fJFnxN c2NZDlgNeJZvSS5SC9m1AX09w+afGTx95CMua/fLkXH58dWrQocvUEsDBBQAAAAIAIdO4kBUfegn /gAAAOwBAAATAAAAW0NvbnRlbnRfVHlwZXNdLnhtbJWRy07DMBBF90j8g+UtShxYIISadEGAHSAo HzCyJ4lFYlseN7R/z7iPDaJIXdoz954je7HcTKOYMZL1rpbXZSUFOu2NdX0tP1dPxZ0UlMAZGL3D Wm6R5LK5vFistgFJcNpRLYeUwr1SpAecgEof0PGk83GCxMfYqwD6C3pUN1V1q7R3CV0qUu6QzaLF DtZjEo8bvt6bRBxJiof9YmbVEkIYrYbEpmp25helOBBKTu52aLCBrlhDqj8JeXIacMi98tNEa1C8 QUwvMLGGMpGU8d8u4lz+X5ItJyp811mNZRup5dg7zkerU+199OtAAwTk/nMZzzn8kcNHjNr9VfMD UEsBAhQAFAAAAAgAh07iQFR96Cf+AAAA7AEAABMAAAAAAAAAAQAgAAAAmgIAAFtDb250ZW50X1R5 cGVzXS54bWxQSwECFAAKAAAAAACHTuJAAAAAAAAAAAAAAAAABgAAAAAAAAAAABAAAAB6AQAAX3Jl bHMvUEsBAhQAFAAAAAgAh07iQAkttwTTAAAAmQEAAAsAAAAAAAAAAQAgAAAAngEAAF9yZWxzLy5y ZWxzUEsBAhQACgAAAAAAh07iQAAAAAAAAAAAAAAAAAQAAAAAAAAAAAAQAAAAAAAAAGRycy9QSwEC FAAUAAAACACHTuJAUy7+M70AAADbAAAADwAAAAAAAAABACAAAAAiAAAAZHJzL2Rvd25yZXYueG1s UEsBAhQAFAAAAAgAh07iQDMvBZ47AAAAOQAAABUAAAAAAAAAAQAgAAAADAEAAGRycy9ncm91cHNo YXBleG1sLnhtbFBLBQYAAAAABgAGAGABAADJAwAAAAA= " o:spid="_x0000_s1026" o:spt="203" style="position:absolute;left:3308;top:4946;height:546;width:10674;">
                  <o:lock aspectratio="f" v:ext="edit"/>
                  <v:shape coordsize="460,258" fillcolor="#335264" filled="t" id="梯形 12" o:gfxdata="UEsDBAoAAAAAAIdO4kAAAAAAAAAAAAAAAAAEAAAAZHJzL1BLAwQUAAAACACHTuJAV/aiw78AAADb AAAADwAAAGRycy9kb3ducmV2LnhtbEWPT2vCQBDF74LfYRmhN93YFklTV6GWQo/1X6G3ITvNhmZn Y3ar0U/vHARvM7w37/1mvux9o47UxTqwgekkA0VcBltzZWC3/RjnoGJCttgEJgNnirBcDAdzLGw4 8ZqOm1QpCeFYoAGXUltoHUtHHuMktMSi/YbOY5K1q7Tt8CThvtGPWTbTHmuWBoctrRyVf5t/b8C/ 5T9P2H+9f7/0l8v5+TDbr9zBmIfRNHsFlahPd/Pt+tMKvsDKLzKAXlwBUEsDBBQAAAAIAIdO4kAz LwWeOwAAADkAAAAQAAAAZHJzL3NoYXBleG1sLnhtbLOxr8jNUShLLSrOzM+zVTLUM1BSSM1Lzk/J zEu3VQoNcdO1UFIoLknMS0nMyc9LtVWqTC1Wsrfj5QIAUEsDBAoAAAAAAIdO4kAAAAAAAAAAAAAA AAAGAAAAX3JlbHMvUEsDBBQAAAAIAIdO4kDVXCYozAAAAI8BAAALAAAAX3JlbHMvLnJlbHOlkLFq AzEMhvdA38Fo7/mSoZQQX7ZC1pBCV2Hr7kzOlrHMNXn7uJRCL2TLoEG/0PcJ7faXMKmZsniOBtZN C4qiZefjYODz9PH6DkoKRocTRzJwJYF997LaHWnCUpdk9ElUpUQxMJaStlqLHSmgNJwo1knPOWCp bR50QnvGgfSmbd90/s+AbsFUB2cgH9wG1OmaqvmOHbzNLNyXxnLQ3PfePqJqGTHRV5gqBvNAxYDL 8pvW05paoB+b10+aHX/HI81L8U+Yaf7z6sUbuxtQSwMEFAAAAAgAh07iQFrjEWb3AAAA4gEAABMA AABbQ29udGVudF9UeXBlc10ueG1slZFNT8QgEIbvJv4HMlfTUj0YY0r3YPWoRtcfMIFpS7YFwmDd /ffS/bgY18QjzLzP+wTq1XYaxUyRrXcKrssKBDntjXW9go/1U3EHghM6g6N3pGBHDKvm8qJe7wKx yGnHCoaUwr2UrAeakEsfyOVJ5+OEKR9jLwPqDfYkb6rqVmrvErlUpIUBTd1Sh59jEo/bfH0wiTQy iIfD4tKlAEMYrcaUTeXszI+W4thQ5uR+hwcb+CprgPy1YZmcLzjmXvLTRGtIvGJMzzhlDWkiS+O/ XKS5/BuyWE5c+K6zmso2cptjbzSfrM7RecBAGf1f/PuSO8Hl/oeab1BLAQIUABQAAAAIAIdO4kBa 4xFm9wAAAOIBAAATAAAAAAAAAAEAIAAAAJACAABbQ29udGVudF9UeXBlc10ueG1sUEsBAhQACgAA AAAAh07iQAAAAAAAAAAAAAAAAAYAAAAAAAAAAAAQAAAAdwEAAF9yZWxzL1BLAQIUABQAAAAIAIdO 4kDVXCYozAAAAI8BAAALAAAAAAAAAAEAIAAAAJsBAABfcmVscy8ucmVsc1BLAQIUAAoAAAAAAIdO 4kAAAAAAAAAAAAAAAAAEAAAAAAAAAAAAEAAAAAAAAABkcnMvUEsBAhQAFAAAAAgAh07iQFf2osO/ AAAA2wAAAA8AAAAAAAAAAQAgAAAAIgAAAGRycy9kb3ducmV2LnhtbFBLAQIUABQAAAAIAIdO4kAz LwWeOwAAADkAAAAQAAAAAAAAAAEAIAAAAA4BAABkcnMvc2hhcGV4bWwueG1sUEsFBgAAAAAGAAYA WwEAALgDAAAAAA== " o:spid="_x0000_s1026" o:spt="100" path="m0,258l130,0,329,0,460,258xe" stroked="f" style="position:absolute;left:646;top:2706;flip:y;height:258;width:460;rotation:-5898240f;v-text-anchor:middle;">
                    <v:path o:connectangles="247,164,82,0" o:connectlocs="230,0;65,129;230,258;394,129"/>
                    <v:fill focussize="0,0" on="t"/>
                    <v:stroke on="f" weight="1pt"/>
                    <v:imagedata o:title=""/>
                    <o:lock aspectratio="f" v:ext="edit"/>
                  </v:shape>
                  <v:shape coordsize="2062,416" fillcolor="#5485A5" filled="t" id="剪去单角的矩形 5" o:gfxdata="UEsDBAoAAAAAAIdO4kAAAAAAAAAAAAAAAAAEAAAAZHJzL1BLAwQUAAAACACHTuJAQt5/g7oAAADb AAAADwAAAGRycy9kb3ducmV2LnhtbEVPTWvCQBC9F/wPywi91Y1BWo1ZcxCEeipVEbwN2Umymp0N 2W1i/31XEHqbx/ucvLjbVgzUe+NYwXyWgCAunTZcKzgdd29LED4ga2wdk4Jf8lBsJi85ZtqN/E3D IdQihrDPUEETQpdJ6cuGLPqZ64gjV7neYoiwr6XucYzhtpVpkrxLi4ZjQ4MdbRsqb4cfq4DSa2fM eeHkxzm91Pv2y47HSqnX6TxZgwh0D//ip/tTx/krePwSD5CbP1BLAwQUAAAACACHTuJAMy8FnjsA AAA5AAAAEAAAAGRycy9zaGFwZXhtbC54bWyzsa/IzVEoSy0qzszPs1Uy1DNQUkjNS85PycxLt1UK DXHTtVBSKC5JzEtJzMnPS7VVqkwtVrK34+UCAFBLAwQKAAAAAACHTuJAAAAAAAAAAAAAAAAABgAA AF9yZWxzL1BLAwQUAAAACACHTuJA1VwmKMwAAACPAQAACwAAAF9yZWxzLy5yZWxzpZCxagMxDIb3 QN/BaO/5kqGUEF+2QtaQQldh6+5MzpaxzDV5+7iUQi9ky6BBv9D3Ce32lzCpmbJ4jgbWTQuKomXn 42Dg8/Tx+g5KCkaHE0cycCWBffey2h1pwlKXZPRJVKVEMTCWkrZaix0poDScKNZJzzlgqW0edEJ7 xoH0pm3fdP7PgG7BVAdnIB/cBtTpmqr5jh28zSzcl8Zy0Nz33j6iahkx0VeYKgbzQMWAy/Kb1tOa WqAfm9dPmh1/xyPNS/FPmGn+8+rFG7sbUEsDBBQAAAAIAIdO4kBa4xFm9wAAAOIBAAATAAAAW0Nv bnRlbnRfVHlwZXNdLnhtbJWRTU/EIBCG7yb+BzJX01I9GGNK92D1qEbXHzCBaUu2BcJg3f330v24 GNfEI8y8z/sE6tV2GsVMka13Cq7LCgQ57Y11vYKP9VNxB4ITOoOjd6RgRwyr5vKiXu8CschpxwqG lMK9lKwHmpBLH8jlSefjhCkfYy8D6g32JG+q6lZq7xK5VKSFAU3dUoefYxKP23x9MIk0MoiHw+LS pQBDGK3GlE3l7MyPluLYUObkfocHG/gqa4D8tWGZnC845l7y00RrSLxiTM84ZQ1pIkvjv1ykufwb slhOXPius5rKNnKbY280n6zO0XnAQBn9X/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BC3n+DugAAANsA AAAPAAAAAAAAAAEAIAAAACIAAABkcnMvZG93bnJldi54bWxQSwECFAAUAAAACACHTuJAMy8FnjsA AAA5AAAAEAAAAAAAAAABACAAAAAJAQAAZHJzL3NoYXBleG1sLnhtbFBLBQYAAAAABgAGAFsBAACz AwAAAAA= " o:spid="_x0000_s1026" o:spt="100" path="m0,0l1854,0,2062,208,2062,416,0,416xe" stroked="f" style="position:absolute;left:747;top:2519;height:416;width:2062;v-text-anchor:middle;">
                    <v:path o:connectangles="0,82,164,247" o:connectlocs="2062,208;1031,416;0,208;1031,0"/>
                    <v:fill focussize="0,0" on="t"/>
                    <v:stroke on="f" weight="1pt"/>
                    <v:imagedata o:title=""/>
                    <o:lock aspectratio="f" v:ext="edit"/>
                  </v:shape>
                  <v:line coordsize="21600,21600" filled="f" id="直接连接符 14" o:gfxdata="UEsDBAoAAAAAAIdO4kAAAAAAAAAAAAAAAAAEAAAAZHJzL1BLAwQUAAAACACHTuJA5VX+H7gAAADb AAAADwAAAGRycy9kb3ducmV2LnhtbEVPyarCMBTdP/AfwhXcPVMFRapRsE5v4cYB15fm2labm9jE 6e9fFoLLw5kns5epxYMaX1lW0OsmIIhzqysuFBwPq98RCB+QNdaWScGbPMymrZ8Jpto+eUePfShE DGGfooIyBJdK6fOSDPqudcSRO9vGYIiwKaRu8BnDTS37STKUBiuODSU6ykrKr/u7UTA/4TGrBlu3 2Wbrgt3ydlkMhkp12r1kDCLQK3zFH/efVtCP6+OX+APk9B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5VX+H7gAAADbAAAA DwAAAAAAAAABACAAAAAiAAAAZHJzL2Rvd25yZXYueG1sUEsBAhQAFAAAAAgAh07iQDMvBZ47AAAA OQAAABAAAAAAAAAAAQAgAAAABwEAAGRycy9zaGFwZXhtbC54bWxQSwUGAAAAAAYABgBbAQAAsQMA AAAA " o:spid="_x0000_s1026" o:spt="20" stroked="t" style="position:absolute;left:1005;top:2935;height:0;width:10417;">
                    <v:fill focussize="0,0" on="f"/>
                    <v:stroke color="#DDDDDD" joinstyle="miter" weight="0.5pt"/>
                    <v:imagedata o:title=""/>
                    <o:lock aspectratio="f" v:ext="edit"/>
                  </v:line>
                </v:group>
                <v:shape coordsize="21600,21600" filled="f" id="文本框 28" o:gfxdata="UEsDBAoAAAAAAIdO4kAAAAAAAAAAAAAAAAAEAAAAZHJzL1BLAwQUAAAACACHTuJAEkF3p7sAAADb AAAADwAAAGRycy9kb3ducmV2LnhtbEWPT4vCMBTE7wt+h/AEb2ti0UWr0YPLgicX/4K3R/Nsi81L aaKt334jCHscZuY3zGLV2Uo8qPGlYw2joQJBnDlTcq7hePj5nILwAdlg5Zg0PMnDatn7WGBqXMs7 euxDLiKEfYoaihDqVEqfFWTRD11NHL2rayyGKJtcmgbbCLeVTJT6khZLjgsF1rQuKLvt71bDaXu9 nMfqN/+2k7p1nZJsZ1LrQX+k5iACdeE//G5vjIYkgdeX+APk8g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EkF3p7sAAADb AAAADwAAAAAAAAABACAAAAAiAAAAZHJzL2Rvd25yZXYueG1sUEsBAhQAFAAAAAgAh07iQDMvBZ47 AAAAOQAAABAAAAAAAAAAAQAgAAAACgEAAGRycy9zaGFwZXhtbC54bWxQSwUGAAAAAAYABgBbAQAA tAMAAAAA " o:spid="_x0000_s1026" o:spt="202" stroked="f" style="position:absolute;left:3670;top:4876;height:535;width:1738;" type="#_x0000_t202">
                  <v:fill focussize="0,0" on="f"/>
                  <v:stroke on="f"/>
                  <v:imagedata o:title=""/>
                  <o:lock aspectratio="f" v:ext="edit"/>
                  <v:textbox>
                    <w:txbxContent>
                      <w:p>
                        <w:pPr>
                          <w:rPr>
                            <w:rFonts w:ascii="微软雅黑" w:cs="微软雅黑" w:eastAsia="微软雅黑" w:hAnsi="微软雅黑"/>
                            <w:color w:val="FFFFF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cs="微软雅黑" w:eastAsia="微软雅黑" w:hAnsi="微软雅黑" w:hint="eastAsia"/>
                            <w:color w:val="FFFFFF"/>
                            <w:sz w:val="24"/>
                            <w:szCs w:val="32"/>
                          </w:rPr>
                          <w:t>个人评价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h="16838" w:w="11906"/>
      <w:pgMar w:bottom="1440" w:footer="992" w:gutter="0" w:header="851" w:left="1800" w:right="1800" w:top="1440"/>
      <w:cols w:num="1" w:space="720"/>
      <w:docGrid w:charSpace="0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595E3B42"/>
    <w:multiLevelType w:val="singleLevel"/>
    <w:tmpl w:val="595E3B42"/>
    <w:lvl w:ilvl="0" w:tentative="0">
      <w:start w:val="1"/>
      <w:numFmt w:val="bullet"/>
      <w:lvlText w:val=""/>
      <w:lvlJc w:val="left"/>
      <w:pPr>
        <w:ind w:hanging="420" w:left="420"/>
      </w:pPr>
      <w:rPr>
        <w:rFonts w:ascii="Wingdings" w:hAnsi="Wingdings" w:hint="default"/>
      </w:rPr>
    </w:lvl>
  </w:abstractNum>
  <w:abstractNum w:abstractNumId="1">
    <w:nsid w:val="595E59CA"/>
    <w:multiLevelType w:val="singleLevel"/>
    <w:tmpl w:val="595E59CA"/>
    <w:lvl w:ilvl="0" w:tentative="0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4694F"/>
    <w:rsid w:val="0009298F"/>
    <w:rsid w:val="000A397C"/>
    <w:rsid w:val="00276437"/>
    <w:rsid w:val="003203CA"/>
    <w:rsid w:val="00375FBB"/>
    <w:rsid w:val="004A7791"/>
    <w:rsid w:val="005633C6"/>
    <w:rsid w:val="00646BFE"/>
    <w:rsid w:val="006551C2"/>
    <w:rsid w:val="006F0996"/>
    <w:rsid w:val="0070744C"/>
    <w:rsid w:val="00730E59"/>
    <w:rsid w:val="008D5D66"/>
    <w:rsid w:val="008E73DD"/>
    <w:rsid w:val="00BE79A3"/>
    <w:rsid w:val="00D8625C"/>
    <w:rsid w:val="00DB726F"/>
    <w:rsid w:val="03011E94"/>
    <w:rsid w:val="057120F8"/>
    <w:rsid w:val="05B77B4D"/>
    <w:rsid w:val="068B5171"/>
    <w:rsid w:val="071C361E"/>
    <w:rsid w:val="0A3945D0"/>
    <w:rsid w:val="0D6E59CE"/>
    <w:rsid w:val="0D8B41DC"/>
    <w:rsid w:val="0F0E1C95"/>
    <w:rsid w:val="134A1A15"/>
    <w:rsid w:val="168469A7"/>
    <w:rsid w:val="186A5F5F"/>
    <w:rsid w:val="1DA31DAC"/>
    <w:rsid w:val="1EB93D7A"/>
    <w:rsid w:val="1F366117"/>
    <w:rsid w:val="20C932CD"/>
    <w:rsid w:val="22BB756A"/>
    <w:rsid w:val="24641534"/>
    <w:rsid w:val="27285E4B"/>
    <w:rsid w:val="27510F3A"/>
    <w:rsid w:val="28FA4730"/>
    <w:rsid w:val="29244DAF"/>
    <w:rsid w:val="2AA511B9"/>
    <w:rsid w:val="2CD00458"/>
    <w:rsid w:val="2E9904E7"/>
    <w:rsid w:val="30C75012"/>
    <w:rsid w:val="31233FDF"/>
    <w:rsid w:val="31491A94"/>
    <w:rsid w:val="33B14C6F"/>
    <w:rsid w:val="34692BBA"/>
    <w:rsid w:val="34C31D0D"/>
    <w:rsid w:val="34EF5A91"/>
    <w:rsid w:val="351355D1"/>
    <w:rsid w:val="367A1060"/>
    <w:rsid w:val="39F16B0B"/>
    <w:rsid w:val="4408650E"/>
    <w:rsid w:val="45306163"/>
    <w:rsid w:val="46065477"/>
    <w:rsid w:val="46D0751E"/>
    <w:rsid w:val="485910C0"/>
    <w:rsid w:val="4A1E06CB"/>
    <w:rsid w:val="4ADD5769"/>
    <w:rsid w:val="4E693A2D"/>
    <w:rsid w:val="4F9A6856"/>
    <w:rsid w:val="4FBD2834"/>
    <w:rsid w:val="50373829"/>
    <w:rsid w:val="531B1CD7"/>
    <w:rsid w:val="553C550E"/>
    <w:rsid w:val="56A91802"/>
    <w:rsid w:val="56BA49FB"/>
    <w:rsid w:val="5A5066BE"/>
    <w:rsid w:val="5A7A10DA"/>
    <w:rsid w:val="5CF5388F"/>
    <w:rsid w:val="602C0670"/>
    <w:rsid w:val="60A305FF"/>
    <w:rsid w:val="61BA4A36"/>
    <w:rsid w:val="61D60E8F"/>
    <w:rsid w:val="632A0E86"/>
    <w:rsid w:val="64F5713F"/>
    <w:rsid w:val="65F77081"/>
    <w:rsid w:val="665405E8"/>
    <w:rsid w:val="6AEA3975"/>
    <w:rsid w:val="6BCF13AA"/>
    <w:rsid w:val="6C527E41"/>
    <w:rsid w:val="6DFE56E0"/>
    <w:rsid w:val="6EC4694F"/>
    <w:rsid w:val="6EDC19F5"/>
    <w:rsid w:val="6F7D2A90"/>
    <w:rsid w:val="712E29D6"/>
    <w:rsid w:val="771A413F"/>
    <w:rsid w:val="7B395DE9"/>
    <w:rsid w:val="7DBC4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fill="t" fillcolor="#FFFFFF" stroke="t">
      <v:fill focussize="0,0" on="t"/>
      <v:stroke color="#000000"/>
    </o:shapedefaults>
    <o:shapelayout v:ext="edit">
      <o:idmap data="1" v:ext="edit"/>
    </o:shapelayout>
  </w:shapeDefaults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qFormat="1" w:semiHidden="0" w:uiPriority="0" w:unhideWhenUsed="0"/>
    <w:lsdException w:name="Table Grid" w:qFormat="1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Calibri" w:cs="Times New Roman" w:eastAsia="宋体" w:hAnsi="Calibri"/>
      <w:kern w:val="2"/>
      <w:sz w:val="21"/>
      <w:szCs w:val="24"/>
      <w:lang w:bidi="ar-SA" w:eastAsia="zh-CN" w:val="en-US"/>
    </w:rPr>
  </w:style>
  <w:style w:default="1" w:styleId="7" w:type="character">
    <w:name w:val="Default Paragraph Font"/>
    <w:semiHidden/>
    <w:unhideWhenUsed/>
    <w:uiPriority w:val="1"/>
  </w:style>
  <w:style w:default="1" w:styleId="5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2" w:type="paragraph">
    <w:name w:val="Balloon Text"/>
    <w:basedOn w:val="1"/>
    <w:link w:val="10"/>
    <w:qFormat/>
    <w:uiPriority w:val="0"/>
    <w:rPr>
      <w:sz w:val="18"/>
      <w:szCs w:val="18"/>
    </w:rPr>
  </w:style>
  <w:style w:styleId="3" w:type="paragraph">
    <w:name w:val="footer"/>
    <w:basedOn w:val="1"/>
    <w:qFormat/>
    <w:uiPriority w:val="0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4" w:type="paragraph">
    <w:name w:val="header"/>
    <w:basedOn w:val="1"/>
    <w:qFormat/>
    <w:uiPriority w:val="0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pos="4153" w:val="center"/>
        <w:tab w:pos="8306" w:val="right"/>
      </w:tabs>
      <w:snapToGrid w:val="0"/>
    </w:pPr>
    <w:rPr>
      <w:sz w:val="18"/>
    </w:rPr>
  </w:style>
  <w:style w:styleId="6" w:type="table">
    <w:name w:val="Table Grid"/>
    <w:basedOn w:val="5"/>
    <w:qFormat/>
    <w:uiPriority w:val="0"/>
    <w:pPr>
      <w:widowControl w:val="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8" w:type="character">
    <w:name w:val="Hyperlink"/>
    <w:basedOn w:val="7"/>
    <w:qFormat/>
    <w:uiPriority w:val="0"/>
    <w:rPr>
      <w:color w:val="0000FF"/>
      <w:u w:val="single"/>
    </w:rPr>
  </w:style>
  <w:style w:styleId="9" w:type="paragraph">
    <w:name w:val="List Paragraph"/>
    <w:basedOn w:val="1"/>
    <w:unhideWhenUsed/>
    <w:qFormat/>
    <w:uiPriority w:val="99"/>
    <w:pPr>
      <w:ind w:firstLine="420" w:firstLineChars="200"/>
    </w:pPr>
  </w:style>
  <w:style w:customStyle="1" w:styleId="10" w:type="character">
    <w:name w:val="批注框文本 Char"/>
    <w:basedOn w:val="7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jpeg" Type="http://schemas.openxmlformats.org/officeDocument/2006/relationships/image"/><Relationship Id="rId5" Target="media/image2.jpeg" Type="http://schemas.openxmlformats.org/officeDocument/2006/relationships/image"/><Relationship Id="rId6" Target="media/image3.emf" Type="http://schemas.openxmlformats.org/officeDocument/2006/relationships/image"/><Relationship Id="rId7" Target="media/image4.emf" Type="http://schemas.openxmlformats.org/officeDocument/2006/relationships/image"/><Relationship Id="rId8" Target="../customXml/item1.xml" Type="http://schemas.openxmlformats.org/officeDocument/2006/relationships/customXml"/><Relationship Id="rId9" Target="numbering.xml" Type="http://schemas.openxmlformats.org/officeDocument/2006/relationships/numbering"/></Relationships>
</file>

<file path=word/_rels/settings.xml.rels><?xml version="1.0" encoding="UTF-8" standalone="yes"?><Relationships xmlns="http://schemas.openxmlformats.org/package/2006/relationships"><Relationship Id="rId1" Target="file:///C:/Users/kedao/AppData/Roaming/kingsoft/office6/templates/download/&#40664;&#35748;/&#12304;&#29483;&#30524;&#12305;&#31616;&#32422;&#21019;&#24847;&#31616;&#21382;24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【猫眼】简约创意简历24</Template>
  <Pages>1</Pages>
  <Words>2</Words>
  <Characters>14</Characters>
  <Lines>1</Lines>
  <Paragraphs>1</Paragraphs>
  <TotalTime>12</TotalTime>
  <ScaleCrop>false</ScaleCrop>
  <LinksUpToDate>false</LinksUpToDate>
  <CharactersWithSpaces>15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2020-10-25T09:13:00Z</dcterms:created>
  <dc:creator>xb21cn</dc:creator>
  <dc:description>8b308dade0ad1e2e0X180966EFFQ34--V_OZQOWg</dc:description>
  <cp:lastModifiedBy>heshengfang</cp:lastModifiedBy>
  <dcterms:modified xsi:type="dcterms:W3CDTF">2021-04-08T08:31:46Z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KSOProductBuildVer" pid="2">
    <vt:lpwstr>2052-11.1.0.10314</vt:lpwstr>
  </property>
</Properties>
</file>