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rPr>
          <w:rFonts w:hint="eastAsia"/>
          <w:sz w:val="21"/>
          <w:lang w:eastAsia="zh-CN" w:val="en-US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251778048" simplePos="0">
                <wp:simplePos x="0" y="0"/>
                <wp:positionH relativeFrom="column">
                  <wp:posOffset>1845310</wp:posOffset>
                </wp:positionH>
                <wp:positionV relativeFrom="paragraph">
                  <wp:posOffset>-956310</wp:posOffset>
                </wp:positionV>
                <wp:extent cx="1583690" cy="254000"/>
                <wp:effectExtent b="12700" l="0" r="16510" t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254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coordsize="21600,21600" fillcolor="#262626 [2749]" filled="t" id="_x0000_s1026" o:gfxdata="UEsDBAoAAAAAAIdO4kAAAAAAAAAAAAAAAAAEAAAAZHJzL1BLAwQUAAAACACHTuJA23lwTdsAAAAN AQAADwAAAGRycy9kb3ducmV2LnhtbE2PT0+DQBDF7yZ+h82YeGt3aYQIsjSmauJBD61/zluYAsrO UnYL9ds7nPQ28+blze/l67PtxIiDbx1piJYKBFLpqpZqDe9vT4tbED4YqkznCDX8oId1cXmRm6xy E21x3IVacAj5zGhoQugzKX3ZoDV+6Xokvh3cYE3gdahlNZiJw20nV0ol0pqW+ENjetw0WH7vTlaD TZ4/4mN9fJgO91+P8nWTfo4vqdbXV5G6AxHwHP7MMOMzOhTMtHcnqrzoNKxSlbBVwyKK54kt8Y3i evtZiliSRS7/tyh+AVBLAwQUAAAACACHTuJANpXrYGgCAAC4BAAADgAAAGRycy9lMm9Eb2MueG1s rVTLbhMxFN0j8Q+W93SSkKRp1EkVtSpCKjRSQawdjydjyS9sJ5PyM0js+Ag+B/EbHHsmaXisEIrk 3Ffu49xzc3m114rshA/SmpIOzwaUCMNtJc2mpO/f3b6YURIiMxVT1oiSPopArxbPn122bi5GtrGq Ep4giQnz1pW0idHNiyLwRmgWzqwTBs7aes0iVL8pKs9aZNeqGA0G06K1vnLechECrDedky5y/roW PN7XdRCRqJKit5hfn991eovFJZtvPHON5H0b7B+60EwaFD2mumGRka2Xf6TSknsbbB3PuNWFrWvJ RZ4B0wwHv03z0DAn8iwAJ7gjTOH/peVvdytPZIXdTSkxTGNHPz5//f7tC4EB6LQuzBH04Fa+1wLE NOq+9jp9Ywiyz4g+HhEV+0g4jMPJ7OX0AsBz+EaT8WCQIS+efu18iK+E1SQJJfXYWAaS7e5CREWE HkJSsWCVrG6lUlnxm/W18mTHsN3RNH3yb9VWv7FVZ55N+ppsDjPI0JmHBzPyhy5NrvVLfmVIixlG 5+iacAZ61opFiNoBsGA2lDC1Ae959Lmwsam1zKnU9A0LTVcup+3IpmUE45XUJZ2htSMgyqCBhHaH b5LWtnrEdrztaBscv5VIe8dCXDEPnqIt3F68x1Mri15tL1HSWP/pb/YUD/rAS0kL3mOOj1vmBSXq tQGxLobjcTqUrIwn5yMo/tSzPvWYrb62AH+IK3c8iyk+qoNYe6s/4ESXqSpczHDU7hDrlevY3SOO nIvlMofhOByLd+bB8ZQ8LdvY5TbaWmZSPKHTg4bzyPvrTznd36meo57+cBY/AVBLAwQKAAAAAACH TuJAAAAAAAAAAAAAAAAABgAAAF9yZWxzL1BLAwQUAAAACACHTuJAihRmPNEAAACUAQAACwAAAF9y ZWxzLy5yZWxzpZDBasMwDIbvg72D0X1xmsMYo04vo9Br6R7A2IpjGltGMtn69vMOg2X0tqN+oe8T //7wmRa1IkukbGDX9aAwO/IxBwPvl+PTCyipNnu7UEYDNxQ4jI8P+zMutrYjmWMR1ShZDMy1llet xc2YrHRUMLfNRJxsbSMHXay72oB66Ptnzb8ZMG6Y6uQN8MkPoC630sx/2Ck6JqGpdo6SpmmK7h5V B7Zlju7INuEbuUazHLAa8CwaB2pZ134EfV+/+6fe00c+47rVfoeM649Xb7ocvwBQSwMEFAAAAAgA h07iQH7m5SD3AAAA4QEAABMAAABbQ29udGVudF9UeXBlc10ueG1slZFBTsMwEEX3SNzB8hYlTrtA CCXpgrRLQKgcYGRPEotkbHlMaG+Pk7YbRJFY2jP/vye73BzGQUwY2Dqq5CovpEDSzljqKvm+32UP UnAEMjA4wkoekeWmvr0p90ePLFKauJJ9jP5RKdY9jsC580hp0rowQkzH0CkP+gM6VOuiuFfaUUSK WZw7ZF022MLnEMX2kK5PJgEHluLptDizKgneD1ZDTKZqIvODkp0JeUouO9xbz3dJQ6pfCfPkOuCc e0lPE6xB8QohPsOYNJQJrIz7ooBT/nfJbDly5trWasybwE2KveF0sbrWjmvXOP3f8u2SunSr5YPq b1BLAQIUABQAAAAIAIdO4kB+5uUg9wAAAOEBAAATAAAAAAAAAAEAIAAAANwEAABbQ29udGVudF9U eXBlc10ueG1sUEsBAhQACgAAAAAAh07iQAAAAAAAAAAAAAAAAAYAAAAAAAAAAAAQAAAAvgMAAF9y ZWxzL1BLAQIUABQAAAAIAIdO4kCKFGY80QAAAJQBAAALAAAAAAAAAAEAIAAAAOIDAABfcmVscy8u cmVsc1BLAQIUAAoAAAAAAIdO4kAAAAAAAAAAAAAAAAAEAAAAAAAAAAAAEAAAAAAAAABkcnMvUEsB AhQAFAAAAAgAh07iQNt5cE3bAAAADQEAAA8AAAAAAAAAAQAgAAAAIgAAAGRycy9kb3ducmV2Lnht bFBLAQIUABQAAAAIAIdO4kA2letgaAIAALgEAAAOAAAAAAAAAAEAIAAAACoBAABkcnMvZTJvRG9j LnhtbFBLBQYAAAAABgAGAFkBAAAEBgAAAAAA " o:spid="_x0000_s1026" o:spt="1" stroked="f" style="position:absolute;left:0pt;margin-left:145.3pt;margin-top:-75.3pt;height:20pt;width:124.7pt;z-index:251778048;v-text-anchor:middle;mso-width-relative:page;mso-height-relative:page;">
                <v:fill focussize="0,0" on="t"/>
                <v:stroke joinstyle="miter" miterlimit="8" on="f" weight="1pt"/>
                <v:imagedata o:title=""/>
                <o:lock aspectratio="f" v:ext="edit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3143111680" simplePos="0">
                <wp:simplePos x="0" y="0"/>
                <wp:positionH relativeFrom="column">
                  <wp:posOffset>-727710</wp:posOffset>
                </wp:positionH>
                <wp:positionV relativeFrom="paragraph">
                  <wp:posOffset>8376920</wp:posOffset>
                </wp:positionV>
                <wp:extent cx="6595745" cy="1112520"/>
                <wp:effectExtent b="0" l="0" r="0" t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745" cy="1112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本人性格开朗、善于沟通，拥有较强的组织能力和适应能力、并有较强的策划与管理协调能力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default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文字功底强，在散文、议论文、新闻评论等方面有明显优势，知识面广，有创新能力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default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工作积极主动，做事严谨细心，能够在时间节点内顺利完成工作任务</w:t>
                            </w:r>
                          </w:p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_x0000_s1026" o:gfxdata="UEsDBAoAAAAAAIdO4kAAAAAAAAAAAAAAAAAEAAAAZHJzL1BLAwQUAAAACACHTuJAL2ELkN4AAAAO AQAADwAAAGRycy9kb3ducmV2LnhtbE2Py07DMBBF90j8gzVI7FrHIVRNGqdCkSokBIuWbthNYjeJ 6keI3Qd8PcMKljP36M6Zcn21hp31FAbvJIh5Aky71qvBdRL275vZEliI6BQa77SELx1gXd3elFgo f3Fbfd7FjlGJCwVK6GMcC85D22uLYe5H7Sg7+MlipHHquJrwQuXW8DRJFtzi4OhCj6Oue90edycr 4aXevOG2Se3y29TPr4en8XP/8Sjl/Z1IVsCivsY/GH71SR0qcmr8yanAjISZENmCWEoeRJ4CIyZP MwGsoVWWZxnwquT/36h+AFBLAwQUAAAACACHTuJANmvO7SMCAAAbBAAADgAAAGRycy9lMm9Eb2Mu eG1srVPBjtMwEL0j8Q+W7zRNt92yVdNV2VURUsWuVBBn17GbSLbH2G6T8gHwB3viwp3v6ncwdtpu BZwQF2cyM57xe/NmettqRXbC+RpMQfNenxJhOJS12RT044fFq9eU+MBMyRQYUdC98PR29vLFtLET MYAKVCkcwSLGTxpb0CoEO8kyzyuhme+BFQaDEpxmAX/dJisda7C6Vtmg37/OGnCldcCF9+i974J0 lupLKXh4kNKLQFRB8W0hnS6d63hmsymbbByzVc2Pz2D/8ArNaoNNz6XuWWBk6+o/SumaO/AgQ4+D zkDKmouEAdHk/d/QrCpmRcKC5Hh7psn/v7L8/e7Rkbos6PiKEsM0zujw9O3w/efhx1eCPiSosX6C eSuLmaF9Ay0O+uT36Iy4W+l0/CIignGken+mV7SBcHRej25G4+GIEo6xPM8Ho0EaQPZ83Tof3grQ JBoFdTi/RCvbLX3Ap2DqKSV2M7ColUozVIY02OJq1E8XzhG8oQxejCC6x0YrtOv2iGwN5R6BOei0 4S1f1Nh8yXx4ZA7FgFhQ4OEBD6kAm8DRoqQC9+Vv/piPM8IoJQ2Kq6D+85Y5QYl6Z3B6N/lwGNWY foajMfJA3GVkfRkxW30HqN8cV8nyZMb8oE6mdKA/4R7MY1cMMcOxd0HDybwLneRxj7iYz1MS6s+y sDQry2Ppjs75NoCsE9ORpo6bI3uowDSA47ZEiV/+p6znnZ79A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C9hC5DeAAAADgEAAA8AAAAAAAAAAQAgAAAAIgAAAGRycy9kb3ducmV2LnhtbFBLAQIUABQA AAAIAIdO4kA2a87tIwIAABsEAAAOAAAAAAAAAAEAIAAAAC0BAABkcnMvZTJvRG9jLnhtbFBLBQYA AAAABgAGAFkBAADCBQAAAAAA " o:spid="_x0000_s1026" o:spt="202" stroked="f" style="position:absolute;left:0pt;margin-left:-57.3pt;margin-top:659.6pt;height:87.6pt;width:519.35pt;z-index:-1151855616;mso-width-relative:page;mso-height-relative:page;" type="#_x0000_t202">
                <v:fill focussize="0,0" on="f"/>
                <v:stroke on="f" weight="0.5pt"/>
                <v:imagedata o:title=""/>
                <o:lock aspectratio="f" v:ext="edit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本人性格开朗、善于沟通，拥有较强的组织能力和适应能力、并有较强的策划与管理协调能力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default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文字功底强，在散文、议论文、新闻评论等方面有明显优势，知识面广，有创新能力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default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工作积极主动，做事严谨细心，能够在时间节点内顺利完成工作任务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allowOverlap="1" behindDoc="0" distB="0" distL="114300" distR="114300" distT="0" layoutInCell="1" locked="0" relativeHeight="251674624" simplePos="0">
            <wp:simplePos x="0" y="0"/>
            <wp:positionH relativeFrom="column">
              <wp:posOffset>4833620</wp:posOffset>
            </wp:positionH>
            <wp:positionV relativeFrom="paragraph">
              <wp:posOffset>-588645</wp:posOffset>
            </wp:positionV>
            <wp:extent cx="1132205" cy="1132205"/>
            <wp:effectExtent b="12700" l="9525" r="12700" t="9525"/>
            <wp:wrapNone/>
            <wp:docPr descr="/private/var/mobile/Containers/Data/Application/37419CCA-3218-48A3-8AD3-A0C9856CAA17/tmp/insert_image_tmp_dir/2020-02-08 13:42:42.710000.png2020-02-08 13:42:42.710000"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/private/var/mobile/Containers/Data/Application/37419CCA-3218-48A3-8AD3-A0C9856CAA17/tmp/insert_image_tmp_dir/2020-02-08 13:42:42.710000.png2020-02-08 13:42:42.710000" id="111" name="图片 11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11322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251696128" simplePos="0">
                <wp:simplePos x="0" y="0"/>
                <wp:positionH relativeFrom="column">
                  <wp:posOffset>1845310</wp:posOffset>
                </wp:positionH>
                <wp:positionV relativeFrom="paragraph">
                  <wp:posOffset>9561830</wp:posOffset>
                </wp:positionV>
                <wp:extent cx="1583690" cy="254000"/>
                <wp:effectExtent b="12700" l="0" r="16510" t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9605" y="10491470"/>
                          <a:ext cx="1583690" cy="254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coordsize="21600,21600" fillcolor="#262626 [2749]" filled="t" id="_x0000_s1026" o:gfxdata="UEsDBAoAAAAAAIdO4kAAAAAAAAAAAAAAAAAEAAAAZHJzL1BLAwQUAAAACACHTuJAps1eO9oAAAAN AQAADwAAAGRycy9kb3ducmV2LnhtbE2PzU7DMBCE70i8g7VI3KjdqolIiFOhAhIHOLT8nN14mwTi dRq7SXl7tic47syn2ZlidXKdGHEIrScN85kCgVR521Kt4f3t6eYWRIiGrOk8oYYfDLAqLy8Kk1s/ 0QbHbawFh1DIjYYmxj6XMlQNOhNmvkdib+8HZyKfQy3tYCYOd51cKJVKZ1riD43pcd1g9b09Og0u ff5IDvXhYdrffz3K13X2Ob5kWl9fzdUdiIin+AfDuT5Xh5I77fyRbBCdhkWmUkbZSFTCIxhJlorn 7c7SkiVZFvL/ivIXUEsDBBQAAAAIAIdO4kCSsMANdAIAAMMEAAAOAAAAZHJzL2Uyb0RvYy54bWyt VNtqGzEQfS/0H4Tem911fIvJOpiElELaBNLSZ1mr9Qp0qyRf0p8p9C0f0c8p/Y0eaTeXXp5KMchz 85mZMzM+PTtoRXbCB2lNTaujkhJhuG2k2dT0w/vLV3NKQmSmYcoaUdM7EejZ8uWL071biJHtrGqE JwAxYbF3Ne1idIuiCLwTmoUj64SBs7VeswjVb4rGsz3QtSpGZTkt9tY3zlsuQoD1onfSZcZvW8Hj ddsGEYmqKWqL+fX5Xae3WJ6yxcYz10k+lMH+oQrNpEHSR6gLFhnZevkHlJbc22DbeMStLmzbSi5y D+imKn/r5rZjTuReQE5wjzSF/wfL3+1uPJFNTWeUGKYxoh9f7r9/+0pmiZu9CwuE3LobP2gBYmr0 0HqdvtECOdT0uJqfTMsJJXfYgnJ8Uo1nA7niEAlHRDWZH09PMAOOkNFkXJY5oHiCcj7E18JqkoSa egwvc8p2VyEiPUIfQlLmYJVsLqVSWfGb9bnyZMcw6NE0ffJv1Va/tU1vnk+GnGwBM/aiN1cPZuCH Hibn+gVfGbJHD6MZqiacYVNbxSJE7cBdMBtKmNrgBHj0ObGxqbS8XqnoCxa6Pl2G7fdOy4jlV1LX dI7SHglRBgUk6nuyk7S2zR0G5W2/wcHxSwnYKxbiDfNYWZSFM4zXeFplUasdJEo66z//zZ7isUnw UrLHCaCPT1vmBSXqjcGOYYjjdDNZGU9mIyj+uWf93GO2+tyC/AoH73gWU3xUD2Lrrf6Ia12lrHAx w5G7Z2xQzmN/mrh3LlarHIY7cSxemVvHE3gatrGrbbStzEvxxM5AGi4lz2+46nSKz/Uc9fTfs/wJ UEsDBAoAAAAAAIdO4kAAAAAAAAAAAAAAAAAGAAAAX3JlbHMvUEsDBBQAAAAIAIdO4kCKFGY80QAA AJQBAAALAAAAX3JlbHMvLnJlbHOlkMFqwzAMhu+DvYPRfXGawxijTi+j0GvpHsDYimMaW0Yy2fr2 8w6DZfS2o36h7xP//vCZFrUiS6RsYNf1oDA78jEHA++X49MLKKk2e7tQRgM3FDiMjw/7My62tiOZ YxHVKFkMzLWWV63FzZisdFQwt81EnGxtIwddrLvagHro+2fNvxkwbpjq5A3wyQ+gLrfSzH/YKTom oal2jpKmaYruHlUHtmWO7sg24Ru5RrMcsBrwLBoHalnXfgR9X7/7p97TRz7jutV+h4zrj1dvuhy/ AFBLAwQUAAAACACHTuJAfublIPcAAADhAQAAEwAAAFtDb250ZW50X1R5cGVzXS54bWyVkUFOwzAQ RfdI3MHyFiVOu0AIJemCtEtAqBxgZE8Si2RseUxob4+TthtEkVjaM/+/J7vcHMZBTBjYOqrkKi+k QNLOWOoq+b7fZQ9ScAQyMDjCSh6R5aa+vSn3R48sUpq4kn2M/lEp1j2OwLnzSGnSujBCTMfQKQ/6 AzpU66K4V9pRRIpZnDtkXTbYwucQxfaQrk8mAQeW4um0OLMqCd4PVkNMpmoi84OSnQl5Si473FvP d0lDql8J8+Q64Jx7SU8TrEHxCiE+w5g0lAmsjPuigFP+d8lsOXLm2tZqzJvATYq94XSxutaOa9c4 /d/y7ZK6dKvlg+pvUEsBAhQAFAAAAAgAh07iQH7m5SD3AAAA4QEAABMAAAAAAAAAAQAgAAAA5wQA AFtDb250ZW50X1R5cGVzXS54bWxQSwECFAAKAAAAAACHTuJAAAAAAAAAAAAAAAAABgAAAAAAAAAA ABAAAADJAwAAX3JlbHMvUEsBAhQAFAAAAAgAh07iQIoUZjzRAAAAlAEAAAsAAAAAAAAAAQAgAAAA 7QMAAF9yZWxzLy5yZWxzUEsBAhQACgAAAAAAh07iQAAAAAAAAAAAAAAAAAQAAAAAAAAAAAAQAAAA AAAAAGRycy9QSwECFAAUAAAACACHTuJAps1eO9oAAAANAQAADwAAAAAAAAABACAAAAAiAAAAZHJz L2Rvd25yZXYueG1sUEsBAhQAFAAAAAgAh07iQJKwwA10AgAAwwQAAA4AAAAAAAAAAQAgAAAAKQEA AGRycy9lMm9Eb2MueG1sUEsFBgAAAAAGAAYAWQEAAA8GAAAAAAAA " o:spid="_x0000_s1026" o:spt="1" stroked="f" style="position:absolute;left:0pt;margin-left:145.3pt;margin-top:752.9pt;height:20pt;width:124.7pt;z-index:251696128;v-text-anchor:middle;mso-width-relative:page;mso-height-relative:page;">
                <v:fill focussize="0,0" on="t"/>
                <v:stroke joinstyle="miter" miterlimit="8" on="f" weight="1pt"/>
                <v:imagedata o:title=""/>
                <o:lock aspectratio="f" v:ext="edit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252468224" simplePos="0">
                <wp:simplePos x="0" y="0"/>
                <wp:positionH relativeFrom="column">
                  <wp:posOffset>356870</wp:posOffset>
                </wp:positionH>
                <wp:positionV relativeFrom="paragraph">
                  <wp:posOffset>8104505</wp:posOffset>
                </wp:positionV>
                <wp:extent cx="5579745" cy="0"/>
                <wp:effectExtent b="0" l="0" r="0" t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coordsize="21600,21600" fillcolor="#262626 [2749]" filled="t" id="_x0000_s1026" o:gfxdata="UEsDBAoAAAAAAIdO4kAAAAAAAAAAAAAAAAAEAAAAZHJzL1BLAwQUAAAACACHTuJAoCKoG9UAAAAM AQAADwAAAGRycy9kb3ducmV2LnhtbE2Py07DMBBF90j8gzVI7KjTBEIb4lSAYAmC0g9w48lD2OPI dtvw9wwLBMu5c3TnTL2ZnRVHDHH0pGC5yEAgtd6M1CvYfTxfrUDEpMlo6wkVfGGETXN+VuvK+BO9 43GbesElFCutYEhpqqSM7YBOx4WfkHjX+eB04jH00gR94nJnZZ5lpXR6JL4w6AkfB2w/twen4C2O /ZMMD50x3Wv+YgMV9zMpdXmxzO5AJJzTHww/+qwODTvt/YFMFFbBTZkzyXl+WxYgmFgX12sQ+99I NrX8/0TzDVBLAwQUAAAACACHTuJAC0gTKOoBAAAABAAADgAAAGRycy9lMm9Eb2MueG1stVPNbtsw DL4P2DsIui92jLlNjTg9NOgu+wmw9QEUWbYF6A+iGicvsRcYsNt22nH3vU27xyglO+m63YYNBmiR FD/yI6nl5V4rshMepDU1nc9ySoThtpGmq+nNh+sXC0ogMNMwZY2o6UEAvVw9f7YcXCUK21vVCE8Q xEA1uJr2Ibgqy4D3QjOYWScMOlvrNQuo+i5rPBsQXausyPOzbLC+cd5yAYDW9eikq4TftoKHd20L IhBVU6wtJOmT3EaZrZas6jxzveRTGewvqtBMGkx6glqzwMitl39Aacm9BduGGbc6s20ruUgckM08 /43N+545kbhgc8Cd2gT/Dpa/3W08kU1Ni4ISwzTO6P7T97uPX37++Izy/ttXgh5s0+CgwttXZuMn DdzGR8771uv4RzZkn1p7OLVW7APhaCzL84vzlyUl/OjLHgOdh/BKWE3ioaZKmsiaVWz3GgImw6vH K9EMVsnmWiqVFN9tr5QnO4YTLs7il2LVrX5jm9G8KPN8GjWacSFG8/xoRnwYYVKuJ/jKkKGmF2UR a2e4oa1iAY/aYc/AdJQw1eHq8+BT3ifBE+p/Ky52Zc2gHxOk1ONGaxnwWSmpa7pA7iN7pKkMMoyT HGcXT1vbHNJIkx3XLPVgehJxj3/VU/Tjw109AF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FgEAABbQ29udGVudF9UeXBlc10ueG1sUEsBAhQACgAA AAAAh07iQAAAAAAAAAAAAAAAAAYAAAAAAAAAAAAQAAAAOgMAAF9yZWxzL1BLAQIUABQAAAAIAIdO 4kCKFGY80QAAAJQBAAALAAAAAAAAAAEAIAAAAF4DAABfcmVscy8ucmVsc1BLAQIUAAoAAAAAAIdO 4kAAAAAAAAAAAAAAAAAEAAAAAAAAAAAAEAAAAAAAAABkcnMvUEsBAhQAFAAAAAgAh07iQKAiqBvV AAAADAEAAA8AAAAAAAAAAQAgAAAAIgAAAGRycy9kb3ducmV2LnhtbFBLAQIUABQAAAAIAIdO4kAL SBMo6gEAAAAEAAAOAAAAAAAAAAEAIAAAACQBAABkcnMvZTJvRG9jLnhtbFBLBQYAAAAABgAGAFkB AACABQAAAAAA " o:spid="_x0000_s1026" o:spt="20" stroked="t" style="position:absolute;left:0pt;margin-left:28.1pt;margin-top:638.15pt;height:0pt;width:439.35pt;z-index:252468224;mso-width-relative:page;mso-height-relative:page;">
                <v:fill focussize="0,0" on="t"/>
                <v:stroke color="#262626 [2749]" joinstyle="miter" miterlimit="8"/>
                <v:imagedata o:title=""/>
                <o:lock aspectratio="f" v:ext="edit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252062720" simplePos="0">
                <wp:simplePos x="0" y="0"/>
                <wp:positionH relativeFrom="column">
                  <wp:posOffset>356870</wp:posOffset>
                </wp:positionH>
                <wp:positionV relativeFrom="paragraph">
                  <wp:posOffset>6688455</wp:posOffset>
                </wp:positionV>
                <wp:extent cx="5579745" cy="0"/>
                <wp:effectExtent b="0" l="0" r="0" t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coordsize="21600,21600" fillcolor="#262626 [2749]" filled="t" id="_x0000_s1026" o:gfxdata="UEsDBAoAAAAAAIdO4kAAAAAAAAAAAAAAAAAEAAAAZHJzL1BLAwQUAAAACACHTuJAwhzM29UAAAAM AQAADwAAAGRycy9kb3ducmV2LnhtbE2Py07DMBBF90j8gzVI7KjdhFY0xKkAwRIEhQ9w48lD2OPI dtvw9wwLBMu5c3TnTL2dvRNHjGkMpGG5UCCQ2mBH6jV8vD9d3YBI2ZA1LhBq+MIE2+b8rDaVDSd6 w+Mu94JLKFVGw5DzVEmZ2gG9SYswIfGuC9GbzGPspY3mxOXeyUKptfRmJL4wmAkfBmw/dwev4TWN /aOM95213Uvx7CKVdzNpfXmxVLcgMs75D4YffVaHhp324UA2CadhtS6Y5FytyhIEE5vyegNi/xvJ ppb/n2i+AVBLAwQUAAAACACHTuJAMgNE2eoBAAAABAAADgAAAGRycy9lMm9Eb2MueG1stVPNbtsw DL4P2DsIui92jLlNjTg9NOgu+wmw9QEUWbYF6A+iGicvsRcYsNt22nH3vU27xyglO+m63YYNBmiR FD/yI6nl5V4rshMepDU1nc9ySoThtpGmq+nNh+sXC0ogMNMwZY2o6UEAvVw9f7YcXCUK21vVCE8Q xEA1uJr2Ibgqy4D3QjOYWScMOlvrNQuo+i5rPBsQXausyPOzbLC+cd5yAYDW9eikq4TftoKHd20L IhBVU6wtJOmT3EaZrZas6jxzveRTGewvqtBMGkx6glqzwMitl39Aacm9BduGGbc6s20ruUgckM08 /43N+545kbhgc8Cd2gT/Dpa/3W08kU1Nizklhmmc0f2n73cfv/z88Rnl/bevBD3YpsFBhbevzMZP GriNj5z3rdfxj2zIPrX2cGqt2AfC0ViW5xfnL0tK+NGXPQY6D+GVsJrEQ02VNJE1q9juNQRMhleP V6IZrJLNtVQqKb7bXilPdgwnXJzFL8WqW/3GNqN5Ueb5NGo040KM5vnRjPgwwqRcT/CVIUNNL8oi 1s5wQ1vFAh61w56B6ShhqsPV58GnvE+CJ9T/VlzsyppBPyZIqceN1jLgs1JS13SB3Ef2SFMZZBgn Oc4unra2OaSRJjuuWerB9CTiHv+qp+jHh7t6AF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FgEAABbQ29udGVudF9UeXBlc10ueG1sUEsBAhQACgAA AAAAh07iQAAAAAAAAAAAAAAAAAYAAAAAAAAAAAAQAAAAOgMAAF9yZWxzL1BLAQIUABQAAAAIAIdO 4kCKFGY80QAAAJQBAAALAAAAAAAAAAEAIAAAAF4DAABfcmVscy8ucmVsc1BLAQIUAAoAAAAAAIdO 4kAAAAAAAAAAAAAAAAAEAAAAAAAAAAAAEAAAAAAAAABkcnMvUEsBAhQAFAAAAAgAh07iQMIczNvV AAAADAEAAA8AAAAAAAAAAQAgAAAAIgAAAGRycy9kb3ducmV2LnhtbFBLAQIUABQAAAAIAIdO4kAy A0TZ6gEAAAAEAAAOAAAAAAAAAAEAIAAAACQBAABkcnMvZTJvRG9jLnhtbFBLBQYAAAAABgAGAFkB AACABQAAAAAA " o:spid="_x0000_s1026" o:spt="20" stroked="t" style="position:absolute;left:0pt;margin-left:28.1pt;margin-top:526.65pt;height:0pt;width:439.35pt;z-index:252062720;mso-width-relative:page;mso-height-relative:page;">
                <v:fill focussize="0,0" on="t"/>
                <v:stroke color="#262626 [2749]" joinstyle="miter" miterlimit="8"/>
                <v:imagedata o:title=""/>
                <o:lock aspectratio="f" v:ext="edit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251859968" simplePos="0">
                <wp:simplePos x="0" y="0"/>
                <wp:positionH relativeFrom="column">
                  <wp:posOffset>356870</wp:posOffset>
                </wp:positionH>
                <wp:positionV relativeFrom="paragraph">
                  <wp:posOffset>3538855</wp:posOffset>
                </wp:positionV>
                <wp:extent cx="5579745" cy="0"/>
                <wp:effectExtent b="0" l="0" r="0" t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coordsize="21600,21600" fillcolor="#262626 [2749]" filled="t" id="_x0000_s1026" o:gfxdata="UEsDBAoAAAAAAIdO4kAAAAAAAAAAAAAAAAAEAAAAZHJzL1BLAwQUAAAACACHTuJA9qcgzNUAAAAK AQAADwAAAGRycy9kb3ducmV2LnhtbE2P3U7DMAxG75F4h8hI3LF0LRusNJ0AwSUTbHuArHF/ROJU SbaVt8dISHBl2T76fFytJ2fFCUMcPCmYzzIQSI03A3UK9rvXm3sQMWky2npCBV8YYV1fXlS6NP5M H3japk5wCMVSK+hTGkspY9Oj03HmRyTetT44nbgNnTRBnzncWZln2VI6PRBf6PWIzz02n9ujU/Ae h+5FhqfWmHaTv9lAxeNESl1fzbMHEAmn9AfDjz6rQ81OB38kE4VVsFjmTHJd3BUgGFgVtysQh9+J rCv5/4X6G1BLAwQUAAAACACHTuJACh5KbekBAAAABAAADgAAAGRycy9lMm9Eb2MueG1stVPNjtMw EL4j8Q6W7zRpRXfbqOketlou/FQCHsB17MSS/+TxNu1L8AJI3ODEkTtvs8tjMHbSLgs3BIo08cx4 vplvZry6OhhN9iKAcram00lJibDcNcq2NX3/7ubZghKIzDZMOytqehRAr9ZPn6x6X4mZ65xuRCAI YqHqfU27GH1VFMA7YRhMnBcWndIFwyKqoS2awHpEN7qYleVF0bvQ+OC4AEDrZnDSdcaXUvD4RkoQ keiaYm0xy5DlLslivWJVG5jvFB/LYH9RhWHKYtIz1IZFRm6D+gPKKB4cOBkn3JnCSam4yByQzbT8 jc3bjnmRuWBzwJ/bBP8Olr/ebwNRDc5uSYllBmd0//Hb3YfPP75/Qnn/9QtBD7ap91Dh7Wu7DaMG fhsS54MMJv2RDTnk1h7PrRWHSDga5/PL5eXzOSX85CseAn2A+EI4Q9KhplrZxJpVbP8SIibDq6cr yQxOq+ZGaZ2V0O6udSB7hhOeXaQvx+pb88o1g3kxL8tx1GjGhRjM05MZ8WGAybke4WtL+pou57NU O8MNlZpFPBqPPQPbUsJ0i6vPY8h5HwWPqP+tuNSVDYNuSJBTDxttVMRnpZWp6QK5D+yRprbIME1y mF067VxzzCPNdlyz3IPxSaQ9/lXP0Q8Pd/0TUEsDBAoAAAAAAIdO4kAAAAAAAAAAAAAAAAAGAAAA X3JlbHMvUEsDBBQAAAAIAIdO4kCKFGY80QAAAJQBAAALAAAAX3JlbHMvLnJlbHOlkMFqwzAMhu+D vYPRfXGawxijTi+j0GvpHsDYimMaW0Yy2fr28w6DZfS2o36h7xP//vCZFrUiS6RsYNf1oDA78jEH A++X49MLKKk2e7tQRgM3FDiMjw/7My62tiOZYxHVKFkMzLWWV63FzZisdFQwt81EnGxtIwddrLva gHro+2fNvxkwbpjq5A3wyQ+gLrfSzH/YKTomoal2jpKmaYruHlUHtmWO7sg24Ru5RrMcsBrwLBoH alnXfgR9X7/7p97TRz7jutV+h4zrj1dvuhy/AFBLAwQUAAAACACHTuJAfublIPcAAADhAQAAEwAA AFtDb250ZW50X1R5cGVzXS54bWyVkUFOwzAQRfdI3MHyFiVOu0AIJemCtEtAqBxgZE8Si2RseUxo b4+TthtEkVjaM/+/J7vcHMZBTBjYOqrkKi+kQNLOWOoq+b7fZQ9ScAQyMDjCSh6R5aa+vSn3R48s Upq4kn2M/lEp1j2OwLnzSGnSujBCTMfQKQ/6AzpU66K4V9pRRIpZnDtkXTbYwucQxfaQrk8mAQeW 4um0OLMqCd4PVkNMpmoi84OSnQl5Si473FvPd0lDql8J8+Q64Jx7SU8TrEHxCiE+w5g0lAmsjPui gFP+d8lsOXLm2tZqzJvATYq94XSxutaOa9c4/d/y7ZK6dKvlg+pvUEsBAhQAFAAAAAgAh07iQH7m 5SD3AAAA4QEAABMAAAAAAAAAAQAgAAAAVwQAAFtDb250ZW50X1R5cGVzXS54bWxQSwECFAAKAAAA AACHTuJAAAAAAAAAAAAAAAAABgAAAAAAAAAAABAAAAA5AwAAX3JlbHMvUEsBAhQAFAAAAAgAh07i QIoUZjzRAAAAlAEAAAsAAAAAAAAAAQAgAAAAXQMAAF9yZWxzLy5yZWxzUEsBAhQACgAAAAAAh07i QAAAAAAAAAAAAAAAAAQAAAAAAAAAAAAQAAAAAAAAAGRycy9QSwECFAAUAAAACACHTuJA9qcgzNUA AAAKAQAADwAAAAAAAAABACAAAAAiAAAAZHJzL2Rvd25yZXYueG1sUEsBAhQAFAAAAAgAh07iQAoe Sm3pAQAAAAQAAA4AAAAAAAAAAQAgAAAAJAEAAGRycy9lMm9Eb2MueG1sUEsFBgAAAAAGAAYAWQEA AH8FAAAAAAAA " o:spid="_x0000_s1026" o:spt="20" stroked="t" style="position:absolute;left:0pt;margin-left:28.1pt;margin-top:278.65pt;height:0pt;width:439.35pt;z-index:251859968;mso-width-relative:page;mso-height-relative:page;">
                <v:fill focussize="0,0" on="t"/>
                <v:stroke color="#262626 [2749]" joinstyle="miter" miterlimit="8"/>
                <v:imagedata o:title=""/>
                <o:lock aspectratio="f" v:ext="edit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251739136" simplePos="0">
                <wp:simplePos x="0" y="0"/>
                <wp:positionH relativeFrom="column">
                  <wp:posOffset>356870</wp:posOffset>
                </wp:positionH>
                <wp:positionV relativeFrom="paragraph">
                  <wp:posOffset>2339975</wp:posOffset>
                </wp:positionV>
                <wp:extent cx="5579745" cy="0"/>
                <wp:effectExtent b="0" l="0" r="0" t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coordsize="21600,21600" filled="f" id="_x0000_s1026" o:gfxdata="UEsDBAoAAAAAAIdO4kAAAAAAAAAAAAAAAAAEAAAAZHJzL1BLAwQUAAAACACHTuJAd7a4KtcAAAAK AQAADwAAAGRycy9kb3ducmV2LnhtbE2PTUvDQBCG74L/YRnBS7GbfqVtzKag4kkQTNv7JDtmg9nZ mN209d+7gqDHmXl453nz3cV24kSDbx0rmE0TEMS10y03Cg7757sNCB+QNXaOScEXedgV11c5Ztqd +Y1OZWhEDGGfoQITQp9J6WtDFv3U9cTx9u4GiyGOQyP1gOcYbjs5T5JUWmw5fjDY06Oh+qMcrYL9 Ky6fPlE+mKp/KQ94nKx5Mip1ezNL7kEEuoQ/GH70ozoU0alyI2svOgWrdB5JBYt0swIRge1iuQVR /W5kkcv/FYpvUEsDBBQAAAAIAIdO4kCrZ3UL5QEAAJ4DAAAOAAAAZHJzL2Uyb0RvYy54bWytU0tu 2zAQ3RfoHQjua8lGlDiC5SxipJt+DLQ9wJgiJQL8gWQs+xK9QIHu2lWX3fc2TY/RISU7/eyKwsCY nM+becOn1c1BK7LnPkhrGjqflZRww2wrTdfQd2/vni0pCRFMC8oa3tAjD/Rm/fTJanA1X9jeqpZ7 giAm1INraB+jq4sisJ5rCDPruMGgsF5DxKvvitbDgOhaFYuyvCwG61vnLeMhoHczBuk64wvBWXwt ROCRqIbibDFbn+0u2WK9grrz4HrJpjHgH6bQIA02PUNtIAK59/IvKC2Zt8GKOGNWF1YIyXjmgGzm 5R9s3vTgeOaCywnuvKbw/2DZq/3WE9ni211QYkDjGz18+Pr9/acf3z6iffjymWAE1zS4UGP2rdn6 6Rbc1ifOB+F1+kc25JBXezyvlh8iYeisqqvrq4uKEnaKFY+Fzof4nFtN0qGhSprEGmrYvwgRm2Hq KSW5jb2TSuWXU4YMDb2uFgkZUD9CQcSjdsgomI4SUB0Kk0WfEYNVsk3VCSf4bnerPNkDimNxmX45 Sd3rl7Yd3cuqLCeVoBu1NLrnJzeONsHkMX/DTzNvIPRjSQ6NetMyouiV1A1dIvzYAJGUQZC053Gz 6bSz7TEvPPtRBLnNJNiksl/vufrxs1r/BFBLAwQKAAAAAACHTuJAAAAAAAAAAAAAAAAABgAAAF9y ZWxzL1BLAwQUAAAACACHTuJAihRmPNEAAACUAQAACwAAAF9yZWxzLy5yZWxzpZDBasMwDIbvg72D 0X1xmsMYo04vo9Br6R7A2IpjGltGMtn69vMOg2X0tqN+oe8T//7wmRa1IkukbGDX9aAwO/IxBwPv l+PTCyipNnu7UEYDNxQ4jI8P+zMutrYjmWMR1ShZDMy1lletxc2YrHRUMLfNRJxsbSMHXay72oB6 6Ptnzb8ZMG6Y6uQN8MkPoC630sx/2Ck6JqGpdo6SpmmK7h5VB7Zlju7INuEbuUazHLAa8CwaB2pZ 134EfV+/+6fe00c+47rVfoeM649Xb7ocvwBQSwMEFAAAAAgAh07iQH7m5SD3AAAA4QEAABMAAABb Q29udGVudF9UeXBlc10ueG1slZFBTsMwEEX3SNzB8hYlTrtACCXpgrRLQKgcYGRPEotkbHlMaG+P k7YbRJFY2jP/vye73BzGQUwY2Dqq5CovpEDSzljqKvm+32UPUnAEMjA4wkoekeWmvr0p90ePLFKa uJJ9jP5RKdY9jsC580hp0rowQkzH0CkP+gM6VOuiuFfaUUSKWZw7ZF022MLnEMX2kK5PJgEHluLp tDizKgneD1ZDTKZqIvODkp0JeUouO9xbz3dJQ6pfCfPkOuCce0lPE6xB8QohPsOYNJQJrIz7ooBT /nfJbDly5trWasybwE2KveF0sbrWjmvXOP3f8u2SunSr5YPqb1BLAQIUABQAAAAIAIdO4kB+5uUg 9wAAAOEBAAATAAAAAAAAAAEAIAAAAFUEAABbQ29udGVudF9UeXBlc10ueG1sUEsBAhQACgAAAAAA h07iQAAAAAAAAAAAAAAAAAYAAAAAAAAAAAAQAAAANwMAAF9yZWxzL1BLAQIUABQAAAAIAIdO4kCK FGY80QAAAJQBAAALAAAAAAAAAAEAIAAAAFsDAABfcmVscy8ucmVsc1BLAQIUAAoAAAAAAIdO4kAA AAAAAAAAAAAAAAAEAAAAAAAAAAAAEAAAAAAAAABkcnMvUEsBAhQAFAAAAAgAh07iQHe2uCrXAAAA CgEAAA8AAAAAAAAAAQAgAAAAIgAAAGRycy9kb3ducmV2LnhtbFBLAQIUABQAAAAIAIdO4kCrZ3UL 5QEAAJ4DAAAOAAAAAAAAAAEAIAAAACYBAABkcnMvZTJvRG9jLnhtbFBLBQYAAAAABgAGAFkBAAB9 BQAAAAAA " o:spid="_x0000_s1026" o:spt="20" stroked="t" style="position:absolute;left:0pt;margin-left:28.1pt;margin-top:184.25pt;height:0pt;width:439.35pt;z-index:251739136;mso-width-relative:page;mso-height-relative:page;">
                <v:fill focussize="0,0" on="f"/>
                <v:stroke color="#262626 [2749]" joinstyle="miter" miterlimit="8"/>
                <v:imagedata o:title=""/>
                <o:lock aspectratio="f" v:ext="edit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251698176" simplePos="0">
                <wp:simplePos x="0" y="0"/>
                <wp:positionH relativeFrom="column">
                  <wp:posOffset>356870</wp:posOffset>
                </wp:positionH>
                <wp:positionV relativeFrom="paragraph">
                  <wp:posOffset>1125220</wp:posOffset>
                </wp:positionV>
                <wp:extent cx="5579745" cy="0"/>
                <wp:effectExtent b="0" l="0" r="0" t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34795" y="2039620"/>
                          <a:ext cx="557974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coordsize="21600,21600" filled="f" id="_x0000_s1026" o:gfxdata="UEsDBAoAAAAAAIdO4kAAAAAAAAAAAAAAAAAEAAAAZHJzL1BLAwQUAAAACACHTuJAAEDp89YAAAAK AQAADwAAAGRycy9kb3ducmV2LnhtbE2PQUvDQBCF74L/YRnBS7Gb1trYmE1BxZMgmNb7JDsmwexs zG7a+u8dQdDbzHuPN9/k25Pr1YHG0Hk2sJgnoIhrbztuDOx3T1e3oEJEtth7JgNfFGBbnJ/lmFl/ 5Fc6lLFRUsIhQwNtjEOmdahbchjmfiAW792PDqOsY6PtiEcpd71eJslaO+xYLrQ40ENL9Uc5OQO7 F1w9fqK+b6vhudzj2yzl2WTM5cUiuQMV6RT/wvCDL+hQCFPlJ7ZB9QZu1ktJip6mMkhgc73agKp+ FV3k+v8LxTdQSwMEFAAAAAgAh07iQGHVAKjzAQAAqgMAAA4AAABkcnMvZTJvRG9jLnhtbK1TS47U MBDdI3EHy3s66cykP1GnZzGtYcOnJeAAbsdJLPknl6fTfQkugMQOVizZcxuGY1B2MjN8dghFqthV 5Vf1ys+bq5NW5Cg8SGtqOp/llAjDbSNNV9N3b2+erSiBwEzDlDWipmcB9Gr79MlmcJUobG9VIzxB EAPV4Grah+CqLAPeC81gZp0wGGyt1yzg1ndZ49mA6FplRZ4vssH6xnnLBQB6d2OQbhN+2woeXrct iEBUTbG3kKxP9hBttt2wqvPM9ZJPbbB/6EIzabDoA9SOBUZuvfwLSkvuLdg2zLjVmW1byUXigGzm +R9s3vTMicQFhwPuYUzw/2D5q+PeE9ng3c0pMUzjHd19+Pr9/acf3z6ivfvymWAExzQ4qDD72uz9 tAO395HzqfU6/pENOSFQeXG5XJeUnGta5BfrRTGNWZwC4ZhQlsv18hITOGakWPYI4jyE58JqEhc1 VdLECbCKHV9AwMKYep8S3cbeSKXSLSpDhpquyyIiM9RSq1jApXbIDkxHCVMdipQHnxDBKtnE0xEH fHe4Vp4cGQqlWMQvJalb/dI2o3tV5vlEBd2oq9E9v3djaxNMavM3/NjzjkE/HkmhUXtaBnwASuqa rhB+LIBIyiBInPk45bg62Oachp/8KIhUZhJvVNyv+3T68YltfwJQSwMECgAAAAAAh07iQAAAAAAA AAAAAAAAAAYAAABfcmVscy9QSwMEFAAAAAgAh07iQIoUZjzRAAAAlAEAAAsAAABfcmVscy8ucmVs c6WQwWrDMAyG74O9g9F9cZrDGKNOL6PQa+kewNiKYxpbRjLZ+vbzDoNl9LajfqHvE//+8JkWtSJL pGxg1/WgMDvyMQcD75fj0wsoqTZ7u1BGAzcUOIyPD/szLra2I5ljEdUoWQzMtZZXrcXNmKx0VDC3 zUScbG0jB12su9qAeuj7Z82/GTBumOrkDfDJD6Aut9LMf9gpOiahqXaOkqZpiu4eVQe2ZY7uyDbh G7lGsxywGvAsGgdqWdd+BH1fv/un3tNHPuO61X6HjOuPV2+6HL8AUEsDBBQAAAAIAIdO4kB+5uUg 9wAAAOEBAAATAAAAW0NvbnRlbnRfVHlwZXNdLnhtbJWRQU7DMBBF90jcwfIWJU67QAgl6YK0S0Co HGBkTxKLZGx5TGhvj5O2G0SRWNoz/78nu9wcxkFMGNg6quQqL6RA0s5Y6ir5vt9lD1JwBDIwOMJK HpHlpr69KfdHjyxSmriSfYz+USnWPY7AufNIadK6MEJMx9ApD/oDOlTrorhX2lFEilmcO2RdNtjC 5xDF9pCuTyYBB5bi6bQ4syoJ3g9WQ0ymaiLzg5KdCXlKLjvcW893SUOqXwnz5DrgnHtJTxOsQfEK IT7DmDSUCayM+6KAU/53yWw5cuba1mrMm8BNir3hdLG61o5r1zj93/Ltkrp0q+WD6m9QSwECFAAU AAAACACHTuJAfublIPcAAADhAQAAEwAAAAAAAAABACAAAABiBAAAW0NvbnRlbnRfVHlwZXNdLnht bFBLAQIUAAoAAAAAAIdO4kAAAAAAAAAAAAAAAAAGAAAAAAAAAAAAEAAAAEQDAABfcmVscy9QSwEC FAAUAAAACACHTuJAihRmPNEAAACUAQAACwAAAAAAAAABACAAAABoAwAAX3JlbHMvLnJlbHNQSwEC FAAKAAAAAACHTuJAAAAAAAAAAAAAAAAABAAAAAAAAAAAABAAAAAAAAAAZHJzL1BLAQIUABQAAAAI AIdO4kAAQOnz1gAAAAoBAAAPAAAAAAAAAAEAIAAAACIAAABkcnMvZG93bnJldi54bWxQSwECFAAU AAAACACHTuJAYdUAqPMBAACqAwAADgAAAAAAAAABACAAAAAlAQAAZHJzL2Uyb0RvYy54bWxQSwUG AAAAAAYABgBZAQAAigUAAAAA " o:spid="_x0000_s1026" o:spt="20" stroked="t" style="position:absolute;left:0pt;margin-left:28.1pt;margin-top:88.6pt;height:0pt;width:439.35pt;z-index:251698176;mso-width-relative:page;mso-height-relative:page;">
                <v:fill focussize="0,0" on="f"/>
                <v:stroke color="#262626 [2749]" joinstyle="miter" miterlimit="8"/>
                <v:imagedata o:title=""/>
                <o:lock aspectratio="f" v:ext="edit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251663360" simplePos="0">
                <wp:simplePos x="0" y="0"/>
                <wp:positionH relativeFrom="column">
                  <wp:posOffset>-715010</wp:posOffset>
                </wp:positionH>
                <wp:positionV relativeFrom="paragraph">
                  <wp:posOffset>400685</wp:posOffset>
                </wp:positionV>
                <wp:extent cx="5264785" cy="356235"/>
                <wp:effectExtent b="0" l="0" r="0" t="0"/>
                <wp:wrapNone/>
                <wp:docPr id="2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4195" y="1068070"/>
                          <a:ext cx="5264785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现居住：陕西西安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/ 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话：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17391817276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/ 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u w:val="none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u w:val="none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u w:val="none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u w:val="none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634143815</w:t>
                            </w:r>
                            <w:r>
                              <w:rPr>
                                <w:rStyle w:val="5"/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u w:val="none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u w:val="none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A6" w:val="595959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A6" w:val="595959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 w:val="0"/>
                                <w:bCs w:val="0"/>
                                <w:color w:themeColor="accent1" w:themeShade="80" w:val="1F4E79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themeColor="accent5" w:themeShade="BF" w:val="2F5597"/>
                                <w:sz w:val="24"/>
                                <w:szCs w:val="24"/>
                                <w:lang w:eastAsia="zh-CN" w:val="en-US"/>
                              </w:rPr>
                            </w:pPr>
                          </w:p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文本框 87" o:gfxdata="UEsDBAoAAAAAAIdO4kAAAAAAAAAAAAAAAAAEAAAAZHJzL1BLAwQUAAAACACHTuJANlwB4tsAAAAL AQAADwAAAGRycy9kb3ducmV2LnhtbE2Py07DMBBF90j8gzVI7FrHQQ0lxKlQpAoJwaKlG3aTeJpE xHaI3Qd8PcOqLEf36N4zxepsB3GkKfTeaVDzBAS5xpvetRp27+vZEkSI6AwO3pGGbwqwKq+vCsyN P7kNHbexFVziQo4auhjHXMrQdGQxzP1IjrO9nyxGPqdWmglPXG4HmSZJJi32jhc6HKnqqPncHqyG l2r9hps6tcufoXp+3T+NX7uPhda3Nyp5BBHpHC8w/OmzOpTsVPuDM0EMGmZKpRmzGrI7BYKJe5Ut QNSMqocUZFnI/z+Uv1BLAwQUAAAACACHTuJAQjpbEzACAAAzBAAADgAAAGRycy9lMm9Eb2MueG1s rVPNjtMwEL4j8Q6W7zRpm7Tdqumq7KoIacWuVBBn17GbSP7DdpuUB4A34MSFO8/V52DspN0KOCEu ztjz5bO/b2YWt60U6MCsq7Uq8HCQYsQU1WWtdgX+8H79aoaR80SVRGjFCnxkDt8uX75YNGbORrrS omQWAYly88YUuPLezJPE0YpJ4gbaMAVJrq0kHrZ2l5SWNMAuRTJK00nSaFsaqylzDk7vuyReRn7O GfWPnDvmkSgwvM3H1cZ1G9ZkuSDznSWmqmn/DPIPr5CkVnDpheqeeIL2tv6DStbUaqe5H1AtE815 TVnUAGqG6W9qNhUxLGoBc5y52OT+Hy19d3iyqC4LPAJ7FJFQo9O3r6fvP08/vqDZNBjUGDcH3MYA 0revdQuFPp87OAy6W25l+IIiBPk8y4Y3OUZHgKaTWTrtnWatRzTkR5NsOgMABcQ4n4zGeWBMnomM df4N0xKFoMAWKhkNJocH5zvoGRLuVXpdCxGrKRRqCjwZ52n84ZIBcqEClsW+6GmCuE5EiHy7bXvF W10eQbDVXc84Q9c1POWBOP9ELDQJ+AWN7x9h4ULDlbqPMKq0/fy384CH2kEWowaarsDu055YhpF4 q6CqN8MsC10aN1k+DTWx15ntdUbt5Z2Gvh7CiBkaw4D34hxyq+VHmI9VuBVSRFG4u8D+HN75bhRg vihbrSII+tIQ/6A2hgbqztzV3mteR9+DTZ03UK+wgc6MleunKLT+9T6inmd9+QtQSwMECgAAAAAA h07iQAAAAAAAAAAAAAAAAAYAAABfcmVscy9QSwMEFAAAAAgAh07iQIoUZjzRAAAAlAEAAAsAAABf cmVscy8ucmVsc6WQwWrDMAyG74O9g9F9cZrDGKNOL6PQa+kewNiKYxpbRjLZ+vbzDoNl9LajfqHv E//+8JkWtSJLpGxg1/WgMDvyMQcD75fj0wsoqTZ7u1BGAzcUOIyPD/szLra2I5ljEdUoWQzMtZZX rcXNmKx0VDC3zUScbG0jB12su9qAeuj7Z82/GTBumOrkDfDJD6Aut9LMf9gpOiahqXaOkqZpiu4e VQe2ZY7uyDbhG7lGsxywGvAsGgdqWdd+BH1fv/un3tNHPuO61X6HjOuPV2+6HL8AUEsDBBQAAAAI AIdO4kB+5uUg9wAAAOEBAAATAAAAW0NvbnRlbnRfVHlwZXNdLnhtbJWRQU7DMBBF90jcwfIWJU67 QAgl6YK0S0CoHGBkTxKLZGx5TGhvj5O2G0SRWNoz/78nu9wcxkFMGNg6quQqL6RA0s5Y6ir5vt9l D1JwBDIwOMJKHpHlpr69KfdHjyxSmriSfYz+USnWPY7AufNIadK6MEJMx9ApD/oDOlTrorhX2lFE ilmcO2RdNtjC5xDF9pCuTyYBB5bi6bQ4syoJ3g9WQ0ymaiLzg5KdCXlKLjvcW893SUOqXwnz5Drg nHtJTxOsQfEKIT7DmDSUCayM+6KAU/53yWw5cuba1mrMm8BNir3hdLG61o5r1zj93/Ltkrp0q+WD 6m9QSwECFAAUAAAACACHTuJAfublIPcAAADhAQAAEwAAAAAAAAABACAAAACkBAAAW0NvbnRlbnRf VHlwZXNdLnhtbFBLAQIUAAoAAAAAAIdO4kAAAAAAAAAAAAAAAAAGAAAAAAAAAAAAEAAAAIYDAABf cmVscy9QSwECFAAUAAAACACHTuJAihRmPNEAAACUAQAACwAAAAAAAAABACAAAACqAwAAX3JlbHMv LnJlbHNQSwECFAAKAAAAAACHTuJAAAAAAAAAAAAAAAAABAAAAAAAAAAAABAAAAAAAAAAZHJzL1BL AQIUABQAAAAIAIdO4kA2XAHi2wAAAAsBAAAPAAAAAAAAAAEAIAAAACIAAABkcnMvZG93bnJldi54 bWxQSwECFAAUAAAACACHTuJAQjpbEzACAAAzBAAADgAAAAAAAAABACAAAAAqAQAAZHJzL2Uyb0Rv Yy54bWxQSwUGAAAAAAYABgBZAQAAzAUAAAAA " o:spid="_x0000_s1026" o:spt="202" stroked="f" style="position:absolute;left:0pt;margin-left:-56.3pt;margin-top:31.55pt;height:28.05pt;width:414.55pt;z-index:251663360;mso-width-relative:page;mso-height-relative:page;" type="#_x0000_t202">
                <v:fill focussize="0,0" on="f"/>
                <v:stroke on="f" weight="0.5pt"/>
                <v:imagedata o:title=""/>
                <o:lock aspectratio="f" v:ext="edit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现居住：陕西西安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/ 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话：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17391817276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/ 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u w:val="none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u w:val="none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u w:val="none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u w:val="none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634143815</w:t>
                      </w:r>
                      <w:r>
                        <w:rPr>
                          <w:rStyle w:val="5"/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u w:val="none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u w:val="none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A6" w:val="595959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A6" w:val="595959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eastAsia="微软雅黑" w:hAnsi="微软雅黑"/>
                          <w:b w:val="0"/>
                          <w:bCs w:val="0"/>
                          <w:color w:themeColor="accent1" w:themeShade="80" w:val="1F4E79"/>
                          <w:sz w:val="22"/>
                          <w:szCs w:val="22"/>
                          <w:lang w:val="en-US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themeColor="accent5" w:themeShade="BF" w:val="2F5597"/>
                          <w:sz w:val="24"/>
                          <w:szCs w:val="24"/>
                          <w:lang w:eastAsia="zh-CN"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allowOverlap="1" behindDoc="0" distB="0" distL="114300" distR="114300" distT="0" layoutInCell="1" locked="0" relativeHeight="251676672" simplePos="0">
                <wp:simplePos x="0" y="0"/>
                <wp:positionH relativeFrom="column">
                  <wp:posOffset>-697865</wp:posOffset>
                </wp:positionH>
                <wp:positionV relativeFrom="paragraph">
                  <wp:posOffset>-589280</wp:posOffset>
                </wp:positionV>
                <wp:extent cx="2101850" cy="909320"/>
                <wp:effectExtent b="0" l="0" r="0" t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1850" cy="909320"/>
                          <a:chOff x="6379" y="562"/>
                          <a:chExt cx="3310" cy="1432"/>
                        </a:xfrm>
                      </wpg:grpSpPr>
                      <wps:wsp>
                        <wps:cNvPr id="25" name="文本框 5"/>
                        <wps:cNvSpPr txBox="1"/>
                        <wps:spPr>
                          <a:xfrm>
                            <a:off x="6382" y="562"/>
                            <a:ext cx="2138" cy="9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12" w:lineRule="auto"/>
                                <w:jc w:val="distribute"/>
                                <w:textAlignment w:val="auto"/>
                                <w:outlineLvl w:val="9"/>
                                <w:rPr>
                                  <w:rFonts w:ascii="微软雅黑" w:cs="微软雅黑" w:eastAsia="微软雅黑" w:hAnsi="微软雅黑" w:hint="eastAsia"/>
                                  <w:b w:val="0"/>
                                  <w:bCs w:val="0"/>
                                  <w:color w:themeColor="text1" w:themeTint="D9" w:val="262626"/>
                                  <w:sz w:val="50"/>
                                  <w:szCs w:val="50"/>
                                  <w:lang w:eastAsia="zh-CN" w:val="en-US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b w:val="0"/>
                                  <w:bCs w:val="0"/>
                                  <w:color w:themeColor="text1" w:themeTint="D9" w:val="262626"/>
                                  <w:sz w:val="50"/>
                                  <w:szCs w:val="50"/>
                                  <w:lang w:eastAsia="zh-CN" w:val="en-US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李楠</w:t>
                              </w:r>
                            </w:p>
                          </w:txbxContent>
                        </wps:txbx>
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  <a:noAutofit/>
                        </wps:bodyPr>
                      </wps:wsp>
                      <wps:wsp>
                        <wps:cNvPr id="24" name="文本框 97"/>
                        <wps:cNvSpPr txBox="1"/>
                        <wps:spPr>
                          <a:xfrm>
                            <a:off x="6379" y="1463"/>
                            <a:ext cx="3310" cy="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12" w:lineRule="auto"/>
                                <w:jc w:val="distribute"/>
                                <w:textAlignment w:val="auto"/>
                                <w:outlineLvl w:val="9"/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themeColor="text1" w:themeTint="D9" w:val="262626"/>
                                  <w:sz w:val="22"/>
                                  <w:szCs w:val="22"/>
                                  <w:lang w:eastAsia="zh-CN" w:val="en-US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b w:val="0"/>
                                  <w:bCs w:val="0"/>
                                  <w:color w:themeColor="text1" w:themeTint="D9" w:val="262626"/>
                                  <w:sz w:val="22"/>
                                  <w:szCs w:val="22"/>
                                  <w:lang w:eastAsia="zh-CN" w:val="en-US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求职意向：电话销售</w:t>
                              </w:r>
                            </w:p>
                          </w:txbxContent>
                        </wps:txbx>
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6379,562" coordsize="3310,1432" id="_x0000_s1026" o:gfxdata="UEsDBAoAAAAAAIdO4kAAAAAAAAAAAAAAAAAEAAAAZHJzL1BLAwQUAAAACACHTuJAVh882doAAAAL AQAADwAAAGRycy9kb3ducmV2LnhtbE2PwUrDQBCG74LvsIzgrd3daMXEbIoU9VQEW6H0tk2mSWh2 NmS3Sfv2jie9zTAf/3x/vry4Tow4hNaTAT1XIJBKX7VUG/jevs+eQYRoqbKdJzRwxQDL4vYmt1nl J/rCcRNrwSEUMmugibHPpAxlg86Gue+R+Hb0g7OR16GW1WAnDnedTJR6ks62xB8a2+OqwfK0OTsD H5OdXh/027g+HVfX/XbxuVtrNOb+TqsXEBEv8Q+GX31Wh4KdDv5MVRCdgZlWacosT2nCJRhJEq1B HAws1CPIIpf/OxQ/UEsDBBQAAAAIAIdO4kAYfLYuyQIAANEHAAAOAAAAZHJzL2Uyb0RvYy54bWzt lc2O0zAQx+9IvIPlO02TtN022nRVdukKacVWKoiz6zgfUmIb291kOSPgyIkTF+68Ac/D8hqMnaTd rwuLhDhwSWyPv+Y3/xkfHjVViS6Y0oXgMfYHQ4wYpyIpeBbjVy+XT6YYaUN4QkrBWYwvmcZH88eP DmsZsUDkokyYQrAJ11EtY5wbIyPP0zRnFdEDIRkHYypURQx0VeYlitSwe1V6wXA48WqhEqkEZVrD 6ElrxHO3f5oyas7TVDODyhjD3Yz7Kvfd2K83PyRRpojMC9pdgzzgFhUpOBy62+qEGIK2qrizVVVQ JbRIzYCKyhNpWlDmfABv/OEtb06V2ErnSxbVmdxhArS3OD14W/riYqVQkcQ4xIiTCkL08/u7H58+ otCyqWUWwZRTJddypbqBrO1Zd5tUVfYPjqDGUb3cUWWNQRQGA3/oT8cAn4JtNpyFQYed5hAbu2wS HswwAut4ErQRofmzbnUY+t1SfxQ6q9cf69nb7S5TS1CQ3kPSfwZpnRPJHHttCXSQgnFP6erzh6sv 366+vkfjFpSbZikh0zwV4JXfj2sYvAfWJJwGN73eEwshbRyu4KbLJJJKm1MmKmQbMVagcCc8cnGm DQQI6PRT7JlcLIuydCovOaotawjFDQusKDkstADbq9qWaTaNi7eONiK5BLeUaLNHS7os4PAzos2K KEgXCBCUAHMOn7QUcIjoWhjlQr29b9zOhwCBFaMa0i/G+s2WKIZR+ZxD6Gb+aGTz1XVG4wPQDFLX LZvrFr6tjgVkuA/FRlLXtPNN2TdTJarXUCkW9lQwEU7h7Bibvnls2qIAlYayxcJNggyVxJzxtaR2 6xbaYmtEWjjSFlPLpqMH8rMp8zd0OLqrw9lBLzjQ6+8JsUs/fzRxWU+iXon77BuHTs+75NvL7L8S rWA7jf5LSnT1Ed4NVxS6N84+TNf7Trn7l3j+C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DwFAABbQ29udGVudF9UeXBlc10ueG1sUEsBAhQACgAA AAAAh07iQAAAAAAAAAAAAAAAAAYAAAAAAAAAAAAQAAAAHgQAAF9yZWxzL1BLAQIUABQAAAAIAIdO 4kCKFGY80QAAAJQBAAALAAAAAAAAAAEAIAAAAEIEAABfcmVscy8ucmVsc1BLAQIUAAoAAAAAAIdO 4kAAAAAAAAAAAAAAAAAEAAAAAAAAAAAAEAAAAAAAAABkcnMvUEsBAhQAFAAAAAgAh07iQFYfPNna AAAACwEAAA8AAAAAAAAAAQAgAAAAIgAAAGRycy9kb3ducmV2LnhtbFBLAQIUABQAAAAIAIdO4kAY fLYuyQIAANEHAAAOAAAAAAAAAAEAIAAAACkBAABkcnMvZTJvRG9jLnhtbFBLBQYAAAAABgAGAFkB AABkBgAAAAAA " o:spid="_x0000_s1026" o:spt="203" style="position:absolute;left:0pt;margin-left:-54.95pt;margin-top:-46.4pt;height:71.6pt;width:165.5pt;z-index:251676672;mso-width-relative:page;mso-height-relative:page;">
                <o:lock aspectratio="f" v:ext="edit"/>
                <v:shape coordsize="21600,21600" filled="f" id="文本框 5" o:gfxdata="UEsDBAoAAAAAAIdO4kAAAAAAAAAAAAAAAAAEAAAAZHJzL1BLAwQUAAAACACHTuJAFT8gpb4AAADb AAAADwAAAGRycy9kb3ducmV2LnhtbEWPQWvCQBSE74X+h+UVvDUbA4qkrlICYhE9qLl4e80+k9Ds 25jdmuivdwsFj8PMfMPMl4NpxJU6V1tWMI5iEMSF1TWXCvLj6n0GwnlkjY1lUnAjB8vF68scU217 3tP14EsRIOxSVFB536ZSuqIigy6yLXHwzrYz6IPsSqk77APcNDKJ46k0WHNYqLClrKLi5/BrFGyy 1Q7334mZ3ZtsvT1/tpf8NFFq9DaOP0B4Gvwz/N/+0gqSCfx9CT9ALh5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FT8gpb4A AADbAAAADwAAAAAAAAABACAAAAAiAAAAZHJzL2Rvd25yZXYueG1sUEsBAhQAFAAAAAgAh07iQDMv BZ47AAAAOQAAABAAAAAAAAAAAQAgAAAADQEAAGRycy9zaGFwZXhtbC54bWxQSwUGAAAAAAYABgBb AQAAtwMAAAAA " o:spid="_x0000_s1026" o:spt="202" stroked="f" style="position:absolute;left:6382;top:562;height:922;width:2138;" type="#_x0000_t202">
                  <v:fill focussize="0,0" on="f"/>
                  <v:stroke on="f" weight="0.5pt"/>
                  <v:imagedata o:title=""/>
                  <o:lock aspectratio="f" v:ext="edit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12" w:lineRule="auto"/>
                          <w:jc w:val="distribute"/>
                          <w:textAlignment w:val="auto"/>
                          <w:outlineLvl w:val="9"/>
                          <w:rPr>
                            <w:rFonts w:ascii="微软雅黑" w:cs="微软雅黑" w:eastAsia="微软雅黑" w:hAnsi="微软雅黑" w:hint="eastAsia"/>
                            <w:b w:val="0"/>
                            <w:bCs w:val="0"/>
                            <w:color w:themeColor="text1" w:themeTint="D9" w:val="262626"/>
                            <w:sz w:val="50"/>
                            <w:szCs w:val="50"/>
                            <w:lang w:eastAsia="zh-CN" w:val="en-US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b w:val="0"/>
                            <w:bCs w:val="0"/>
                            <w:color w:themeColor="text1" w:themeTint="D9" w:val="262626"/>
                            <w:sz w:val="50"/>
                            <w:szCs w:val="50"/>
                            <w:lang w:eastAsia="zh-CN" w:val="en-US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李楠</w:t>
                        </w:r>
                      </w:p>
                    </w:txbxContent>
                  </v:textbox>
                </v:shape>
                <v:shape coordsize="21600,21600" filled="f" id="文本框 97" o:gfxdata="UEsDBAoAAAAAAIdO4kAAAAAAAAAAAAAAAAAEAAAAZHJzL1BLAwQUAAAACACHTuJAenOFPr4AAADb AAAADwAAAGRycy9kb3ducmV2LnhtbEWPS4vCQBCE74L/YWjBm04M7iLRUSQgiqwHHxdvbaZNgpme mBlf++t3hAWPRVV9RU1mT1OJOzWutKxg0I9AEGdWl5wrOOwXvREI55E1VpZJwYsczKbt1gQTbR+8 pfvO5yJA2CWooPC+TqR0WUEGXd/WxME728agD7LJpW7wEeCmknEUfUuDJYeFAmtKC8ouu5tRsE4X G9yeYjP6rdLlz3leXw/HL6W6nUE0BuHp6T/h//ZKK4iH8P4SfoCc/g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enOFPr4A AADbAAAADwAAAAAAAAABACAAAAAiAAAAZHJzL2Rvd25yZXYueG1sUEsBAhQAFAAAAAgAh07iQDMv BZ47AAAAOQAAABAAAAAAAAAAAQAgAAAADQEAAGRycy9zaGFwZXhtbC54bWxQSwUGAAAAAAYABgBb AQAAtwMAAAAA " o:spid="_x0000_s1026" o:spt="202" stroked="f" style="position:absolute;left:6379;top:1463;height:531;width:3310;" type="#_x0000_t202">
                  <v:fill focussize="0,0" on="f"/>
                  <v:stroke on="f" weight="0.5pt"/>
                  <v:imagedata o:title=""/>
                  <o:lock aspectratio="f" v:ext="edit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12" w:lineRule="auto"/>
                          <w:jc w:val="distribute"/>
                          <w:textAlignment w:val="auto"/>
                          <w:outlineLvl w:val="9"/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themeColor="text1" w:themeTint="D9" w:val="262626"/>
                            <w:sz w:val="22"/>
                            <w:szCs w:val="22"/>
                            <w:lang w:eastAsia="zh-CN" w:val="en-US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b w:val="0"/>
                            <w:bCs w:val="0"/>
                            <w:color w:themeColor="text1" w:themeTint="D9" w:val="262626"/>
                            <w:sz w:val="22"/>
                            <w:szCs w:val="22"/>
                            <w:lang w:eastAsia="zh-CN" w:val="en-US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求职意向：电话销售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2890779648" simplePos="0">
                <wp:simplePos x="0" y="0"/>
                <wp:positionH relativeFrom="column">
                  <wp:posOffset>-1022985</wp:posOffset>
                </wp:positionH>
                <wp:positionV relativeFrom="paragraph">
                  <wp:posOffset>-793750</wp:posOffset>
                </wp:positionV>
                <wp:extent cx="7320280" cy="10450195"/>
                <wp:effectExtent b="20955" l="6350" r="7620" t="63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5410" y="106045"/>
                          <a:ext cx="7320280" cy="10450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coordsize="21600,21600" fillcolor="#FFFFFF [3212]" filled="t" id="_x0000_s1026" o:gfxdata="UEsDBAoAAAAAAIdO4kAAAAAAAAAAAAAAAAAEAAAAZHJzL1BLAwQUAAAACACHTuJAfHM3YtsAAAAO AQAADwAAAGRycy9kb3ducmV2LnhtbE2PPU/DMBCGdyT+g3VIbK3jSP1IiNOBggQDA4GhoxsfTiA+ R7H7Ab+e6wTbne7Re89bbc5+EEecYh9Ig5pnIJDaYHtyGt7fHmdrEDEZsmYIhBq+McKmvr6qTGnD iV7x2CQnOIRiaTR0KY2llLHt0Js4DyMS3z7C5E3idXLSTubE4X6QeZYtpTc98YfOjHjfYfvVHLyG LT6l7UNjip8Xv/t0u9TGZ7fW+vZGZXcgEp7THwwXfVaHmp324UA2ikHDTC2VYvYy5QuuxUxRqBWI PcOLPFuBrCv5v0b9C1BLAwQUAAAACACHTuJA3Hb6vHUCAADrBAAADgAAAGRycy9lMm9Eb2MueG1s rVTdbtMwFL5H4h0s37Okpe26aulUbSpCGmzSQFy7jtNY8h+223S8DBJ3ewgeB/EafHa6rdu4QqSS e47Pl+/85/RspxXZCh+kNRUdHJWUCMNtLc26op8/Ld9MKQmRmZopa0RFb0WgZ/PXr047NxND21pV C09AYsKscxVtY3Szogi8FZqFI+uEgbGxXrMI1a+L2rMO7FoVw7KcFJ31tfOWixBwe9Eb6TzzN43g 8appgohEVRSxxXz6fK7SWcxP2WztmWsl34fB/iEKzaSB0weqCxYZ2Xj5gkpL7m2wTTziVhe2aSQX OQdkMyifZXPTMidyLihOcA9lCv+Pln/cXnsi64pOKDFMo0W/v9/9+vmDTFJtOhdmgNy4a7/XAsSU 6K7xOv0jBbJD58vxaIAC3yZxUo7GfWXFLhIO8/HbYTmcws4zYDQuBycZUjwyOR/iO2E1SUJFPXqX S8q2lyHCO6D3kOQ4WCXrpVQqK369OleebBn6vMxPCgCvPIEpQzoEODwuUygM89YoFiFqhwoEs6aE qTUGmUeffT95Oxw6mZbpl0Fqoz/Yuvc9LvH0ueMas/fsOkXU07yMLmV3wULbv5Jd90xaRiyJkrqi 08SfHYBJGZCkFvVNSdLK1rdoqLf9pAfHlxK0lyzEa+Yx2kgc6xqvcDTKohp2L1HSWv/tb/cJj4mD lZIOq4JKfd0wLyhR7w1m8WQwGoE2ZmU0Ph5C8YeW1aHFbPS5RZcG+DA4nsWEj+pebLzVX7DVi+QV JmY4fPc92SvnsV9hfBe4WCwyDPvkWLw0N44n8jQVxi420TYyT89jdfZFw0blHuy3P63soZ5Rj9+o +R9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Dp BAAAW0NvbnRlbnRfVHlwZXNdLnhtbFBLAQIUAAoAAAAAAIdO4kAAAAAAAAAAAAAAAAAGAAAAAAAA AAAAEAAAAMsDAABfcmVscy9QSwECFAAUAAAACACHTuJAihRmPNEAAACUAQAACwAAAAAAAAABACAA AADvAwAAX3JlbHMvLnJlbHNQSwECFAAKAAAAAACHTuJAAAAAAAAAAAAAAAAABAAAAAAAAAAAABAA AAAAAAAAZHJzL1BLAQIUABQAAAAIAIdO4kB8czdi2wAAAA4BAAAPAAAAAAAAAAEAIAAAACIAAABk cnMvZG93bnJldi54bWxQSwECFAAUAAAACACHTuJA3Hb6vHUCAADrBAAADgAAAAAAAAABACAAAAAq AQAAZHJzL2Uyb0RvYy54bWxQSwUGAAAAAAYABgBZAQAAEQYAAAAA " o:spid="_x0000_s1026" o:spt="1" stroked="t" style="position:absolute;left:0pt;margin-left:-80.55pt;margin-top:-62.5pt;height:822.85pt;width:576.4pt;z-index:-1404187648;v-text-anchor:middle;mso-width-relative:page;mso-height-relative:page;">
                <v:fill focussize="0,0" on="t"/>
                <v:stroke color="#808080 [1629]" joinstyle="miter" miterlimit="8" weight="1pt"/>
                <v:imagedata o:title=""/>
                <o:lock aspectratio="f" v:ext="edit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2890778624" simplePos="0">
                <wp:simplePos x="0" y="0"/>
                <wp:positionH relativeFrom="column">
                  <wp:posOffset>-1200150</wp:posOffset>
                </wp:positionH>
                <wp:positionV relativeFrom="paragraph">
                  <wp:posOffset>4511675</wp:posOffset>
                </wp:positionV>
                <wp:extent cx="7683500" cy="5360670"/>
                <wp:effectExtent b="11430" l="0" r="12700" t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0" cy="53606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coordsize="21600,21600" fillcolor="#262626 [2749]" filled="t" id="_x0000_s1026" o:gfxdata="UEsDBAoAAAAAAIdO4kAAAAAAAAAAAAAAAAAEAAAAZHJzL1BLAwQUAAAACACHTuJATilFm90AAAAO AQAADwAAAGRycy9kb3ducmV2LnhtbE2PwU7DMBBE70j8g7VI3FrbFWmbEKdCBSQOcKDQnt14mwTi dRq7Sfl73BPcdndGs2/y1dm2bMDeN44UyKkAhlQ601Cl4PPjebIE5oMmo1tHqOAHPayK66tcZ8aN 9I7DJlQshpDPtII6hC7j3Jc1Wu2nrkOK2sH1Voe49hU3vR5juG35TIg5t7qh+KHWHa5rLL83J6vA zl+2ybE6Po6Hh68n/rZOd8NrqtTtjRT3wAKew58ZLvgRHYrItHcnMp61CiZymcYyQcFCigTYxSJm Mp72cUqSuwXwIuf/axS/UEsDBBQAAAAIAIdO4kDY7Q3LaAIAALkEAAAOAAAAZHJzL2Uyb0RvYy54 bWytVMtuEzEU3SPxD5b3dJK0TULUSRW1KkIqtFJBrB2PnbHkF7aTSfkZJHZ8BJ+D+A2OPZO2PFYI RXLuK/dx7rk5O98bTXYiROVsTcdHI0qE5a5RdlPT9++uXswpiYnZhmlnRU3vRaTny+fPzjq/EBPX Ot2IQJDExkXna9qm5BdVFXkrDItHzgsLp3TBsAQ1bKomsA7Zja4mo9G06lxofHBcxAjrZe+ky5Jf SsHTjZRRJKJrit5SeUN51/mtlmdssQnMt4oPbbB/6MIwZVH0IdUlS4xsg/ojlVE8uOhkOuLOVE5K xUWZAdOMR79Nc9cyL8osACf6B5ji/0vL3+5uA1ENdjehxDKDHf34/PX7ty8EBqDT+bhA0J2/DYMW IeZR9zKY/I0hyL4gev+AqNgnwmGcTefHpyMAz+E7PZ6OprOCefX4cx9ieiWcIVmoacDKCpJsdx0T SiL0EJKrRadVc6W0LkrYrC90IDuG9U6m+VN+q7fmjWt68xz1hz3DDDb05vHBjPyxT1Nq/ZJfW9Jl ZGZlBAZ+Ss0SpjEeiEW7oYTpDYjPUyiFrcutFVLlpi9ZbPtyJW3PNqMSKK+VqekcrfXNoQtt0UCG uwc4S2vX3GM9wfW8jZ5fKaS9ZjHdsgCiAlkcX7rBI7VDr26QKGld+PQ3e44Hf+ClpAPxMcfHLQuC Ev3aglkvxycn+VKKcnI6m0AJTz3rpx67NRcO4I9x5p4XMccnfRBlcOYDbnSVq8LFLEftHrFBuUj9 QeLKuVitShiuw7N0be88z8nzsq1bbZOTqpDiEZ0BNNxH2d9wy/kAn+ol6vEfZ/kTUEsDBAoAAAAA AIdO4kAAAAAAAAAAAAAAAAAGAAAAX3JlbHMvUEsDBBQAAAAIAIdO4kCKFGY80QAAAJQBAAALAAAA X3JlbHMvLnJlbHOlkMFqwzAMhu+DvYPRfXGawxijTi+j0GvpHsDYimMaW0Yy2fr28w6DZfS2o36h 7xP//vCZFrUiS6RsYNf1oDA78jEHA++X49MLKKk2e7tQRgM3FDiMjw/7My62tiOZYxHVKFkMzLWW V63FzZisdFQwt81EnGxtIwddrLvagHro+2fNvxkwbpjq5A3wyQ+gLrfSzH/YKTomoal2jpKmaYru HlUHtmWO7sg24Ru5RrMcsBrwLBoHalnXfgR9X7/7p97TRz7jutV+h4zrj1dvuhy/AFBLAwQUAAAA CACHTuJAfublIPcAAADhAQAAEwAAAFtDb250ZW50X1R5cGVzXS54bWyVkUFOwzAQRfdI3MHyFiVO u0AIJemCtEtAqBxgZE8Si2RseUxob4+TthtEkVjaM/+/J7vcHMZBTBjYOqrkKi+kQNLOWOoq+b7f ZQ9ScAQyMDjCSh6R5aa+vSn3R48sUpq4kn2M/lEp1j2OwLnzSGnSujBCTMfQKQ/6AzpU66K4V9pR RIpZnDtkXTbYwucQxfaQrk8mAQeW4um0OLMqCd4PVkNMpmoi84OSnQl5Si473FvPd0lDql8J8+Q6 4Jx7SU8TrEHxCiE+w5g0lAmsjPuigFP+d8lsOXLm2tZqzJvATYq94XSxutaOa9c4/d/y7ZK6dKvl g+pvUEsBAhQAFAAAAAgAh07iQH7m5SD3AAAA4QEAABMAAAAAAAAAAQAgAAAA3gQAAFtDb250ZW50 X1R5cGVzXS54bWxQSwECFAAKAAAAAACHTuJAAAAAAAAAAAAAAAAABgAAAAAAAAAAABAAAADAAwAA X3JlbHMvUEsBAhQAFAAAAAgAh07iQIoUZjzRAAAAlAEAAAsAAAAAAAAAAQAgAAAA5AMAAF9yZWxz Ly5yZWxzUEsBAhQACgAAAAAAh07iQAAAAAAAAAAAAAAAAAQAAAAAAAAAAAAQAAAAAAAAAGRycy9Q SwECFAAUAAAACACHTuJATilFm90AAAAOAQAADwAAAAAAAAABACAAAAAiAAAAZHJzL2Rvd25yZXYu eG1sUEsBAhQAFAAAAAgAh07iQNjtDctoAgAAuQQAAA4AAAAAAAAAAQAgAAAALAEAAGRycy9lMm9E b2MueG1sUEsFBgAAAAAGAAYAWQEAAAYGAAAAAAAA " o:spid="_x0000_s1026" o:spt="1" stroked="f" style="position:absolute;left:0pt;margin-left:-94.5pt;margin-top:355.25pt;height:422.1pt;width:605pt;z-index:-1404188672;v-text-anchor:middle;mso-width-relative:page;mso-height-relative:page;">
                <v:fill focussize="0,0" on="t"/>
                <v:stroke joinstyle="miter" miterlimit="8" on="f" weight="1pt"/>
                <v:imagedata o:title=""/>
                <o:lock aspectratio="f" v:ext="edit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251675648" simplePos="0">
                <wp:simplePos x="0" y="0"/>
                <wp:positionH relativeFrom="column">
                  <wp:posOffset>-715010</wp:posOffset>
                </wp:positionH>
                <wp:positionV relativeFrom="paragraph">
                  <wp:posOffset>1311910</wp:posOffset>
                </wp:positionV>
                <wp:extent cx="6407785" cy="718820"/>
                <wp:effectExtent b="0" l="0" r="0" t="0"/>
                <wp:wrapNone/>
                <wp:docPr id="1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78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default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性别：男       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年龄：24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民族：汉族        身高：180</w:t>
                            </w:r>
                            <w:r>
                              <w:rPr>
                                <w:rFonts w:ascii="微软雅黑" w:cs="微软雅黑" w:eastAsia="微软雅黑" w:hAnsi="微软雅黑" w:hint="default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m       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户籍：陕西西安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BF" w:val="404040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学历：大专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专业：矿井建设         政治面貌：群众       婚姻情况：未婚   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BF" w:val="404040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A6" w:val="595959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A6" w:val="595959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background1" w:val="FFFFF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 w:val="0"/>
                                <w:bCs w:val="0"/>
                                <w:color w:themeColor="accent1" w:themeShade="80" w:val="1F4E79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themeColor="accent5" w:themeShade="BF" w:val="2F5597"/>
                                <w:sz w:val="24"/>
                                <w:szCs w:val="24"/>
                                <w:lang w:eastAsia="zh-CN" w:val="en-US"/>
                              </w:rPr>
                            </w:pPr>
                          </w:p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文本框 87" o:gfxdata="UEsDBAoAAAAAAIdO4kAAAAAAAAAAAAAAAAAEAAAAZHJzL1BLAwQUAAAACACHTuJAslD4dt0AAAAM AQAADwAAAGRycy9kb3ducmV2LnhtbE2Py07DMBBF90j9B2sqsWttBzVKQyYVilQhIVi0dMNuErtJ RGyH2H3A12NWdDejObpzbrG5moGd9eR7ZxHkUgDTtnGqty3C4X27yID5QFbR4KxG+NYeNuXsrqBc uYvd6fM+tCyGWJ8TQhfCmHPum04b8ks3ahtvRzcZCnGdWq4musRwM/BEiJQb6m380NGoq043n/uT QXiptm+0qxOT/QzV8+vxafw6fKwQ7+dSPAIL+hr+YfjTj+pQRqfanazybEBYSJmkkUVIRBqHiGTr dAWsRniQ6wx4WfDbEuUvUEsDBBQAAAAIAIdO4kBoAIteJQIAACcEAAAOAAAAZHJzL2Uyb0RvYy54 bWytU8GO0zAQvSPxD5bvNGlpt6Vquiq7KkKq2JUK4uw6dhPJ9hjbbVI+AP6AExfufFe/g7HTdivg hLg445nJzLw3z7PbViuyF87XYAra7+WUCMOhrM22oB/eL19MKPGBmZIpMKKgB+Hp7fz5s1ljp2IA FahSOIJFjJ82tqBVCHaaZZ5XQjPfAysMBiU4zQJe3TYrHWuwulbZIM9vsgZcaR1w4T1677sgnaf6 UgoeHqT0IhBVUJwtpNOlcxPPbD5j061jtqr5aQz2D1NoVhtseil1zwIjO1f/UUrX3IEHGXocdAZS 1lwkDIimn/+GZl0xKxIWJMfbC03+/5Xl7/aPjtQl7o4SwzSu6Pjt6/H7z+OPL2Qyjvw01k8xbW0x MbSvoY25J79HZ4TdSqfjFwERjCPThwu7og2Eo/NmmI/HkxElHGPj/mQySPRnT39b58MbAZpEo6AO t5dIZfuVD9gRU88psZmBZa1U2qAypMEOL0d5+uESwT+UibkiaeFUJiLqJo9WaDftCc4GygOidNDp xFu+rHGUFfPhkTkUBgJDsYcHPKQCbAkni5IK3Oe/+WM+7gujlDQotIL6TzvmBCXqrcFNvuoPh1GZ 6TIcjZEV4q4jm+uI2ek7QC3jtnC6ZMb8oM6mdKA/4ptYxK4YYoZj74KGs3kXOvnjm+JisUhJqEXL wsqsLY+lO3IXuwCyTrxHmjpucAnxgmpM6zi9nCj363vKenrf819QSwMECgAAAAAAh07iQAAAAAAA AAAAAAAAAAYAAABfcmVscy9QSwMEFAAAAAgAh07iQIoUZjzRAAAAlAEAAAsAAABfcmVscy8ucmVs c6WQwWrDMAyG74O9g9F9cZrDGKNOL6PQa+kewNiKYxpbRjLZ+vbzDoNl9LajfqHvE//+8JkWtSJL pGxg1/WgMDvyMQcD75fj0wsoqTZ7u1BGAzcUOIyPD/szLra2I5ljEdUoWQzMtZZXrcXNmKx0VDC3 zUScbG0jB12su9qAeuj7Z82/GTBumOrkDfDJD6Aut9LMf9gpOiahqXaOkqZpiu4eVQe2ZY7uyDbh G7lGsxywGvAsGgdqWdd+BH1fv/un3tNHPuO61X6HjOuPV2+6HL8AUEsDBBQAAAAIAIdO4kB+5uUg 9wAAAOEBAAATAAAAW0NvbnRlbnRfVHlwZXNdLnhtbJWRQU7DMBBF90jcwfIWJU67QAgl6YK0S0Co HGBkTxKLZGx5TGhvj5O2G0SRWNoz/78nu9wcxkFMGNg6quQqL6RA0s5Y6ir5vt9lD1JwBDIwOMJK HpHlpr69KfdHjyxSmriSfYz+USnWPY7AufNIadK6MEJMx9ApD/oDOlTrorhX2lFEilmcO2RdNtjC 5xDF9pCuTyYBB5bi6bQ4syoJ3g9WQ0ymaiLzg5KdCXlKLjvcW893SUOqXwnz5DrgnHtJTxOsQfEK IT7DmDSUCayM+6KAU/53yWw5cuba1mrMm8BNir3hdLG61o5r1zj93/Ltkrp0q+WD6m9QSwECFAAU AAAACACHTuJAfublIPcAAADhAQAAEwAAAAAAAAABACAAAACbBAAAW0NvbnRlbnRfVHlwZXNdLnht bFBLAQIUAAoAAAAAAIdO4kAAAAAAAAAAAAAAAAAGAAAAAAAAAAAAEAAAAH0DAABfcmVscy9QSwEC FAAUAAAACACHTuJAihRmPNEAAACUAQAACwAAAAAAAAABACAAAAChAwAAX3JlbHMvLnJlbHNQSwEC FAAKAAAAAACHTuJAAAAAAAAAAAAAAAAABAAAAAAAAAAAABAAAAAAAAAAZHJzL1BLAQIUABQAAAAI AIdO4kCyUPh23QAAAAwBAAAPAAAAAAAAAAEAIAAAACIAAABkcnMvZG93bnJldi54bWxQSwECFAAU AAAACACHTuJAaACLXiUCAAAnBAAADgAAAAAAAAABACAAAAAsAQAAZHJzL2Uyb0RvYy54bWxQSwUG AAAAAAYABgBZAQAAwwUAAAAA " o:spid="_x0000_s1026" o:spt="202" stroked="f" style="position:absolute;left:0pt;margin-left:-56.3pt;margin-top:103.3pt;height:56.6pt;width:504.55pt;z-index:251675648;mso-width-relative:page;mso-height-relative:page;" type="#_x0000_t202">
                <v:fill focussize="0,0" on="f"/>
                <v:stroke on="f" weight="0.5pt"/>
                <v:imagedata o:title=""/>
                <o:lock aspectratio="f" v:ext="edit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ascii="微软雅黑" w:cs="微软雅黑" w:eastAsia="微软雅黑" w:hAnsi="微软雅黑" w:hint="default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性别：男       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年龄：24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民族：汉族        身高：180</w:t>
                      </w:r>
                      <w:r>
                        <w:rPr>
                          <w:rFonts w:ascii="微软雅黑" w:cs="微软雅黑" w:eastAsia="微软雅黑" w:hAnsi="微软雅黑" w:hint="default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m       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户籍：陕西西安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BF" w:val="404040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学历：大专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专业：矿井建设         政治面貌：群众       婚姻情况：未婚   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BF" w:val="404040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A6" w:val="595959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A6" w:val="595959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background1" w:val="FFFFF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eastAsia="微软雅黑" w:hAnsi="微软雅黑"/>
                          <w:b w:val="0"/>
                          <w:bCs w:val="0"/>
                          <w:color w:themeColor="accent1" w:themeShade="80" w:val="1F4E79"/>
                          <w:sz w:val="22"/>
                          <w:szCs w:val="22"/>
                          <w:lang w:val="en-US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themeColor="accent5" w:themeShade="BF" w:val="2F5597"/>
                          <w:sz w:val="24"/>
                          <w:szCs w:val="24"/>
                          <w:lang w:eastAsia="zh-CN"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3143130112" simplePos="0">
                <wp:simplePos x="0" y="0"/>
                <wp:positionH relativeFrom="column">
                  <wp:posOffset>-642620</wp:posOffset>
                </wp:positionH>
                <wp:positionV relativeFrom="paragraph">
                  <wp:posOffset>1004570</wp:posOffset>
                </wp:positionV>
                <wp:extent cx="1034415" cy="241300"/>
                <wp:effectExtent b="6350" l="0" r="13335" t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241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coordsize="21600,21600" fillcolor="#262626 [2749]" filled="t" id="_x0000_s1026" o:gfxdata="UEsDBAoAAAAAAIdO4kAAAAAAAAAAAAAAAAAEAAAAZHJzL1BLAwQUAAAACACHTuJA9OgTdNoAAAAL AQAADwAAAGRycy9kb3ducmV2LnhtbE2PwU7DMBBE70j8g7VI3FrbkRqaEKdCBSQOcGihPbvxNgnE dhq7Sfl7lhPcdndGs2+K1cV2bMQhtN4pkHMBDF3lTetqBR/vz7MlsBC1M7rzDhV8Y4BVeX1V6Nz4 yW1w3MaaUYgLuVbQxNjnnIeqQavD3PfoSDv6wepI61BzM+iJwm3HEyFSbnXr6EOje1w3WH1tz1aB TV92i1N9epyOD59P/G2d7cfXTKnbGynugUW8xD8z/OITOpTEdPBnZwLrFMykkAl5SVksaSBLKu+A HeiQpQnwsuD/O5Q/UEsDBBQAAAAIAIdO4kBRgEUEaAIAALgEAAAOAAAAZHJzL2Uyb0RvYy54bWyt VNtuEzEQfUfiHyy/0700vRBlU0WtipAKrVQQz47Xm7XkG7aTTfkZJN74CD4H8Rsce9M0XJ4QiuTM LWdmzsxkdrHVimyED9KahlZHJSXCcNtKs2ro+3fXL84pCZGZlilrREMfRKAX8+fPZoObitr2VrXC E4CYMB1cQ/sY3bQoAu+FZuHIOmHg7KzXLEL1q6L1bAC6VkVdlqfFYH3rvOUiBFivRiedZ/yuEzze dl0QkaiGoraYX5/fZXqL+YxNV565XvJdGewfqtBMGiTdQ12xyMjayz+gtOTeBtvFI251YbtOcpF7 QDdV+Vs39z1zIvcCcoLb0xT+Hyx/u7nzRLYNrTEpwzRm9OPz1+/fvhAYwM7gwhRB9+7O77QAMbW6 7bxO32iCbDOjD3tGxTYSDmNVHk8m1QklHL56Uh2XmfLi6dfOh/hKWE2S0FCPiWUi2eYmRGRE6GNI Shasku21VCorfrW8VJ5sGKZbn6ZP/q1a6ze2Hc3nJ+WYk01hxjKM5urRDPwwwuRcv+ArQwb0UJ8B gXCG9ewUixC1A2HBrChhaoW959HnxMam0vJOpaKvWOjHdBl2XDYtIzZeSd3Qc5S2J0QZFJDYHvlN 0tK2D5iOt+PaBsevJWBvWIh3zGNPURZuL97i6ZRFrXYnUdJb/+lv9hSP9YGXkgF7jz4+rpkXlKjX Bov1sppM0qFkZXJyVkPxh57loces9aUF+RWu3PEspvioHsXOW/0BJ7pIWeFihiP3yNhOuYzjPeLI uVgschiOw7F4Y+4dT+Bp2MYu1tF2Mi/FEzs70nAeeX67U073d6jnqKc/nPlPUEsDBAoAAAAAAIdO 4kAAAAAAAAAAAAAAAAAGAAAAX3JlbHMvUEsDBBQAAAAIAIdO4kCKFGY80QAAAJQBAAALAAAAX3Jl bHMvLnJlbHOlkMFqwzAMhu+DvYPRfXGawxijTi+j0GvpHsDYimMaW0Yy2fr28w6DZfS2o36h7xP/ /vCZFrUiS6RsYNf1oDA78jEHA++X49MLKKk2e7tQRgM3FDiMjw/7My62tiOZYxHVKFkMzLWWV63F zZisdFQwt81EnGxtIwddrLvagHro+2fNvxkwbpjq5A3wyQ+gLrfSzH/YKTomoal2jpKmaYruHlUH tmWO7sg24Ru5RrMcsBrwLBoHalnXfgR9X7/7p97TRz7jutV+h4zrj1dvuhy/AFBLAwQUAAAACACH TuJAfublIPcAAADhAQAAEwAAAFtDb250ZW50X1R5cGVzXS54bWyVkUFOwzAQRfdI3MHyFiVOu0AI JemCtEtAqBxgZE8Si2RseUxob4+TthtEkVjaM/+/J7vcHMZBTBjYOqrkKi+kQNLOWOoq+b7fZQ9S cAQyMDjCSh6R5aa+vSn3R48sUpq4kn2M/lEp1j2OwLnzSGnSujBCTMfQKQ/6AzpU66K4V9pRRIpZ nDtkXTbYwucQxfaQrk8mAQeW4um0OLMqCd4PVkNMpmoi84OSnQl5Si473FvPd0lDql8J8+Q64Jx7 SU8TrEHxCiE+w5g0lAmsjPuigFP+d8lsOXLm2tZqzJvATYq94XSxutaOa9c4/d/y7ZK6dKvlg+pv UEsBAhQAFAAAAAgAh07iQH7m5SD3AAAA4QEAABMAAAAAAAAAAQAgAAAA2wQAAFtDb250ZW50X1R5 cGVzXS54bWxQSwECFAAKAAAAAACHTuJAAAAAAAAAAAAAAAAABgAAAAAAAAAAABAAAAC9AwAAX3Jl bHMvUEsBAhQAFAAAAAgAh07iQIoUZjzRAAAAlAEAAAsAAAAAAAAAAQAgAAAA4QMAAF9yZWxzLy5y ZWxzUEsBAhQACgAAAAAAh07iQAAAAAAAAAAAAAAAAAQAAAAAAAAAAAAQAAAAAAAAAGRycy9QSwEC FAAUAAAACACHTuJA9OgTdNoAAAALAQAADwAAAAAAAAABACAAAAAiAAAAZHJzL2Rvd25yZXYueG1s UEsBAhQAFAAAAAgAh07iQFGARQRoAgAAuAQAAA4AAAAAAAAAAQAgAAAAKQEAAGRycy9lMm9Eb2Mu eG1sUEsFBgAAAAAGAAYAWQEAAAMGAAAAAAAA " o:spid="_x0000_s1026" o:spt="1" stroked="f" style="position:absolute;left:0pt;margin-left:-50.6pt;margin-top:79.1pt;height:19pt;width:81.45pt;z-index:-1151837184;v-text-anchor:middle;mso-width-relative:page;mso-height-relative:page;">
                <v:fill focussize="0,0" on="t"/>
                <v:stroke joinstyle="miter" miterlimit="8" on="f" weight="1pt"/>
                <v:imagedata o:title=""/>
                <o:lock aspectratio="f" v:ext="edit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3143173120" simplePos="0">
                <wp:simplePos x="0" y="0"/>
                <wp:positionH relativeFrom="column">
                  <wp:posOffset>-642620</wp:posOffset>
                </wp:positionH>
                <wp:positionV relativeFrom="paragraph">
                  <wp:posOffset>2219960</wp:posOffset>
                </wp:positionV>
                <wp:extent cx="1034415" cy="241300"/>
                <wp:effectExtent b="6350" l="0" r="13335" t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241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coordsize="21600,21600" fillcolor="#262626 [2749]" filled="t" id="_x0000_s1026" o:gfxdata="UEsDBAoAAAAAAIdO4kAAAAAAAAAAAAAAAAAEAAAAZHJzL1BLAwQUAAAACACHTuJAdjGs4dsAAAAL AQAADwAAAGRycy9kb3ducmV2LnhtbE2PwU7DMAyG70i8Q2QkbluaAdlamk5ogMRhHLYB56zx2kKT dE3WjrfHnOBo+9Pv78+XZ9uyAfvQeKdATBNg6EpvGlcpeNs9TxbAQtTO6NY7VPCNAZbF5UWuM+NH t8FhGytGIS5kWkEdY5dxHsoarQ5T36Gj28H3Vkca+4qbXo8Ubls+SxLJrW4cfah1h6say6/tySqw 8uX97lgdH8fDw+cTf12lH8M6Ver6SiT3wCKe4x8Mv/qkDgU57f3JmcBaBRORiBmxCm5uUwmMECnm wPa0WMwl8CLn/zsUP1BLAwQUAAAACACHTuJAY3XRyGgCAAC4BAAADgAAAGRycy9lMm9Eb2MueG1s rVTbbhMxEH1H4h8sv9PdTdMLUTdV1KoIqdBKBfHseO2sJd+wnWzKzyDxxkfwOYjf4NibpuXyhFAk Z245M3NmJmfnW6PJRoSonG1pc1BTIix3nbKrlr5/d/XilJKYmO2Ydla09F5Eej5//uxs8DMxcb3T nQgEIDbOBt/SPiU/q6rIe2FYPHBeWDilC4YlqGFVdYENQDe6mtT1cTW40PnguIgR1svRSecFX0rB 042UUSSiW4raUnlDeZf5reZnbLYKzPeK78pg/1CFYcoi6R7qkiVG1kH9AWUUDy46mQ64M5WTUnFR ekA3Tf1bN3c986L0AnKi39MU/x8sf7u5DUR1LT0EPZYZzOjH56/fv30hMICdwccZgu78bdhpEWJu dSuDyd9ogmwLo/d7RsU2EQ5jUx9Op80RJRy+ybQ5rAto9fhrH2J6JZwhWWhpwMQKkWxzHRMyIvQh JCeLTqvuSmldlLBaXuhANgzTnRznT/mtXps3rhvNp0f1mJPNYMYyjObmwQz8OMKUXL/ga0sG9DA5 AQLhDOspNUsQjQdh0a4oYXqFvecplMTW5dLKTuWiL1nsx3QFdlw2oxI2XivT0lOUtidEWxSQ2R75 zdLSdfeYTnDj2kbPrxRgr1lMtyxgT1EWbi/d4JHaoVa3kyjpXfj0N3uOx/rAS8mAvUcfH9csCEr0 a4vFetlMp/lQijI9OplACU89y6ceuzYXDuQ3uHLPi5jjk34QZXDmA050kbPCxSxH7pGxnXKRxnvE kXOxWJQwHIdn6dreeZ7B87CtW6yTk6osxSM7O9JwHmV+u1PO9/dUL1GPfzjzn1BLAwQKAAAAAACH TuJAAAAAAAAAAAAAAAAABgAAAF9yZWxzL1BLAwQUAAAACACHTuJAihRmPNEAAACUAQAACwAAAF9y ZWxzLy5yZWxzpZDBasMwDIbvg72D0X1xmsMYo04vo9Br6R7A2IpjGltGMtn69vMOg2X0tqN+oe8T //7wmRa1IkukbGDX9aAwO/IxBwPvl+PTCyipNnu7UEYDNxQ4jI8P+zMutrYjmWMR1ShZDMy1llet xc2YrHRUMLfNRJxsbSMHXay72oB66Ptnzb8ZMG6Y6uQN8MkPoC630sx/2Ck6JqGpdo6SpmmK7h5V B7Zlju7INuEbuUazHLAa8CwaB2pZ134EfV+/+6fe00c+47rVfoeM649Xb7ocvwBQSwMEFAAAAAgA h07iQH7m5SD3AAAA4QEAABMAAABbQ29udGVudF9UeXBlc10ueG1slZFBTsMwEEX3SNzB8hYlTrtA CCXpgrRLQKgcYGRPEotkbHlMaG+Pk7YbRJFY2jP/vye73BzGQUwY2Dqq5CovpEDSzljqKvm+32UP UnAEMjA4wkoekeWmvr0p90ePLFKauJJ9jP5RKdY9jsC580hp0rowQkzH0CkP+gM6VOuiuFfaUUSK WZw7ZF022MLnEMX2kK5PJgEHluLptDizKgneD1ZDTKZqIvODkp0JeUouO9xbz3dJQ6pfCfPkOuCc e0lPE6xB8QohPsOYNJQJrIz7ooBT/nfJbDly5trWasybwE2KveF0sbrWjmvXOP3f8u2SunSr5YPq b1BLAQIUABQAAAAIAIdO4kB+5uUg9wAAAOEBAAATAAAAAAAAAAEAIAAAANwEAABbQ29udGVudF9U eXBlc10ueG1sUEsBAhQACgAAAAAAh07iQAAAAAAAAAAAAAAAAAYAAAAAAAAAAAAQAAAAvgMAAF9y ZWxzL1BLAQIUABQAAAAIAIdO4kCKFGY80QAAAJQBAAALAAAAAAAAAAEAIAAAAOIDAABfcmVscy8u cmVsc1BLAQIUAAoAAAAAAIdO4kAAAAAAAAAAAAAAAAAEAAAAAAAAAAAAEAAAAAAAAABkcnMvUEsB AhQAFAAAAAgAh07iQHYxrOHbAAAACwEAAA8AAAAAAAAAAQAgAAAAIgAAAGRycy9kb3ducmV2Lnht bFBLAQIUABQAAAAIAIdO4kBjddHIaAIAALgEAAAOAAAAAAAAAAEAIAAAACoBAABkcnMvZTJvRG9j LnhtbFBLBQYAAAAABgAGAFkBAAAEBgAAAAAA " o:spid="_x0000_s1026" o:spt="1" stroked="f" style="position:absolute;left:0pt;margin-left:-50.6pt;margin-top:174.8pt;height:19pt;width:81.45pt;z-index:-1151794176;v-text-anchor:middle;mso-width-relative:page;mso-height-relative:page;">
                <v:fill focussize="0,0" on="t"/>
                <v:stroke joinstyle="miter" miterlimit="8" on="f" weight="1pt"/>
                <v:imagedata o:title=""/>
                <o:lock aspectratio="f" v:ext="edit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3143104512" simplePos="0">
                <wp:simplePos x="0" y="0"/>
                <wp:positionH relativeFrom="column">
                  <wp:posOffset>-735330</wp:posOffset>
                </wp:positionH>
                <wp:positionV relativeFrom="paragraph">
                  <wp:posOffset>2548890</wp:posOffset>
                </wp:positionV>
                <wp:extent cx="6644640" cy="605790"/>
                <wp:effectExtent b="0" l="0" r="0" t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毕业院校：陕西能源职业技术学院        毕业时间：2013—-2016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_x0000_s1026" o:gfxdata="UEsDBAoAAAAAAIdO4kAAAAAAAAAAAAAAAAAEAAAAZHJzL1BLAwQUAAAACACHTuJA0/1nWN0AAAAM AQAADwAAAGRycy9kb3ducmV2LnhtbE2PzU7DMBCE70i8g7WVuLW2SxulIU6FIlVICA4tvXBz4m0S NbZD7P7A07OcynFnRzPf5Our7dkZx9B5p0DOBDB0tTedaxTsPzbTFFiI2hnde4cKvjHAuri/y3Vm /MVt8byLDaMQFzKtoI1xyDgPdYtWh5kf0NHv4EerI51jw82oLxRuez4XIuFWd44aWj1g2WJ93J2s gtdy86631dymP3358nZ4Hr72n0ulHiZSPAGLeI03M/zhEzoUxFT5kzOB9QqmUi6JPSpYCLkARpbV o0iAVaSskhR4kfP/I4pfUEsDBBQAAAAIAIdO4kDwoR6SHgIAABgEAAAOAAAAZHJzL2Uyb0RvYy54 bWytU82O0zAQviPxDpbvNGlJu2zVdFV2VYS0YlcqiLPr2E0k22Nst0l5AHgDTly481x9DsZO262A E+Jij+cbz883M7ObTiuyE843YEo6HOSUCMOhasympB/eL1+8osQHZiqmwIiS7oWnN/Pnz2atnYoR 1KAq4Qg6MX7a2pLWIdhplnleC838AKwwCEpwmgV8uk1WOdaid62yUZ5PshZcZR1w4T1q73qQzpN/ KQUPD1J6EYgqKeYW0unSuY5nNp+x6cYxWzf8mAb7hyw0awwGPbu6Y4GRrWv+cKUb7sCDDAMOOgMp Gy5SDVjNMP+tmlXNrEi1IDnenmny/88tf7d7dKSpSlpQYpjGFh2+fT18/3n48YUUkZ7W+ilarSza he41dNjmk96jMlbdSafjjfUQxJHo/Zlc0QXCUTmZFMWkQIgjNsnHV9eJ/ezpt3U+vBGgSRRK6rB5 iVO2u/cBM0HTk0kMZmDZKJUaqAxp0enLcZ4+nBH8oQx+jDX0uUYpdOvuWNgaqj3W5aAfDG/5ssHg 98yHR+ZwEjBfnO7wgIdUgEHgKFFSg/v8N320xwYhSkmLk1VS/2nLnKBEvTXYuuthEWkI6VGMr0b4 cJfI+hIxW30LOLxD3CPLkxjtgzqJ0oH+iEuwiFERYoZj7JKGk3gb+nnHJeJisUhGOHyWhXuzsjy6 7ulcbAPIJjEdaeq5ObKH45cacFyVON+X72T1tNDzX1BLAwQKAAAAAACHTuJAAAAAAAAAAAAAAAAA BgAAAF9yZWxzL1BLAwQUAAAACACHTuJAihRmPNEAAACUAQAACwAAAF9yZWxzLy5yZWxzpZDBasMw DIbvg72D0X1xmsMYo04vo9Br6R7A2IpjGltGMtn69vMOg2X0tqN+oe8T//7wmRa1IkukbGDX9aAw O/IxBwPvl+PTCyipNnu7UEYDNxQ4jI8P+zMutrYjmWMR1ShZDMy1lletxc2YrHRUMLfNRJxsbSMH Xay72oB66Ptnzb8ZMG6Y6uQN8MkPoC630sx/2Ck6JqGpdo6SpmmK7h5VB7Zlju7INuEbuUazHLAa 8CwaB2pZ134EfV+/+6fe00c+47rVfoeM649Xb7ocvwBQSwMEFAAAAAgAh07iQH7m5SD3AAAA4QEA ABMAAABbQ29udGVudF9UeXBlc10ueG1slZFBTsMwEEX3SNzB8hYlTrtACCXpgrRLQKgcYGRPEotk bHlMaG+Pk7YbRJFY2jP/vye73BzGQUwY2Dqq5CovpEDSzljqKvm+32UPUnAEMjA4wkoekeWmvr0p 90ePLFKauJJ9jP5RKdY9jsC580hp0rowQkzH0CkP+gM6VOuiuFfaUUSKWZw7ZF022MLnEMX2kK5P JgEHluLptDizKgneD1ZDTKZqIvODkp0JeUouO9xbz3dJQ6pfCfPkOuCce0lPE6xB8QohPsOYNJQJ rIz7ooBT/nfJbDly5trWasybwE2KveF0sbrWjmvXOP3f8u2SunSr5YPqb1BLAQIUABQAAAAIAIdO 4kB+5uUg9wAAAOEBAAATAAAAAAAAAAEAIAAAAJQEAABbQ29udGVudF9UeXBlc10ueG1sUEsBAhQA CgAAAAAAh07iQAAAAAAAAAAAAAAAAAYAAAAAAAAAAAAQAAAAdgMAAF9yZWxzL1BLAQIUABQAAAAI AIdO4kCKFGY80QAAAJQBAAALAAAAAAAAAAEAIAAAAJoDAABfcmVscy8ucmVsc1BLAQIUAAoAAAAA AIdO4kAAAAAAAAAAAAAAAAAEAAAAAAAAAAAAEAAAAAAAAABkcnMvUEsBAhQAFAAAAAgAh07iQNP9 Z1jdAAAADAEAAA8AAAAAAAAAAQAgAAAAIgAAAGRycy9kb3ducmV2LnhtbFBLAQIUABQAAAAIAIdO 4kDwoR6SHgIAABgEAAAOAAAAAAAAAAEAIAAAACwBAABkcnMvZTJvRG9jLnhtbFBLBQYAAAAABgAG AFkBAAC8BQAAAAAA " o:spid="_x0000_s1026" o:spt="202" stroked="f" style="position:absolute;left:0pt;margin-left:-57.9pt;margin-top:200.7pt;height:47.7pt;width:523.2pt;z-index:-1151862784;mso-width-relative:page;mso-height-relative:page;" type="#_x0000_t202">
                <v:fill focussize="0,0" on="f"/>
                <v:stroke on="f" weight="0.5pt"/>
                <v:imagedata o:title=""/>
                <o:lock aspectratio="f" v:ext="edit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毕业院校：陕西能源职业技术学院        毕业时间：2013—-2016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3143228416" simplePos="0">
                <wp:simplePos x="0" y="0"/>
                <wp:positionH relativeFrom="column">
                  <wp:posOffset>-642620</wp:posOffset>
                </wp:positionH>
                <wp:positionV relativeFrom="paragraph">
                  <wp:posOffset>3415665</wp:posOffset>
                </wp:positionV>
                <wp:extent cx="1034415" cy="241300"/>
                <wp:effectExtent b="6350" l="0" r="13335" t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241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coordsize="21600,21600" fillcolor="#262626 [2749]" filled="t" id="_x0000_s1026" o:gfxdata="UEsDBAoAAAAAAIdO4kAAAAAAAAAAAAAAAAAEAAAAZHJzL1BLAwQUAAAACACHTuJA+IdyeNsAAAAL AQAADwAAAGRycy9kb3ducmV2LnhtbE2Py07DMBBF90j8gzVI7FrbRUlIiFOhAhILWFAeazeeJoHY TmM3KX/PsILlzBzdObdcn2zPJhxD550CuRTA0NXedK5R8Pb6sLgGFqJ2RvfeoYJvDLCuzs9KXRg/ uxectrFhFOJCoRW0MQ4F56Fu0eqw9AM6uu39aHWkcWy4GfVM4bbnKyFSbnXn6EOrB9y0WH9tj1aB TR/fk0NzuJv3t5/3/HmTf0xPuVKXF1LcAIt4in8w/OqTOlTktPNHZwLrFSykkCtiFSRXWQ6MkFRm wHa0yJIceFXy/x2qH1BLAwQUAAAACACHTuJAwM4BlWgCAAC4BAAADgAAAGRycy9lMm9Eb2MueG1s rVTZbhMxFH1H4h8sv9OZSdOFqJMqalWEVGilgnh2PHbGkjdsJ5PyM0i88RF8DuI3OPakaVmeEIrk 3C13OffcnJ1vjSYbEaJytqXNQU2JsNx1yq5a+v7d1YtTSmJitmPaWdHSexHp+fz5s7PBz8TE9U53 IhAksXE2+Jb2KflZVUXeC8PigfPCwildMCxBDauqC2xAdqOrSV0fV4MLnQ+OixhhvRyddF7ySyl4 upEyikR0S9FbKm8o7zK/1fyMzVaB+V7xXRvsH7owTFkU3ae6ZImRdVB/pDKKBxedTAfcmcpJqbgo M2Capv5tmrueeVFmATjR72GK/y8tf7u5DUR1LT1sKLHMYEc/Pn/9/u0LgQHoDD7OEHTnb8NOixDz qFsZTP7GEGRbEL3fIyq2iXAYm/pwOm2OKOHwTabNYV0grx5/7UNMr4QzJAstDdhYAZJtrmNCRYQ+ hORi0WnVXSmtixJWywsdyIZhu5Pj/Cm/1WvzxnWj+fSoHmuyGcwgw2huHszIH8c0pdYv+bUlA2aY nCAD4Qz0lJoliMYDsGhXlDC9Au95CqWwdbm1wqnc9CWL/ViupB3JZlQC47UyLT1Fa3tAtEUDGe0R 3ywtXXeP7QQ30jZ6fqWQ9prFdMsCeIq2cHvpBo/UDr26nURJ78Knv9lzPOgDLyUDeI85Pq5ZEJTo 1xbEetlMp/lQijI9OplACU89y6ceuzYXDuCDO+iuiDk+6QdRBmc+4EQXuSpczHLUHhHbKRdpvEcc OReLRQnDcXiWru2d5zl5XrZ1i3VyUhVSPKKzAw3nUfa3O+V8f0/1EvX4hzP/CVBLAwQKAAAAAACH TuJAAAAAAAAAAAAAAAAABgAAAF9yZWxzL1BLAwQUAAAACACHTuJAihRmPNEAAACUAQAACwAAAF9y ZWxzLy5yZWxzpZDBasMwDIbvg72D0X1xmsMYo04vo9Br6R7A2IpjGltGMtn69vMOg2X0tqN+oe8T //7wmRa1IkukbGDX9aAwO/IxBwPvl+PTCyipNnu7UEYDNxQ4jI8P+zMutrYjmWMR1ShZDMy1llet xc2YrHRUMLfNRJxsbSMHXay72oB66Ptnzb8ZMG6Y6uQN8MkPoC630sx/2Ck6JqGpdo6SpmmK7h5V B7Zlju7INuEbuUazHLAa8CwaB2pZ134EfV+/+6fe00c+47rVfoeM649Xb7ocvwBQSwMEFAAAAAgA h07iQH7m5SD3AAAA4QEAABMAAABbQ29udGVudF9UeXBlc10ueG1slZFBTsMwEEX3SNzB8hYlTrtA CCXpgrRLQKgcYGRPEotkbHlMaG+Pk7YbRJFY2jP/vye73BzGQUwY2Dqq5CovpEDSzljqKvm+32UP UnAEMjA4wkoekeWmvr0p90ePLFKauJJ9jP5RKdY9jsC580hp0rowQkzH0CkP+gM6VOuiuFfaUUSK WZw7ZF022MLnEMX2kK5PJgEHluLptDizKgneD1ZDTKZqIvODkp0JeUouO9xbz3dJQ6pfCfPkOuCc e0lPE6xB8QohPsOYNJQJrIz7ooBT/nfJbDly5trWasybwE2KveF0sbrWjmvXOP3f8u2SunSr5YPq b1BLAQIUABQAAAAIAIdO4kB+5uUg9wAAAOEBAAATAAAAAAAAAAEAIAAAANwEAABbQ29udGVudF9U eXBlc10ueG1sUEsBAhQACgAAAAAAh07iQAAAAAAAAAAAAAAAAAYAAAAAAAAAAAAQAAAAvgMAAF9y ZWxzL1BLAQIUABQAAAAIAIdO4kCKFGY80QAAAJQBAAALAAAAAAAAAAEAIAAAAOIDAABfcmVscy8u cmVsc1BLAQIUAAoAAAAAAIdO4kAAAAAAAAAAAAAAAAAEAAAAAAAAAAAAEAAAAAAAAABkcnMvUEsB AhQAFAAAAAgAh07iQPiHcnjbAAAACwEAAA8AAAAAAAAAAQAgAAAAIgAAAGRycy9kb3ducmV2Lnht bFBLAQIUABQAAAAIAIdO4kDAzgGVaAIAALgEAAAOAAAAAAAAAAEAIAAAACoBAABkcnMvZTJvRG9j LnhtbFBLBQYAAAAABgAGAFkBAAAEBgAAAAAA " o:spid="_x0000_s1026" o:spt="1" stroked="f" style="position:absolute;left:0pt;margin-left:-50.6pt;margin-top:268.95pt;height:19pt;width:81.45pt;z-index:-1151738880;v-text-anchor:middle;mso-width-relative:page;mso-height-relative:page;">
                <v:fill focussize="0,0" on="t"/>
                <v:stroke joinstyle="miter" miterlimit="8" on="f" weight="1pt"/>
                <v:imagedata o:title=""/>
                <o:lock aspectratio="f" v:ext="edit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3143105536" simplePos="0">
                <wp:simplePos x="0" y="0"/>
                <wp:positionH relativeFrom="column">
                  <wp:posOffset>-728980</wp:posOffset>
                </wp:positionH>
                <wp:positionV relativeFrom="paragraph">
                  <wp:posOffset>5150485</wp:posOffset>
                </wp:positionV>
                <wp:extent cx="6777355" cy="1210945"/>
                <wp:effectExtent b="0" l="0" r="0" t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7355" cy="121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在职时间：2016——-2017      公司名称：58同城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行业类别：广告套餐 会员套餐推广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工作岗位：电话销售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工作内容：1、销售58旗下房产会员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100" w:firstLineChars="500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default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2、销售58旗下招聘端会员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</w:rPr>
                            </w:pPr>
                          </w:p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_x0000_s1026" o:gfxdata="UEsDBAoAAAAAAIdO4kAAAAAAAAAAAAAAAAAEAAAAZHJzL1BLAwQUAAAACACHTuJAg5kpsdwAAAAN AQAADwAAAGRycy9kb3ducmV2LnhtbE2Py07DMBBF90j8gzVI7FrbEUEhxKlQpAoJwaKlG3ZOPE0i 7HGI3Qd8PWZFl6N7dO+ZanV2lh1xDqMnBXIpgCF13ozUK9i9rxcFsBA1GW09oYJvDLCqr68qXRp/ og0et7FnqYRCqRUMMU4l56Eb0Omw9BNSyvZ+djqmc+65mfUplTvLMyHuudMjpYVBT9gM2H1uD07B S7N+05s2c8WPbZ5f90/T1+4jV+r2RopHYBHP8R+GP/2kDnVyav2BTGBWwULKu+QeFRRSSmAJeciz HFibWCFkAbyu+OUX9S9QSwMEFAAAAAgAh07iQLAdY+8iAgAAGwQAAA4AAABkcnMvZTJvRG9jLnht bK1TwY7TMBC9I/EPlu80Tbfd0qrpquyqCGnFrlQQZ9exm0i2x9huk/IB8Ad74sKd7+p3MHbabgWc EBdnPDOZ8XvzZnbTakV2wvkaTEHzXp8SYTiUtdkU9OOH5avXlPjATMkUGFHQvfD0Zv7yxayxUzGA ClQpHMEixk8bW9AqBDvNMs8roZnvgRUGgxKcZgGvbpOVjjVYXats0O9fZw240jrgwnv03nVBOk/1 pRQ8PEjpRSCqoPi2kE6XznU8s/mMTTeO2armx2ewf3iFZrXBpudSdywwsnX1H6V0zR14kKHHQWcg Zc1FwoBo8v5vaFYVsyJhQXK8PdPk/19Z/n736EhdFnQwocQwjTM6PH07fP95+PGVoA8JaqyfYt7K YmZo30CLgz75PToj7lY6Hb+IiGAcqd6f6RVtIByd1+Px+Go0ooRjLB/k/clwFOtkz79b58NbAZpE o6AO55doZbt7H7rUU0rsZmBZK5VmqAxpsMXVqJ9+OEewuDLYI4LoHhut0K7bI7I1lHsE5qDThrd8 WWPze+bDI3MoBsSCAg8PeEgF2ASOFiUVuC9/88d8nBFGKWlQXAX1n7fMCUrUO4PTm+TDYVRjugxH 4wFe3GVkfRkxW30LqN8cV8nyZMb8oE6mdKA/4R4sYlcMMcOxd0HDybwNneRxj7hYLFIS6s+ycG9W lsfSHZ2LbQBZJ6YjTR03R/ZQgWlWx22JEr+8p6znnZ7/AlBLAwQKAAAAAACHTuJAAAAAAAAAAAAA AAAABgAAAF9yZWxzL1BLAwQUAAAACACHTuJAihRmPNEAAACUAQAACwAAAF9yZWxzLy5yZWxzpZDB asMwDIbvg72D0X1xmsMYo04vo9Br6R7A2IpjGltGMtn69vMOg2X0tqN+oe8T//7wmRa1IkukbGDX 9aAwO/IxBwPvl+PTCyipNnu7UEYDNxQ4jI8P+zMutrYjmWMR1ShZDMy1lletxc2YrHRUMLfNRJxs bSMHXay72oB66Ptnzb8ZMG6Y6uQN8MkPoC630sx/2Ck6JqGpdo6SpmmK7h5VB7Zlju7INuEbuUaz HLAa8CwaB2pZ134EfV+/+6fe00c+47rVfoeM649Xb7ocvwBQSwMEFAAAAAgAh07iQH7m5SD3AAAA 4QEAABMAAABbQ29udGVudF9UeXBlc10ueG1slZFBTsMwEEX3SNzB8hYlTrtACCXpgrRLQKgcYGRP EotkbHlMaG+Pk7YbRJFY2jP/vye73BzGQUwY2Dqq5CovpEDSzljqKvm+32UPUnAEMjA4wkoekeWm vr0p90ePLFKauJJ9jP5RKdY9jsC580hp0rowQkzH0CkP+gM6VOuiuFfaUUSKWZw7ZF022MLnEMX2 kK5PJgEHluLptDizKgneD1ZDTKZqIvODkp0JeUouO9xbz3dJQ6pfCfPkOuCce0lPE6xB8QohPsOY NJQJrIz7ooBT/nfJbDly5trWasybwE2KveF0sbrWjmvXOP3f8u2SunSr5YPqb1BLAQIUABQAAAAI AIdO4kB+5uUg9wAAAOEBAAATAAAAAAAAAAEAIAAAAJcEAABbQ29udGVudF9UeXBlc10ueG1sUEsB AhQACgAAAAAAh07iQAAAAAAAAAAAAAAAAAYAAAAAAAAAAAAQAAAAeQMAAF9yZWxzL1BLAQIUABQA AAAIAIdO4kCKFGY80QAAAJQBAAALAAAAAAAAAAEAIAAAAJ0DAABfcmVscy8ucmVsc1BLAQIUAAoA AAAAAIdO4kAAAAAAAAAAAAAAAAAEAAAAAAAAAAAAEAAAAAAAAABkcnMvUEsBAhQAFAAAAAgAh07i QIOZKbHcAAAADQEAAA8AAAAAAAAAAQAgAAAAIgAAAGRycy9kb3ducmV2LnhtbFBLAQIUABQAAAAI AIdO4kCwHWPvIgIAABsEAAAOAAAAAAAAAAEAIAAAACsBAABkcnMvZTJvRG9jLnhtbFBLBQYAAAAA BgAGAFkBAAC/BQAAAAAA " o:spid="_x0000_s1026" o:spt="202" stroked="f" style="position:absolute;left:0pt;margin-left:-57.4pt;margin-top:405.55pt;height:95.35pt;width:533.65pt;z-index:-1151861760;mso-width-relative:page;mso-height-relative:page;" type="#_x0000_t202">
                <v:fill focussize="0,0" on="f"/>
                <v:stroke on="f" weight="0.5pt"/>
                <v:imagedata o:title=""/>
                <o:lock aspectratio="f" v:ext="edit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在职时间：2016——-2017      公司名称：58同城</w:t>
                      </w:r>
                      <w:r>
                        <w:rPr>
                          <w:rFonts w:ascii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行业类别：广告套餐 会员套餐推广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工作岗位：电话销售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工作内容：1、销售58旗下房产会员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100" w:firstLineChars="500"/>
                        <w:textAlignment w:val="auto"/>
                        <w:outlineLvl w:val="9"/>
                        <w:rPr>
                          <w:rFonts w:ascii="微软雅黑" w:cs="微软雅黑" w:eastAsia="微软雅黑" w:hAnsi="微软雅黑" w:hint="default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2、销售58旗下招聘端会员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fill="FFFFFF" w:val="clear"/>
                          <w:lang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3143103488" simplePos="0">
                <wp:simplePos x="0" y="0"/>
                <wp:positionH relativeFrom="column">
                  <wp:posOffset>-728345</wp:posOffset>
                </wp:positionH>
                <wp:positionV relativeFrom="paragraph">
                  <wp:posOffset>3764915</wp:posOffset>
                </wp:positionV>
                <wp:extent cx="6746240" cy="1391285"/>
                <wp:effectExtent b="0" l="0" r="0" t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240" cy="1391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 w:val="0"/>
                                <w:bCs w:val="0"/>
                                <w:color w:themeColor="text1" w:themeTint="D9" w:val="262626"/>
                                <w:sz w:val="22"/>
                                <w:szCs w:val="22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在职时间：2017-至今        公司名称：21世纪跨省地产     行业类别：房地产销售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工作岗位：房地产销售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工作内容：1.新员工培训；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100" w:firstLineChars="500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2、收集并研究同业竞争格局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100" w:firstLineChars="500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default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3、解决客户异地购房需求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i w:val="0"/>
                                <w:caps w:val="0"/>
                                <w:color w:themeColor="text1" w:themeTint="A6" w:val="595959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_x0000_s1026" o:gfxdata="UEsDBAoAAAAAAIdO4kAAAAAAAAAAAAAAAAAEAAAAZHJzL1BLAwQUAAAACACHTuJA+tfrm90AAAAM AQAADwAAAGRycy9kb3ducmV2LnhtbE2Py07DMBBF90j8gzVI7FrbUUuTkEmFIlVICBYt3bBzYjeJ iMchdh/w9ZhVWc7M0Z1zi/XFDuxkJt87QpBzAcxQ43RPLcL+fTNLgfmgSKvBkUH4Nh7W5e1NoXLt zrQ1p11oWQwhnyuELoQx59w3nbHKz91oKN4ObrIqxHFquZ7UOYbbgSdCPHCreoofOjWaqjPN5+5o EV6qzZva1olNf4bq+fXwNH7tP5aI93dSPAIL5hKuMPzpR3Uoo1PtjqQ9GxBmUi5WkUVYZkkGLCLZ YhU3NUIqEwG8LPj/EuUvUEsDBBQAAAAIAIdO4kDT2u5rIAIAABkEAAAOAAAAZHJzL2Uyb0RvYy54 bWytU81uEzEQviPxDpbvZLNpkrZRNlVoFYQU0UoBcXa8dnYl22NsJ7vhAeANOHHhznPlORh7kzQC ToiLPZ5vPD/fzEzvWq3ITjhfgylo3utTIgyHsjabgn54v3h1Q4kPzJRMgREF3QtP72YvX0wbOxED qECVwhF0YvyksQWtQrCTLPO8Epr5HlhhEJTgNAv4dJusdKxB71plg35/nDXgSuuAC+9R+9CBdJb8 Syl4eJTSi0BUQTG3kE6XznU8s9mUTTaO2armxzTYP2ShWW0w6NnVAwuMbF39hytdcwceZOhx0BlI WXORasBq8v5v1awqZkWqBcnx9kyT/39u+bvdkyN1WdARJYZpbNHh29fD95+HH1/IKNLTWD9Bq5VF u9C+hhbbfNJ7VMaqW+l0vLEegjgSvT+TK9pAOCrH18PxYIgQRyy/us0HN8l/9vzdOh/eCNAkCgV1 2L1EKtstfcBU0PRkEqMZWNRKpQ4qQxoMcTXqpw9nBH8ogx9jEV2yUQrtuj1WtoZyj4U56CbDW76o MfiS+fDEHI4CJozjHR7xkAowCBwlSipwn/+mj/bYIUQpaXC0Cuo/bZkTlKi3Bnt3mw8jDyE9hqPr AT7cJbK+RMxW3wNOb46LZHkSo31QJ1E60B9xC+YxKkLMcIxd0HAS70M38LhFXMznyQinz7KwNCvL o+uOzvk2gKwT05Gmjpsjezh/qQHHXYkDfvlOVs8bPfsFUEsDBAoAAAAAAIdO4kAAAAAAAAAAAAAA AAAGAAAAX3JlbHMvUEsDBBQAAAAIAIdO4kCKFGY80QAAAJQBAAALAAAAX3JlbHMvLnJlbHOlkMFq wzAMhu+DvYPRfXGawxijTi+j0GvpHsDYimMaW0Yy2fr28w6DZfS2o36h7xP//vCZFrUiS6RsYNf1 oDA78jEHA++X49MLKKk2e7tQRgM3FDiMjw/7My62tiOZYxHVKFkMzLWWV63FzZisdFQwt81EnGxt IwddrLvagHro+2fNvxkwbpjq5A3wyQ+gLrfSzH/YKTomoal2jpKmaYruHlUHtmWO7sg24Ru5RrMc sBrwLBoHalnXfgR9X7/7p97TRz7jutV+h4zrj1dvuhy/AFBLAwQUAAAACACHTuJAfublIPcAAADh AQAAEwAAAFtDb250ZW50X1R5cGVzXS54bWyVkUFOwzAQRfdI3MHyFiVOu0AIJemCtEtAqBxgZE8S i2RseUxob4+TthtEkVjaM/+/J7vcHMZBTBjYOqrkKi+kQNLOWOoq+b7fZQ9ScAQyMDjCSh6R5aa+ vSn3R48sUpq4kn2M/lEp1j2OwLnzSGnSujBCTMfQKQ/6AzpU66K4V9pRRIpZnDtkXTbYwucQxfaQ rk8mAQeW4um0OLMqCd4PVkNMpmoi84OSnQl5Si473FvPd0lDql8J8+Q64Jx7SU8TrEHxCiE+w5g0 lAmsjPuigFP+d8lsOXLm2tZqzJvATYq94XSxutaOa9c4/d/y7ZK6dKvlg+pvUEsBAhQAFAAAAAgA h07iQH7m5SD3AAAA4QEAABMAAAAAAAAAAQAgAAAAlgQAAFtDb250ZW50X1R5cGVzXS54bWxQSwEC FAAKAAAAAACHTuJAAAAAAAAAAAAAAAAABgAAAAAAAAAAABAAAAB4AwAAX3JlbHMvUEsBAhQAFAAA AAgAh07iQIoUZjzRAAAAlAEAAAsAAAAAAAAAAQAgAAAAnAMAAF9yZWxzLy5yZWxzUEsBAhQACgAA AAAAh07iQAAAAAAAAAAAAAAAAAQAAAAAAAAAAAAQAAAAAAAAAGRycy9QSwECFAAUAAAACACHTuJA +tfrm90AAAAMAQAADwAAAAAAAAABACAAAAAiAAAAZHJzL2Rvd25yZXYueG1sUEsBAhQAFAAAAAgA h07iQNPa7msgAgAAGQQAAA4AAAAAAAAAAQAgAAAALAEAAGRycy9lMm9Eb2MueG1sUEsFBgAAAAAG AAYAWQEAAL4FAAAAAAAA " o:spid="_x0000_s1026" o:spt="202" stroked="f" style="position:absolute;left:0pt;margin-left:-57.35pt;margin-top:296.45pt;height:109.55pt;width:531.2pt;z-index:-1151863808;mso-width-relative:page;mso-height-relative:page;" type="#_x0000_t202">
                <v:fill focussize="0,0" on="f"/>
                <v:stroke on="f" weight="0.5pt"/>
                <v:imagedata o:title=""/>
                <o:lock aspectratio="f" v:ext="edit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 w:val="0"/>
                          <w:bCs w:val="0"/>
                          <w:color w:themeColor="text1" w:themeTint="D9" w:val="262626"/>
                          <w:sz w:val="22"/>
                          <w:szCs w:val="22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在职时间：2017-至今        公司名称：21世纪跨省地产     行业类别：房地产销售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工作岗位：房地产销售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工作内容：1.新员工培训；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100" w:firstLineChars="500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2、收集并研究同业竞争格局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100" w:firstLineChars="500"/>
                        <w:textAlignment w:val="auto"/>
                        <w:outlineLvl w:val="9"/>
                        <w:rPr>
                          <w:rFonts w:ascii="微软雅黑" w:cs="微软雅黑" w:eastAsia="微软雅黑" w:hAnsi="微软雅黑" w:hint="default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3、解决客户异地购房需求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i w:val="0"/>
                          <w:caps w:val="0"/>
                          <w:color w:themeColor="text1" w:themeTint="A6" w:val="595959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3143100416" simplePos="0">
                <wp:simplePos x="0" y="0"/>
                <wp:positionH relativeFrom="column">
                  <wp:posOffset>-727710</wp:posOffset>
                </wp:positionH>
                <wp:positionV relativeFrom="paragraph">
                  <wp:posOffset>6922135</wp:posOffset>
                </wp:positionV>
                <wp:extent cx="6734175" cy="838200"/>
                <wp:effectExtent b="0" l="0" r="0" t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41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default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语言技能：国家大学英语专业四级，熟练听读写，国语流利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themeColor="text1" w:themeTint="D9" w:val="262626"/>
                                <w:spacing w:val="0"/>
                                <w:sz w:val="22"/>
                                <w:szCs w:val="22"/>
                                <w:shd w:fill="FFFFFF" w:val="clear"/>
                                <w:lang w:eastAsia="zh-CN"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办公技能：计算机操作熟练，能熟练使用Word、Office等办公软件，制作美化PPT，表格制作打印</w:t>
                            </w:r>
                          </w:p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_x0000_s1026" o:gfxdata="UEsDBAoAAAAAAIdO4kAAAAAAAAAAAAAAAAAEAAAAZHJzL1BLAwQUAAAACACHTuJAAZ7TMd0AAAAO AQAADwAAAGRycy9kb3ducmV2LnhtbE2Py07DMBBF90j8gzVI7FrbUVs1IU6FIlVICBYt3bCbxG4S 4UeI3Qd8PcMKljP36M6ZcnN1lp3NFIfgFci5AGZ8G/TgOwWHt+1sDSwm9Bpt8EbBl4mwqW5vSix0 uPidOe9Tx6jExwIV9CmNBeex7Y3DOA+j8ZQdw+Qw0Th1XE94oXJneSbEijscPF3ocTR1b9qP/ckp eK63r7hrMrf+tvXTy/Fx/Dy8L5W6v5PiAVgy1/QHw68+qUNFTk04eR2ZVTCTcrEilhKRCwmMmHyx zIE1tMqyTAKvSv7/jeoHUEsDBBQAAAAIAIdO4kA9+iXHHwIAABoEAAAOAAAAZHJzL2Uyb0RvYy54 bWytU82O0zAQviPxDpbvNP3dlqrpquyqCKliVyqIs+vYTSTbY2y3SXkAeIM9ceHOc/U5GDtttwJO iIsznpnM+Pvmm9ltoxXZC+crMDntdbqUCMOhqMw2px8/LF9NKPGBmYIpMCKnB+Hp7fzli1ltp6IP JahCOIJFjJ/WNqdlCHaaZZ6XQjPfASsMBiU4zQJe3TYrHKuxulZZv9u9yWpwhXXAhffovW+DdJ7q Syl4eJDSi0BUTvFtIZ0unZt4ZvMZm24ds2XFT89g//AKzSqDTS+l7llgZOeqP0rpijvwIEOHg85A yoqLhAHR9Lq/oVmXzIqEBcnx9kKT/39l+fv9oyNVgbPDSRmmcUbHp2/H7z+PP74S9CFBtfVTzFtb zAzNG2gw+ez36Iy4G+l0/CIignGk+nChVzSBcHTejAfD3nhECcfYZDDB+cUy2fPf1vnwVoAm0cip w/ElVtl+5UObek6JzQwsK6XSCJUhNXYYjLrph0sEiyuDPSKG9q3RCs2mOQHbQHFAXA5aaXjLlxU2 XzEfHplDLSAU1Hd4wEMqwCZwsigpwX35mz/m44gwSkmN2sqp/7xjTlCi3hkc3uvecBjFmC7D0biP F3cd2VxHzE7fAcq3h5tkeTJjflBnUzrQn3ANFrErhpjh2Dun4WzehVbxuEZcLBYpCeVnWViZteWx dEvnYhdAVonpSFPLzYk9FGCa1WlZosKv7ynreaXnvwBQSwMECgAAAAAAh07iQAAAAAAAAAAAAAAA AAYAAABfcmVscy9QSwMEFAAAAAgAh07iQIoUZjzRAAAAlAEAAAsAAABfcmVscy8ucmVsc6WQwWrD MAyG74O9g9F9cZrDGKNOL6PQa+kewNiKYxpbRjLZ+vbzDoNl9LajfqHvE//+8JkWtSJLpGxg1/Wg MDvyMQcD75fj0wsoqTZ7u1BGAzcUOIyPD/szLra2I5ljEdUoWQzMtZZXrcXNmKx0VDC3zUScbG0j B12su9qAeuj7Z82/GTBumOrkDfDJD6Aut9LMf9gpOiahqXaOkqZpiu4eVQe2ZY7uyDbhG7lGsxyw GvAsGgdqWdd+BH1fv/un3tNHPuO61X6HjOuPV2+6HL8AUEsDBBQAAAAIAIdO4kB+5uUg9wAAAOEB AAATAAAAW0NvbnRlbnRfVHlwZXNdLnhtbJWRQU7DMBBF90jcwfIWJU67QAgl6YK0S0CoHGBkTxKL ZGx5TGhvj5O2G0SRWNoz/78nu9wcxkFMGNg6quQqL6RA0s5Y6ir5vt9lD1JwBDIwOMJKHpHlpr69 KfdHjyxSmriSfYz+USnWPY7AufNIadK6MEJMx9ApD/oDOlTrorhX2lFEilmcO2RdNtjC5xDF9pCu TyYBB5bi6bQ4syoJ3g9WQ0ymaiLzg5KdCXlKLjvcW893SUOqXwnz5DrgnHtJTxOsQfEKIT7DmDSU CayM+6KAU/53yWw5cuba1mrMm8BNir3hdLG61o5r1zj93/Ltkrp0q+WD6m9QSwECFAAUAAAACACH TuJAfublIPcAAADhAQAAEwAAAAAAAAABACAAAACVBAAAW0NvbnRlbnRfVHlwZXNdLnhtbFBLAQIU AAoAAAAAAIdO4kAAAAAAAAAAAAAAAAAGAAAAAAAAAAAAEAAAAHcDAABfcmVscy9QSwECFAAUAAAA CACHTuJAihRmPNEAAACUAQAACwAAAAAAAAABACAAAACbAwAAX3JlbHMvLnJlbHNQSwECFAAKAAAA AACHTuJAAAAAAAAAAAAAAAAABAAAAAAAAAAAABAAAAAAAAAAZHJzL1BLAQIUABQAAAAIAIdO4kAB ntMx3QAAAA4BAAAPAAAAAAAAAAEAIAAAACIAAABkcnMvZG93bnJldi54bWxQSwECFAAUAAAACACH TuJAPfolxx8CAAAaBAAADgAAAAAAAAABACAAAAAsAQAAZHJzL2Uyb0RvYy54bWxQSwUGAAAAAAYA BgBZAQAAvQUAAAAA " o:spid="_x0000_s1026" o:spt="202" stroked="f" style="position:absolute;left:0pt;margin-left:-57.3pt;margin-top:545.05pt;height:66pt;width:530.25pt;z-index:-1151866880;mso-width-relative:page;mso-height-relative:page;" type="#_x0000_t202">
                <v:fill focussize="0,0" on="f"/>
                <v:stroke on="f" weight="0.5pt"/>
                <v:imagedata o:title=""/>
                <o:lock aspectratio="f" v:ext="edit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default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语言技能：国家大学英语专业四级，熟练听读写，国语流利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0"/>
                          <w:bCs w:val="0"/>
                          <w:i w:val="0"/>
                          <w:caps w:val="0"/>
                          <w:color w:themeColor="text1" w:themeTint="D9" w:val="262626"/>
                          <w:spacing w:val="0"/>
                          <w:sz w:val="22"/>
                          <w:szCs w:val="22"/>
                          <w:shd w:fill="FFFFFF" w:val="clear"/>
                          <w:lang w:eastAsia="zh-CN"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办公技能：计算机操作熟练，能熟练使用Word、Office等办公软件，制作美化PPT，表格制作打印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3143290880" simplePos="0">
                <wp:simplePos x="0" y="0"/>
                <wp:positionH relativeFrom="column">
                  <wp:posOffset>-642620</wp:posOffset>
                </wp:positionH>
                <wp:positionV relativeFrom="paragraph">
                  <wp:posOffset>6565265</wp:posOffset>
                </wp:positionV>
                <wp:extent cx="1034415" cy="241300"/>
                <wp:effectExtent b="6350" l="0" r="13335" t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241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coordsize="21600,21600" fillcolor="#262626 [2749]" filled="t" id="_x0000_s1026" o:gfxdata="UEsDBAoAAAAAAIdO4kAAAAAAAAAAAAAAAAAEAAAAZHJzL1BLAwQUAAAACACHTuJAwB49ndwAAAAN AQAADwAAAGRycy9kb3ducmV2LnhtbE2PwU7DMAyG70i8Q2QkbluSTXRraTqhARIHdmAMzlmTtYXG 6ZqsHW+Pd4Kj/X/6/TlfnV3LBtuHxqMCORXALJbeNFgp2L0/T5bAQtRodOvRKvixAVbF9VWuM+NH fLPDNlaMSjBkWkEdY5dxHsraOh2mvrNI2cH3Tkca+4qbXo9U7lo+EyLhTjdIF2rd2XVty+/tySlw ycvH3bE6Po6Hh68nvlmnn8NrqtTtjRT3wKI9xz8YLvqkDgU57f0JTWCtgokUckYsJWI+T4ERk8gF sP1ls5Ap8CLn/78ofgFQSwMEFAAAAAgAh07iQCUCcHNpAgAAuAQAAA4AAABkcnMvZTJvRG9jLnht bK1U224TMRB9R+IfLL/TvTS9EGVTRa2KkAqtVBDPjtebteQbtpNN+Rkk3vgIPgfxGxx70zRcnhCK 5MwtZ2bOzGR2sdWKbIQP0pqGVkclJcJw20qzauj7d9cvzikJkZmWKWtEQx9EoBfz589mg5uK2vZW tcITgJgwHVxD+xjdtCgC74Vm4cg6YeDsrNcsQvWrovVsALpWRV2Wp8Vgfeu85SIEWK9GJ51n/K4T PN52XRCRqIaitphfn99leov5jE1Xnrle8l0Z7B+q0EwaJN1DXbHIyNrLP6C05N4G28UjbnVhu05y kXtAN1X5Wzf3PXMi9wJygtvTFP4fLH+7ufNEtg09rikxTGNGPz5//f7tC4EB7AwuTBF07+78TgsQ U6vbzuv0jSbINjP6sGdUbCPhMFbl8WRSnVDC4asn1XGZKS+efu18iK+E1SQJDfWYWCaSbW5CREaE PoakZMEq2V5LpbLiV8tL5cmGYbr1afrk36q1fmPb0Xx+Uo452RRmLMNorh7NwA8jTM71C74yZEAP 9RkQCGdYz06xCFE7EBbMihKmVth7Hn1ObGwqLe9UKvqKhX5Ml2HHZdMyYuOV1A09R2l7QpRBAYnt kd8kLW37gOl4O65tcPxaAvaGhXjHPPYUZeH24i2eTlnUancSJb31n/5mT/FYH3gpGbD36OPjmnlB iXptsFgvq8kkHUpWJidnNRR/6FkeesxaX1qQX+HKHc9iio/qUey81R9woouUFS5mOHKPjO2Uyzje I46ci8Uih+E4HIs35t7xBJ6GbexiHW0n81I8sbMjDeeR57c75XR/h3qOevrDmf8EUEsDBAoAAAAA AIdO4kAAAAAAAAAAAAAAAAAGAAAAX3JlbHMvUEsDBBQAAAAIAIdO4kCKFGY80QAAAJQBAAALAAAA X3JlbHMvLnJlbHOlkMFqwzAMhu+DvYPRfXGawxijTi+j0GvpHsDYimMaW0Yy2fr28w6DZfS2o36h 7xP//vCZFrUiS6RsYNf1oDA78jEHA++X49MLKKk2e7tQRgM3FDiMjw/7My62tiOZYxHVKFkMzLWW V63FzZisdFQwt81EnGxtIwddrLvagHro+2fNvxkwbpjq5A3wyQ+gLrfSzH/YKTomoal2jpKmaYru HlUHtmWO7sg24Ru5RrMcsBrwLBoHalnXfgR9X7/7p97TRz7jutV+h4zrj1dvuhy/AFBLAwQUAAAA CACHTuJAfublIPcAAADhAQAAEwAAAFtDb250ZW50X1R5cGVzXS54bWyVkUFOwzAQRfdI3MHyFiVO u0AIJemCtEtAqBxgZE8Si2RseUxob4+TthtEkVjaM/+/J7vcHMZBTBjYOqrkKi+kQNLOWOoq+b7f ZQ9ScAQyMDjCSh6R5aa+vSn3R48sUpq4kn2M/lEp1j2OwLnzSGnSujBCTMfQKQ/6AzpU66K4V9pR RIpZnDtkXTbYwucQxfaQrk8mAQeW4um0OLMqCd4PVkNMpmoi84OSnQl5Si473FvPd0lDql8J8+Q6 4Jx7SU8TrEHxCiE+w5g0lAmsjPuigFP+d8lsOXLm2tZqzJvATYq94XSxutaOa9c4/d/y7ZK6dKvl g+pvUEsBAhQAFAAAAAgAh07iQH7m5SD3AAAA4QEAABMAAAAAAAAAAQAgAAAA3gQAAFtDb250ZW50 X1R5cGVzXS54bWxQSwECFAAKAAAAAACHTuJAAAAAAAAAAAAAAAAABgAAAAAAAAAAABAAAADAAwAA X3JlbHMvUEsBAhQAFAAAAAgAh07iQIoUZjzRAAAAlAEAAAsAAAAAAAAAAQAgAAAA5AMAAF9yZWxz Ly5yZWxzUEsBAhQACgAAAAAAh07iQAAAAAAAAAAAAAAAAAQAAAAAAAAAAAAQAAAAAAAAAGRycy9Q SwECFAAUAAAACACHTuJAwB49ndwAAAANAQAADwAAAAAAAAABACAAAAAiAAAAZHJzL2Rvd25yZXYu eG1sUEsBAhQAFAAAAAgAh07iQCUCcHNpAgAAuAQAAA4AAAAAAAAAAQAgAAAAKwEAAGRycy9lMm9E b2MueG1sUEsFBgAAAAAGAAYAWQEAAAYGAAAAAAAA " o:spid="_x0000_s1026" o:spt="1" stroked="f" style="position:absolute;left:0pt;margin-left:-50.6pt;margin-top:516.95pt;height:19pt;width:81.45pt;z-index:-1151676416;v-text-anchor:middle;mso-width-relative:page;mso-height-relative:page;">
                <v:fill focussize="0,0" on="t"/>
                <v:stroke joinstyle="miter" miterlimit="8" on="f" weight="1pt"/>
                <v:imagedata o:title=""/>
                <o:lock aspectratio="f" v:ext="edit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3143365632" simplePos="0">
                <wp:simplePos x="0" y="0"/>
                <wp:positionH relativeFrom="column">
                  <wp:posOffset>-642620</wp:posOffset>
                </wp:positionH>
                <wp:positionV relativeFrom="paragraph">
                  <wp:posOffset>7988935</wp:posOffset>
                </wp:positionV>
                <wp:extent cx="1034415" cy="241300"/>
                <wp:effectExtent b="6350" l="0" r="13335" t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241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coordsize="21600,21600" fillcolor="#262626 [2749]" filled="t" id="_x0000_s1026" o:gfxdata="UEsDBAoAAAAAAIdO4kAAAAAAAAAAAAAAAAAEAAAAZHJzL1BLAwQUAAAACACHTuJAESrXV9sAAAAN AQAADwAAAGRycy9kb3ducmV2LnhtbE2PwU7DMAyG70i8Q2QkbluSSitr13RCAyQOcGDAzlnjtYUm 6ZqsHW+Pd4Kj/X/6/blYn23HRhxC650CORfA0FXetK5W8PH+NFsCC1E7ozvvUMEPBliX11eFzo2f 3BuO21gzKnEh1wqaGPuc81A1aHWY+x4dZQc/WB1pHGpuBj1Rue14IkTKrW4dXWh0j5sGq+/tySqw 6fPn4lgfH6bD/dcjf91ku/ElU+r2RooVsIjn+AfDRZ/UoSSnvT85E1inYCaFTIilJFksJTBiUnkH bH/ZZKkEXhb8/xflL1BLAwQUAAAACACHTuJAhrmgLmkCAAC4BAAADgAAAGRycy9lMm9Eb2MueG1s rVTbbhMxEH1H4h8sv9PdTdILUTdV1KoIqdBIBfHseL1ZS75hO9mUn0HijY/gcxC/wbE3ScPlCaFI ztxyZubMTC6vtlqRjfBBWlPT6qSkRBhuG2lWNX3/7vbFBSUhMtMwZY2o6aMI9Gr2/Nll76ZiZDur GuEJQEyY9q6mXYxuWhSBd0KzcGKdMHC21msWofpV0XjWA12rYlSWZ0VvfeO85SIEWG8GJ51l/LYV PN63bRCRqJqitphfn99leovZJZuuPHOd5Lsy2D9UoZk0SHqAumGRkbWXf0Bpyb0Nto0n3OrCtq3k IveAbqryt24eOuZE7gXkBHegKfw/WP52s/BENjUdjykxTGNGPz5//f7tC4EB7PQuTBH04BZ+pwWI qdVt63X6RhNkmxl9PDAqtpFwGKtyPJlUp5Rw+EaTalxmyounXzsf4ithNUlCTT0mlolkm7sQkRGh +5CULFglm1upVFb8anmtPNkwTHd0lj75t2qt39hmMF+clkNONoUZyzCYq70Z+GGAybl+wVeG9Ohh dA4EwhnWs1UsQtQOhAWzooSpFfaeR58TG5tKyzuVir5hoRvSZdhh2bSM2HgldU0vUNqBEGVQQGJ7 4DdJS9s8YjreDmsbHL+VgL1jIS6Yx56iLNxevMfTKota7U6ipLP+09/sKR7rAy8lPfYefXxcMy8o Ua8NFutlNZmkQ8nK5PR8BMUfe5bHHrPW1xbkV7hyx7OY4qPai623+gNOdJ6ywsUMR+6BsZ1yHYd7 xJFzMZ/nMByHY/HOPDiewNOwjZ2vo21lXoondnak4Tzy/HannO7vWM9RT384s59QSwMECgAAAAAA h07iQAAAAAAAAAAAAAAAAAYAAABfcmVscy9QSwMEFAAAAAgAh07iQIoUZjzRAAAAlAEAAAsAAABf cmVscy8ucmVsc6WQwWrDMAyG74O9g9F9cZrDGKNOL6PQa+kewNiKYxpbRjLZ+vbzDoNl9LajfqHv E//+8JkWtSJLpGxg1/WgMDvyMQcD75fj0wsoqTZ7u1BGAzcUOIyPD/szLra2I5ljEdUoWQzMtZZX rcXNmKx0VDC3zUScbG0jB12su9qAeuj7Z82/GTBumOrkDfDJD6Aut9LMf9gpOiahqXaOkqZpiu4e VQe2ZY7uyDbhG7lGsxywGvAsGgdqWdd+BH1fv/un3tNHPuO61X6HjOuPV2+6HL8AUEsDBBQAAAAI AIdO4kB+5uUg9wAAAOEBAAATAAAAW0NvbnRlbnRfVHlwZXNdLnhtbJWRQU7DMBBF90jcwfIWJU67 QAgl6YK0S0CoHGBkTxKLZGx5TGhvj5O2G0SRWNoz/78nu9wcxkFMGNg6quQqL6RA0s5Y6ir5vt9l D1JwBDIwOMJKHpHlpr69KfdHjyxSmriSfYz+USnWPY7AufNIadK6MEJMx9ApD/oDOlTrorhX2lFE ilmcO2RdNtjC5xDF9pCuTyYBB5bi6bQ4syoJ3g9WQ0ymaiLzg5KdCXlKLjvcW893SUOqXwnz5Drg nHtJTxOsQfEKIT7DmDSUCayM+6KAU/53yWw5cuba1mrMm8BNir3hdLG61o5r1zj93/Ltkrp0q+WD 6m9QSwECFAAUAAAACACHTuJAfublIPcAAADhAQAAEwAAAAAAAAABACAAAADdBAAAW0NvbnRlbnRf VHlwZXNdLnhtbFBLAQIUAAoAAAAAAIdO4kAAAAAAAAAAAAAAAAAGAAAAAAAAAAAAEAAAAL8DAABf cmVscy9QSwECFAAUAAAACACHTuJAihRmPNEAAACUAQAACwAAAAAAAAABACAAAADjAwAAX3JlbHMv LnJlbHNQSwECFAAKAAAAAACHTuJAAAAAAAAAAAAAAAAABAAAAAAAAAAAABAAAAAAAAAAZHJzL1BL AQIUABQAAAAIAIdO4kARKtdX2wAAAA0BAAAPAAAAAAAAAAEAIAAAACIAAABkcnMvZG93bnJldi54 bWxQSwECFAAUAAAACACHTuJAhrmgLmkCAAC4BAAADgAAAAAAAAABACAAAAAqAQAAZHJzL2Uyb0Rv Yy54bWxQSwUGAAAAAAYABgBZAQAABQYAAAAA " o:spid="_x0000_s1026" o:spt="1" stroked="f" style="position:absolute;left:0pt;margin-left:-50.6pt;margin-top:629.05pt;height:19pt;width:81.45pt;z-index:-1151601664;v-text-anchor:middle;mso-width-relative:page;mso-height-relative:page;">
                <v:fill focussize="0,0" on="t"/>
                <v:stroke joinstyle="miter" miterlimit="8" on="f" weight="1pt"/>
                <v:imagedata o:title=""/>
                <o:lock aspectratio="f" v:ext="edit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1" distB="0" distL="114300" distR="114300" distT="0" layoutInCell="1" locked="0" relativeHeight="2890781696" simplePos="0">
                <wp:simplePos x="0" y="0"/>
                <wp:positionH relativeFrom="column">
                  <wp:posOffset>-1193800</wp:posOffset>
                </wp:positionH>
                <wp:positionV relativeFrom="paragraph">
                  <wp:posOffset>-1057275</wp:posOffset>
                </wp:positionV>
                <wp:extent cx="7715250" cy="11137265"/>
                <wp:effectExtent b="6985" l="0" r="0" t="0"/>
                <wp:wrapNone/>
                <wp:docPr id="60" name="剪去单角的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1137265"/>
                        </a:xfrm>
                        <a:prstGeom prst="snip1Rect">
                          <a:avLst>
                            <a:gd fmla="val 0" name="adj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7715250,11137265" fillcolor="#FFFFFF [3212]" filled="t" id="_x0000_s1026" o:gfxdata="UEsDBAoAAAAAAIdO4kAAAAAAAAAAAAAAAAAEAAAAZHJzL1BLAwQUAAAACACHTuJA1MvOYtsAAAAP AQAADwAAAGRycy9kb3ducmV2LnhtbE2PQU/DMAyF70j8h8hI3LakE+uq0nRCk3ZEGmNCHLPGtN0a pzTpNv497gluz/bT8/eK9c114oJDaD1pSOYKBFLlbUu1hsP7dpaBCNGQNZ0n1PCDAdbl/V1hcuuv 9IaXfawFh1DIjYYmxj6XMlQNOhPmvkfi25cfnIk8DrW0g7lyuOvkQqlUOtMSf2hMj5sGq/N+dBo+ P3bpSW5fPbYn830eN7sXF2utHx8S9Qwi4i3+mWHCZ3QomenoR7JBdBpmSZZxmTipNF2CmDxqseLd kdUyWz2BLAv5v0f5C1BLAwQUAAAACACHTuJArCBFC4MCAAC9BAAADgAAAGRycy9lMm9Eb2MueG1s rVTNbhMxEL4j8Q6W73SzoWlK1E0VtQpCqmhEQZwnXjtr5D9sJ5ty5tIDHJC4cEHiguAVEI8Tlcdg 7Gx/+Dkh9uDMeOxvvvk8k4PDtVZkxX2Q1lS03OlRwg2ztTSLij57Or23T0mIYGpQ1vCKnvNAD8d3 7xy0bsT7trGq5p4giAmj1lW0idGNiiKwhmsIO9Zxg0FhvYaIrl8UtYcW0bUq+r3eXtFaXztvGQ8B d4+3QTrO+EJwFk+FCDwSVVHkFvPq8zpPazE+gNHCg2sk62jAP7DQIA0mvYY6hghk6eUfUFoyb4MV cYdZXVghJOO5Bqym7P1WzVkDjudaUJzgrmUK/w+WPV7NPJF1RfdQHgMa32hz8XXz9tvmzfsfn99d fnh9+fHL5vsngnEUq3VhhHfO3Mx3XkAzVb4WXqdfrImss8Dn1wLzdSQMN4fDctAfYCKGsbIs7w/7 e4MEW9zcdz7Eh9xqkoyKBiNd+QTfMcsLq5MQs851RxbqF5QIrfDVVqBIJolo3UG0rvDSrWCVrKdS qez4xfxIeYLXKjrNX0fll2PKkBbJ9oe9xBuwR4WCiKZ2qFowC0pALbD5WfSZo7EpQ26slPsYQrPN kWFTChhpGbHtldQV3e+lr8usDGqRNN6qmqy5rc/xibzd9m5wbCoR9gRCnIHHspEWDmA8xUUoi1xt Z1HSWP/qb/vpPPYQRilpsfmxjpdL8JwS9chgdz0od3cRNmZndzDso+NvR+a3I2apjyxqWOKoO5bN dD6qK1N4q5/jnE5SVgyBYZh7q1jnHMXtUOKkMz6Z5GM4IQ7iiTlzLIEn3YydLKMVMqaeuVGnc3BG cit185yG8LafT93864x/AlBLAwQKAAAAAACHTuJAAAAAAAAAAAAAAAAABgAAAF9yZWxzL1BLAwQU AAAACACHTuJAihRmPNEAAACUAQAACwAAAF9yZWxzLy5yZWxzpZDBasMwDIbvg72D0X1xmsMYo04v o9Br6R7A2IpjGltGMtn69vMOg2X0tqN+oe8T//7wmRa1IkukbGDX9aAwO/IxBwPvl+PTCyipNnu7 UEYDNxQ4jI8P+zMutrYjmWMR1ShZDMy1lletxc2YrHRUMLfNRJxsbSMHXay72oB66Ptnzb8ZMG6Y 6uQN8MkPoC630sx/2Ck6JqGpdo6SpmmK7h5VB7Zlju7INuEbuUazHLAa8CwaB2pZ134EfV+/+6fe 00c+47rVfoeM649Xb7ocvwBQSwMEFAAAAAgAh07iQH7m5SD3AAAA4QEAABMAAABbQ29udGVudF9U eXBlc10ueG1slZFBTsMwEEX3SNzB8hYlTrtACCXpgrRLQKgcYGRPEotkbHlMaG+Pk7YbRJFY2jP/ vye73BzGQUwY2Dqq5CovpEDSzljqKvm+32UPUnAEMjA4wkoekeWmvr0p90ePLFKauJJ9jP5RKdY9 jsC580hp0rowQkzH0CkP+gM6VOuiuFfaUUSKWZw7ZF022MLnEMX2kK5PJgEHluLptDizKgneD1ZD TKZqIvODkp0JeUouO9xbz3dJQ6pfCfPkOuCce0lPE6xB8QohPsOYNJQJrIz7ooBT/nfJbDly5trW asybwE2KveF0sbrWjmvXOP3f8u2SunSr5YPqb1BLAQIUABQAAAAIAIdO4kB+5uUg9wAAAOEBAAAT AAAAAAAAAAEAIAAAAPcEAABbQ29udGVudF9UeXBlc10ueG1sUEsBAhQACgAAAAAAh07iQAAAAAAA AAAAAAAAAAYAAAAAAAAAAAAQAAAA2QMAAF9yZWxzL1BLAQIUABQAAAAIAIdO4kCKFGY80QAAAJQB AAALAAAAAAAAAAEAIAAAAP0DAABfcmVscy8ucmVsc1BLAQIUAAoAAAAAAIdO4kAAAAAAAAAAAAAA AAAEAAAAAAAAAAAAEAAAAAAAAABkcnMvUEsBAhQAFAAAAAgAh07iQNTLzmLbAAAADwEAAA8AAAAA AAAAAQAgAAAAIgAAAGRycy9kb3ducmV2LnhtbFBLAQIUABQAAAAIAIdO4kCsIEULgwIAAL0EAAAO AAAAAAAAAAEAIAAAACoBAABkcnMvZTJvRG9jLnhtbFBLBQYAAAAABgAGAFkBAAAfBgAAAAAA " o:spid="_x0000_s1026" path="m0,0l7715250,0,7715250,0,7715250,11137265,0,11137265xe" stroked="f" style="position:absolute;left:0pt;margin-left:-94pt;margin-top:-83.25pt;height:876.95pt;width:607.5pt;z-index:-1907502080;v-text-anchor:middle;mso-width-relative:page;mso-height-relative:page;">
                <v:path o:connectangles="0,82,164,247" o:connectlocs="7715250,5568632;3857625,11137265;0,5568632;3857625,0"/>
                <v:fill focussize="0,0" on="t"/>
                <v:stroke joinstyle="miter" miterlimit="8" on="f" weight="1pt"/>
                <v:imagedata o:title=""/>
                <o:lock aspectratio="f"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allowOverlap="1" behindDoc="0" distB="0" distL="114300" distR="114300" distT="0" layoutInCell="1" locked="0" relativeHeight="3143119872" simplePos="0">
                <wp:simplePos x="0" y="0"/>
                <wp:positionH relativeFrom="column">
                  <wp:posOffset>2741295</wp:posOffset>
                </wp:positionH>
                <wp:positionV relativeFrom="paragraph">
                  <wp:posOffset>-260350</wp:posOffset>
                </wp:positionV>
                <wp:extent cx="36195" cy="504190"/>
                <wp:effectExtent b="10160" l="0" r="1905" t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504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coordsize="21600,21600" fillcolor="#FFFFFF [3212]" filled="t" id="_x0000_s1026" o:gfxdata="UEsDBAoAAAAAAIdO4kAAAAAAAAAAAAAAAAAEAAAAZHJzL1BLAwQUAAAACACHTuJAzbquhNoAAAAK AQAADwAAAGRycy9kb3ducmV2LnhtbE2PPU/DMBRFdyT+g/WQ2FonxJAqjdOhEkMGJGgZGN3kkaSJ 7ch2PvrveUwwPr2je8/ND6se2IzOd9ZIiLcRMDSVrTvTSPg8v252wHxQplaDNSjhhh4Oxf1drrLa LuYD51NoGIUYnykJbQhjxrmvWtTKb+2Ihn7f1mkV6HQNr51aKFwP/CmKXrhWnaGGVo14bLHqT5OW 0Jelntbnai7f39Jr4pZbf/46Svn4EEd7YAHX8AfDrz6pQ0FOFzuZ2rNBgkjilFAJGxHTKCJEkgpg FwnJTgAvcv5/QvEDUEsDBBQAAAAIAIdO4kCxTcpBUAIAAH0EAAAOAAAAZHJzL2Uyb0RvYy54bWyt VEtu2zAQ3RfoHQjuG8mOnY9hOTASuCgQNAHcomuaoiwC/JWkLaeXKdBdD9HjFL1GHyklcT+rolpQ M5zRfN680fzqoBXZCx+kNRUdnZSUCMNtLc22ou/frV5dUBIiMzVT1oiKPohArxYvX8w7NxNj21pV C08QxIRZ5yraxuhmRRF4KzQLJ9YJA2NjvWYRqt8WtWcdomtVjMvyrOisr523XISA25veSBc5ftMI Hu+aJohIVEVRW8ynz+cmncVizmZbz1wr+VAG+4cqNJMGSZ9C3bDIyM7LP0Jpyb0Ntokn3OrCNo3k IveAbkblb92sW+ZE7gXgBPcEU/h/Yfnb/b0nsq7o9JQSwzRm9OPz1+/fvhBcAJ3OhRmc1u7eD1qA mFo9NF6nN5ogh4zowxOi4hAJx+Xp2ehySgmHZVpORpcZ8OL5W+dDfC2sJkmoqMe8Moxsfxsi8sH1 0SWlClbJeiWVyorfbq6VJ3uG2a7ykwrGJ7+4KUM6MHN8XmL+nIFjjWIRonboOpgtJUxtQV4efc5t bMqASH3uGxbaPkcO2zNGywjaKqkrelGmZ8isDApIkPUgJWlj6wdA7G3PveD4SqLZWxbiPfMgG8rC AsU7HI2yqNUOEiWt9Z/+dp/8wQFYKelAXvTxcce8oES9MWDH5WgySWzPymR6Pobijy2bY4vZ6WsL DEdYVcezmPyjehQbb/UH7NkyZYWJGY7cPWKDch37pcKmcrFcZjcw3LF4a9aOp+AJUGOXu2gbmWf7 jM4AGjie5zfsY1qiYz17Pf81Fj8BUEsDBAoAAAAAAIdO4kAAAAAAAAAAAAAAAAAGAAAAX3JlbHMv UEsDBBQAAAAIAIdO4kCKFGY80QAAAJQBAAALAAAAX3JlbHMvLnJlbHOlkMFqwzAMhu+DvYPRfXGa wxijTi+j0GvpHsDYimMaW0Yy2fr28w6DZfS2o36h7xP//vCZFrUiS6RsYNf1oDA78jEHA++X49ML KKk2e7tQRgM3FDiMjw/7My62tiOZYxHVKFkMzLWWV63FzZisdFQwt81EnGxtIwddrLvagHro+2fN vxkwbpjq5A3wyQ+gLrfSzH/YKTomoal2jpKmaYruHlUHtmWO7sg24Ru5RrMcsBrwLBoHalnXfgR9 X7/7p97TRz7jutV+h4zrj1dvuhy/AFBLAwQUAAAACACHTuJAfublIPcAAADhAQAAEwAAAFtDb250 ZW50X1R5cGVzXS54bWyVkUFOwzAQRfdI3MHyFiVOu0AIJemCtEtAqBxgZE8Si2RseUxob4+TthtE kVjaM/+/J7vcHMZBTBjYOqrkKi+kQNLOWOoq+b7fZQ9ScAQyMDjCSh6R5aa+vSn3R48sUpq4kn2M /lEp1j2OwLnzSGnSujBCTMfQKQ/6AzpU66K4V9pRRIpZnDtkXTbYwucQxfaQrk8mAQeW4um0OLMq Cd4PVkNMpmoi84OSnQl5Si473FvPd0lDql8J8+Q64Jx7SU8TrEHxCiE+w5g0lAmsjPuigFP+d8ls OXLm2tZqzJvATYq94XSxutaOa9c4/d/y7ZK6dKvlg+pvUEsBAhQAFAAAAAgAh07iQH7m5SD3AAAA 4QEAABMAAAAAAAAAAQAgAAAAwwQAAFtDb250ZW50X1R5cGVzXS54bWxQSwECFAAKAAAAAACHTuJA AAAAAAAAAAAAAAAABgAAAAAAAAAAABAAAAClAwAAX3JlbHMvUEsBAhQAFAAAAAgAh07iQIoUZjzR AAAAlAEAAAsAAAAAAAAAAQAgAAAAyQMAAF9yZWxzLy5yZWxzUEsBAhQACgAAAAAAh07iQAAAAAAA AAAAAAAAAAQAAAAAAAAAAAAQAAAAAAAAAGRycy9QSwECFAAUAAAACACHTuJAzbquhNoAAAAKAQAA DwAAAAAAAAABACAAAAAiAAAAZHJzL2Rvd25yZXYueG1sUEsBAhQAFAAAAAgAh07iQLFNykFQAgAA fQQAAA4AAAAAAAAAAQAgAAAAKQEAAGRycy9lMm9Eb2MueG1sUEsFBgAAAAAGAAYAWQEAAOsFAAAA AAAA " o:spid="_x0000_s1026" o:spt="1" stroked="f" style="position:absolute;left:0pt;margin-left:215.85pt;margin-top:-20.5pt;height:39.7pt;width:2.85pt;z-index:-1151847424;v-text-anchor:middle;mso-width-relative:page;mso-height-relative:page;">
                <v:fill focussize="0,0" on="t"/>
                <v:stroke joinstyle="miter" miterlimit="8" on="f" weight="1pt"/>
                <v:imagedata o:title=""/>
                <o:lock aspectratio="f" v:ext="edit"/>
              </v:rect>
            </w:pict>
          </mc:Fallback>
        </mc:AlternateContent>
      </w:r>
    </w:p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大黑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方正粗黑宋简体">
    <w:panose1 w:val="02000000000000000000"/>
    <w:charset w:val="86"/>
    <w:family w:val="auto"/>
    <w:pitch w:val="default"/>
    <w:sig w:usb0="00000000" w:usb1="00000000" w:usb2="00000012" w:usb3="00000000" w:csb0="00040001" w:csb1="00000000"/>
  </w:font>
</w:font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4FC6A0FC"/>
    <w:multiLevelType w:val="singleLevel"/>
    <w:tmpl w:val="4FC6A0F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fill="t" fillcolor="#FFFFFF" stroke="t">
      <v:fill focussize="0,0" on="t"/>
      <v:stroke color="#000000"/>
    </o:shapedefaults>
    <o:shapelayout v:ext="edit">
      <o:idmap data="1" v:ext="edit"/>
    </o:shapelayout>
  </w:shapeDefaults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qFormat="1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qFormat="1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4"/>
      <w:lang w:bidi="ar-SA" w:eastAsia="zh-CN" w:val="en-US"/>
    </w:rPr>
  </w:style>
  <w:style w:default="1" w:styleId="4" w:type="character">
    <w:name w:val="Default Paragraph Font"/>
    <w:semiHidden/>
    <w:qFormat/>
    <w:uiPriority w:val="0"/>
  </w:style>
  <w:style w:default="1" w:styleId="6" w:type="table">
    <w:name w:val="Normal Table"/>
    <w:semiHidden/>
    <w:qFormat/>
    <w:uiPriority w:val="0"/>
    <w:tblPr>
      <w:tblLayout w:type="fixed"/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HTML Preformatted"/>
    <w:basedOn w:val="1"/>
    <w:qFormat/>
    <w:uiPriority w:val="0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jc w:val="left"/>
    </w:pPr>
    <w:rPr>
      <w:rFonts w:ascii="宋体" w:cs="宋体" w:eastAsia="宋体" w:hAnsi="宋体" w:hint="eastAsia"/>
      <w:kern w:val="0"/>
      <w:sz w:val="24"/>
      <w:szCs w:val="24"/>
      <w:lang w:bidi="ar" w:eastAsia="zh-CN" w:val="en-US"/>
    </w:rPr>
  </w:style>
  <w:style w:styleId="3" w:type="paragraph">
    <w:name w:val="Normal (Web)"/>
    <w:basedOn w:val="1"/>
    <w:qFormat/>
    <w:uiPriority w:val="0"/>
    <w:rPr>
      <w:sz w:val="24"/>
    </w:rPr>
  </w:style>
  <w:style w:styleId="5" w:type="character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../customXml/item1.xml" Type="http://schemas.openxmlformats.org/officeDocument/2006/relationships/customXml"/><Relationship Id="rId6" Target="numbering.xml" Type="http://schemas.openxmlformats.org/officeDocument/2006/relationships/numbering"/><Relationship Id="rId7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2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2020-02-09T05:29:24Z</dcterms:created>
  <dc:creator>iPhone (2)</dc:creator>
  <dc:description>936d43320bab9fde0HR609i4F1BS34--V_OZQOWg</dc:description>
  <cp:lastModifiedBy>iPhone (2)</cp:lastModifiedBy>
  <dcterms:modified xsi:type="dcterms:W3CDTF">2020-02-08T13:55:30Z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KSOProductBuildVer" pid="2">
    <vt:lpwstr>2052-9.8.1</vt:lpwstr>
  </property>
  <property fmtid="{D5CDD505-2E9C-101B-9397-08002B2CF9AE}" name="KSORubyTemplateID" pid="3">
    <vt:lpwstr>4</vt:lpwstr>
  </property>
</Properties>
</file>