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p14">
  <w:body>
    <w:p w14:paraId="16689FC2" w14:textId="2DB2A068" w:rsidR="00341342" w:rsidRDefault="002C4B35">
      <w:r>
        <w:rPr>
          <w:noProof/>
        </w:rPr>
        <mc:AlternateContent>
          <mc:Choice Requires="wps">
            <w:drawing>
              <wp:anchor allowOverlap="1" behindDoc="0" distB="0" distL="114300" distR="114300" distT="0" layoutInCell="1" locked="0" relativeHeight="251674624" simplePos="0" wp14:anchorId="1B1A0381" wp14:editId="42BA2D7F">
                <wp:simplePos x="0" y="0"/>
                <wp:positionH relativeFrom="column">
                  <wp:posOffset>1409700</wp:posOffset>
                </wp:positionH>
                <wp:positionV relativeFrom="paragraph">
                  <wp:posOffset>2247900</wp:posOffset>
                </wp:positionV>
                <wp:extent cx="4819650" cy="2419350"/>
                <wp:effectExtent b="0" l="0" r="0" t="0"/>
                <wp:wrapNone/>
                <wp:docPr id="2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19650" cy="2419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6C01285" w14:textId="5F09E4D4" w:rsidR="00986085" w:rsidRDefault="003F24F1">
                            <w:pPr>
                              <w:spacing w:line="360" w:lineRule="exact"/>
                            </w:pPr>
                            <w:r>
                              <w:rPr>
                                <w:rFonts w:ascii="方正兰亭粗黑简体" w:eastAsia="方正兰亭粗黑简体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201</w:t>
                            </w:r>
                            <w:r w:rsidR="006701AF">
                              <w:rPr>
                                <w:rFonts w:ascii="方正兰亭粗黑简体" w:eastAsia="方正兰亭粗黑简体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9</w:t>
                            </w:r>
                            <w:r>
                              <w:rPr>
                                <w:rFonts w:ascii="方正兰亭粗黑简体" w:eastAsia="方正兰亭粗黑简体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.0</w:t>
                            </w:r>
                            <w:r w:rsidR="006701AF">
                              <w:rPr>
                                <w:rFonts w:ascii="方正兰亭粗黑简体" w:eastAsia="方正兰亭粗黑简体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ascii="方正兰亭粗黑简体" w:eastAsia="方正兰亭粗黑简体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-20</w:t>
                            </w:r>
                            <w:r w:rsidR="006701AF">
                              <w:rPr>
                                <w:rFonts w:ascii="方正兰亭粗黑简体" w:eastAsia="方正兰亭粗黑简体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20.0</w:t>
                            </w:r>
                            <w:r w:rsidR="006F4368">
                              <w:rPr>
                                <w:rFonts w:ascii="方正兰亭粗黑简体" w:eastAsia="方正兰亭粗黑简体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5</w:t>
                            </w:r>
                            <w:r>
                              <w:rPr>
                                <w:rFonts w:ascii="方正兰亭粗黑简体" w:eastAsia="方正兰亭粗黑简体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="006701AF">
                              <w:rPr>
                                <w:rFonts w:ascii="方正兰亭粗黑简体" w:eastAsia="方正兰亭粗黑简体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陕西康华医药分公司</w:t>
                            </w:r>
                            <w:r>
                              <w:rPr>
                                <w:rFonts w:ascii="方正兰亭粗黑简体" w:eastAsia="方正兰亭粗黑简体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 xml:space="preserve">       </w:t>
                            </w:r>
                            <w:r w:rsidR="006701AF">
                              <w:rPr>
                                <w:rFonts w:ascii="方正兰亭粗黑简体" w:eastAsia="方正兰亭粗黑简体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储备干部、质量管理</w:t>
                            </w:r>
                          </w:p>
                          <w:p w14:paraId="49783FBA" w14:textId="7CD8115F" w:rsidR="00986085" w:rsidRDefault="006701AF">
                            <w:pPr>
                              <w:spacing w:line="360" w:lineRule="exact"/>
                            </w:pPr>
                            <w:r>
                              <w:rPr>
                                <w:rFonts w:hint="eastAsia"/>
                              </w:rPr>
                              <w:t>通过青年大学生计划进入公司储备干部岗位，轮岗工作，从开始的行政人事岗位转到后面的门店督导，也就是储备店长，负责门店日常运营、销售管理以及质量监督</w:t>
                            </w:r>
                            <w:r>
                              <w:t>工作</w:t>
                            </w:r>
                            <w:r>
                              <w:rPr>
                                <w:rFonts w:hint="eastAsia"/>
                              </w:rPr>
                              <w:t>，在职期间带领小组获得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最佳门店奖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和先进个人。</w:t>
                            </w:r>
                          </w:p>
                          <w:p w14:paraId="2531A27B" w14:textId="6D555515" w:rsidR="00986085" w:rsidRDefault="003F24F1">
                            <w:pPr>
                              <w:spacing w:line="360" w:lineRule="exact"/>
                            </w:pPr>
                            <w:r>
                              <w:rPr>
                                <w:rFonts w:ascii="方正兰亭粗黑简体" w:eastAsia="方正兰亭粗黑简体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201</w:t>
                            </w:r>
                            <w:r w:rsidR="006701AF">
                              <w:rPr>
                                <w:rFonts w:ascii="方正兰亭粗黑简体" w:eastAsia="方正兰亭粗黑简体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8</w:t>
                            </w:r>
                            <w:r>
                              <w:rPr>
                                <w:rFonts w:ascii="方正兰亭粗黑简体" w:eastAsia="方正兰亭粗黑简体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.0</w:t>
                            </w:r>
                            <w:r w:rsidR="006701AF">
                              <w:rPr>
                                <w:rFonts w:ascii="方正兰亭粗黑简体" w:eastAsia="方正兰亭粗黑简体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7</w:t>
                            </w:r>
                            <w:r>
                              <w:rPr>
                                <w:rFonts w:ascii="方正兰亭粗黑简体" w:eastAsia="方正兰亭粗黑简体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—201</w:t>
                            </w:r>
                            <w:r w:rsidR="006701AF">
                              <w:rPr>
                                <w:rFonts w:ascii="方正兰亭粗黑简体" w:eastAsia="方正兰亭粗黑简体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9.01</w:t>
                            </w:r>
                            <w:r>
                              <w:rPr>
                                <w:rFonts w:ascii="方正兰亭粗黑简体" w:eastAsia="方正兰亭粗黑简体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="006701AF">
                              <w:rPr>
                                <w:rFonts w:ascii="方正兰亭粗黑简体" w:eastAsia="方正兰亭粗黑简体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陕西华森特保健公司</w:t>
                            </w:r>
                            <w:r>
                              <w:rPr>
                                <w:rFonts w:ascii="方正兰亭粗黑简体" w:eastAsia="方正兰亭粗黑简体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="006701AF">
                              <w:rPr>
                                <w:rFonts w:ascii="方正兰亭粗黑简体" w:eastAsia="方正兰亭粗黑简体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保健品广告策划</w:t>
                            </w:r>
                          </w:p>
                          <w:p w14:paraId="3407B23A" w14:textId="57151CE0" w:rsidR="00986085" w:rsidRDefault="006701AF">
                            <w:pPr>
                              <w:spacing w:line="360" w:lineRule="exact"/>
                              <w:rPr>
                                <w:rFonts w:asciiTheme="minorEastAsia" w:hAnsiTheme="minorEastAsia"/>
                                <w:color w:val="4A4E59"/>
                                <w:kern w:val="24"/>
                                <w:szCs w:val="21"/>
                              </w:rPr>
                            </w:pPr>
                            <w:r w:rsidRPr="006701AF">
                              <w:rPr>
                                <w:rFonts w:asciiTheme="minorEastAsia" w:hAnsiTheme="minorEastAsia" w:hint="eastAsia"/>
                                <w:color w:val="4A4E59"/>
                                <w:kern w:val="24"/>
                                <w:szCs w:val="21"/>
                              </w:rPr>
                              <w:t>在职期间主要负责生物保健品广告文案的撰写和策划，在半年工作时间里，我学会了与人</w:t>
                            </w:r>
                            <w:r w:rsidRPr="006701AF">
                              <w:rPr>
                                <w:rFonts w:asciiTheme="minorEastAsia" w:hAnsiTheme="minorEastAsia"/>
                                <w:color w:val="4A4E59"/>
                                <w:kern w:val="24"/>
                                <w:szCs w:val="21"/>
                              </w:rPr>
                              <w:t>沟通</w:t>
                            </w:r>
                            <w:r w:rsidRPr="006701AF">
                              <w:rPr>
                                <w:rFonts w:asciiTheme="minorEastAsia" w:hAnsiTheme="minorEastAsia" w:hint="eastAsia"/>
                                <w:color w:val="4A4E59"/>
                                <w:kern w:val="24"/>
                                <w:szCs w:val="21"/>
                              </w:rPr>
                              <w:t>的多种方式以及对于上级任务的使命必达，目标感和主动性加强。</w:t>
                            </w:r>
                          </w:p>
                          <w:p w14:paraId="60019916" w14:textId="38C07E50" w:rsidR="00096B8B" w:rsidRDefault="00096B8B">
                            <w:pPr>
                              <w:spacing w:line="360" w:lineRule="exact"/>
                              <w:rPr>
                                <w:rFonts w:asciiTheme="minorEastAsia" w:hAnsiTheme="minorEastAsia"/>
                                <w:color w:val="4A4E59"/>
                                <w:kern w:val="24"/>
                                <w:szCs w:val="21"/>
                              </w:rPr>
                            </w:pPr>
                            <w:r w:rsidRPr="00096B8B">
                              <w:rPr>
                                <w:rFonts w:asciiTheme="minorEastAsia" w:hAnsiTheme="minorEastAsia" w:hint="eastAsia"/>
                                <w:color w:val="4A4E59"/>
                                <w:kern w:val="24"/>
                                <w:szCs w:val="21"/>
                              </w:rPr>
                              <w:t>2</w:t>
                            </w:r>
                            <w:r w:rsidRPr="00096B8B">
                              <w:rPr>
                                <w:rFonts w:asciiTheme="minorEastAsia" w:hAnsiTheme="minorEastAsia"/>
                                <w:color w:val="4A4E59"/>
                                <w:kern w:val="24"/>
                                <w:szCs w:val="21"/>
                              </w:rPr>
                              <w:t>017.08-2018.06     备考</w:t>
                            </w:r>
                            <w:r w:rsidRPr="00096B8B">
                              <w:rPr>
                                <w:rFonts w:asciiTheme="minorEastAsia" w:hAnsiTheme="minorEastAsia" w:hint="eastAsia"/>
                                <w:color w:val="4A4E59"/>
                                <w:kern w:val="24"/>
                                <w:szCs w:val="21"/>
                              </w:rPr>
                              <w:t>北京中医药大学中药化学研究生</w:t>
                            </w:r>
                          </w:p>
                          <w:p w14:paraId="4BBA964F" w14:textId="545A0D8B" w:rsidR="002C4B35" w:rsidRDefault="002C4B35" w:rsidRPr="00096B8B">
                            <w:pPr>
                              <w:spacing w:line="360" w:lineRule="exact"/>
                              <w:rPr>
                                <w:rFonts w:asciiTheme="minorEastAsia" w:hAnsiTheme="minorEastAsia" w:hint="eastAsia"/>
                                <w:szCs w:val="21"/>
                              </w:rPr>
                            </w:pPr>
                            <w:r>
                              <w:rPr>
                                <w:rFonts w:asciiTheme="minorEastAsia" w:hAnsiTheme="minorEastAsia"/>
                                <w:color w:val="4A4E59"/>
                                <w:kern w:val="24"/>
                                <w:szCs w:val="21"/>
                              </w:rPr>
                              <w:t>2020.07-2020.</w:t>
                            </w:r>
                            <w:r>
                              <w:rPr>
                                <w:rFonts w:asciiTheme="minorEastAsia" w:hAnsiTheme="minorEastAsia" w:hint="eastAsia"/>
                                <w:color w:val="4A4E59"/>
                                <w:kern w:val="24"/>
                                <w:szCs w:val="21"/>
                              </w:rPr>
                              <w:t>0</w:t>
                            </w:r>
                            <w:r>
                              <w:rPr>
                                <w:rFonts w:asciiTheme="minorEastAsia" w:hAnsiTheme="minorEastAsia"/>
                                <w:color w:val="4A4E59"/>
                                <w:kern w:val="24"/>
                                <w:szCs w:val="21"/>
                              </w:rPr>
                              <w:t>9      兼职</w:t>
                            </w:r>
                            <w:r>
                              <w:rPr>
                                <w:rFonts w:asciiTheme="minorEastAsia" w:hAnsiTheme="minorEastAsia" w:hint="eastAsia"/>
                                <w:color w:val="4A4E59"/>
                                <w:kern w:val="24"/>
                                <w:szCs w:val="21"/>
                              </w:rPr>
                              <w:t>考研机构助教老师，负责日常</w:t>
                            </w:r>
                            <w:r w:rsidR="006F4368">
                              <w:rPr>
                                <w:rFonts w:asciiTheme="minorEastAsia" w:hAnsiTheme="minorEastAsia" w:hint="eastAsia"/>
                                <w:color w:val="4A4E59"/>
                                <w:kern w:val="24"/>
                                <w:szCs w:val="21"/>
                              </w:rPr>
                              <w:t>学习情况和</w:t>
                            </w:r>
                            <w:proofErr w:type="gramStart"/>
                            <w:r w:rsidR="006F4368">
                              <w:rPr>
                                <w:rFonts w:asciiTheme="minorEastAsia" w:hAnsiTheme="minorEastAsia" w:hint="eastAsia"/>
                                <w:color w:val="4A4E59"/>
                                <w:kern w:val="24"/>
                                <w:szCs w:val="21"/>
                              </w:rPr>
                              <w:t>续报名</w:t>
                            </w:r>
                            <w:proofErr w:type="gramEnd"/>
                          </w:p>
                        </w:txbxContent>
                      </wps:txbx>
                      <wps:bodyPr anchor="ctr" anchorCtr="0" bIns="45720" compatLnSpc="1" lIns="91440" numCol="1" rIns="91440" tIns="45720" vert="horz" wrap="square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id="Rectangle 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mGjFl9wEAANYDAAAOAAAAZHJzL2Uyb0RvYy54bWysU9uO2jAQfa/Uf7D8XkJY2C4RYbVitVUl 2q5K+wGD45CoiccdGxL69R07wLLtW9UXK3M7M3PmZHHft404aHI1mlymo7EU2igsarPL5fdvT+/u pHAeTAENGp3Lo3byfvn2zaKzmZ5ghU2hSTCIcVlnc1l5b7MkcarSLbgRWm04WCK14NmkXVIQdIze NslkPL5NOqTCEirtHHsfh6BcRvyy1Mp/KUunvWhyybP5+FJ8t+FNlgvIdgS2qtVpDPiHKVqoDTe9 QD2CB7Gn+i+otlaEDks/UtgmWJa10nEH3iYd/7HNpgKr4y5MjrMXmtz/g1WfD88k6iKXk5kUBlq+ 0VdmDcyu0eIm8NNZl3Haxj5T2NDZNaofThhcVZylH4iwqzQUPFUa8pNXBcFwXCq23ScsGB32HiNV fUltAGQSRB8vcrxcRPdeKHZO79L57YwPpzg2mabzGzZCD8jO5Zac/6CxFeEjl8TDR3g4rJ0fUs8p oZvBp7pp2A9ZY145GHPw6KibU/V5/oEH3297rg3OLRZHXou1z10rpF9SdKyjXLqfeyAtRfPRMCXz dDoNwovGdPZ+wgZdR7bXEbNvV8hSTaUAoxg1l8rT2Vj5QbksHQt+bTZWhdRhiwfmtazjxi/jna7B 4omcnYQe1Hltx6yX33H5GwAA//8DAFBLAwQUAAYACAAAACEAMpmH290AAAALAQAADwAAAGRycy9k b3ducmV2LnhtbEyPzU7DMBCE70i8g7VI3KidlEIJcSoo6oUbBYnrNt7GEf6JYjcNb89ygtuMdjT7 Tb2ZvRMTjamPQUOxUCAotNH0odPw8b67WYNIGYNBFwNp+KYEm+byosbKxHN4o2mfO8ElIVWoweY8 VFKm1pLHtIgDBb4d4+gxsx07aUY8c7l3slTqTnrsA3+wONDWUvu1P3kN8/MnyugsHVF69Trtipdi 67S+vpqfHkFkmvNfGH7xGR0aZjrEUzBJOA1lWfKWrGG5umXBiYd1weKg4X65UiCbWv7f0PwAAAD/ /wMAUEsBAi0AFAAGAAgAAAAhALaDOJL+AAAA4QEAABMAAAAAAAAAAAAAAAAAAAAAAFtDb250ZW50 X1R5cGVzXS54bWxQSwECLQAUAAYACAAAACEAOP0h/9YAAACUAQAACwAAAAAAAAAAAAAAAAAvAQAA X3JlbHMvLnJlbHNQSwECLQAUAAYACAAAACEA5hoxZfcBAADWAwAADgAAAAAAAAAAAAAAAAAuAgAA ZHJzL2Uyb0RvYy54bWxQSwECLQAUAAYACAAAACEAMpmH290AAAALAQAADwAAAAAAAAAAAAAAAABR BAAAZHJzL2Rvd25yZXYueG1sUEsFBgAAAAAEAAQA8wAAAFsFAAAAAA== " o:spid="_x0000_s1026" stroked="f" style="position:absolute;left:0;text-align:left;margin-left:111pt;margin-top:177pt;width:379.5pt;height:190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w14:anchorId="1B1A0381">
                <v:textbox>
                  <w:txbxContent>
                    <w:p w14:paraId="56C01285" w14:textId="5F09E4D4" w:rsidR="00986085" w:rsidRDefault="003F24F1">
                      <w:pPr>
                        <w:spacing w:line="360" w:lineRule="exact"/>
                      </w:pPr>
                      <w:r>
                        <w:rPr>
                          <w:rFonts w:ascii="方正兰亭粗黑简体" w:eastAsia="方正兰亭粗黑简体" w:hint="eastAsia"/>
                          <w:color w:val="4A4E59"/>
                          <w:kern w:val="24"/>
                          <w:sz w:val="20"/>
                          <w:szCs w:val="20"/>
                        </w:rPr>
                        <w:t>201</w:t>
                      </w:r>
                      <w:r w:rsidR="006701AF">
                        <w:rPr>
                          <w:rFonts w:ascii="方正兰亭粗黑简体" w:eastAsia="方正兰亭粗黑简体"/>
                          <w:color w:val="4A4E59"/>
                          <w:kern w:val="24"/>
                          <w:sz w:val="20"/>
                          <w:szCs w:val="20"/>
                        </w:rPr>
                        <w:t>9</w:t>
                      </w:r>
                      <w:r>
                        <w:rPr>
                          <w:rFonts w:ascii="方正兰亭粗黑简体" w:eastAsia="方正兰亭粗黑简体" w:hint="eastAsia"/>
                          <w:color w:val="4A4E59"/>
                          <w:kern w:val="24"/>
                          <w:sz w:val="20"/>
                          <w:szCs w:val="20"/>
                        </w:rPr>
                        <w:t>.0</w:t>
                      </w:r>
                      <w:r w:rsidR="006701AF">
                        <w:rPr>
                          <w:rFonts w:ascii="方正兰亭粗黑简体" w:eastAsia="方正兰亭粗黑简体"/>
                          <w:color w:val="4A4E59"/>
                          <w:kern w:val="24"/>
                          <w:sz w:val="20"/>
                          <w:szCs w:val="20"/>
                        </w:rPr>
                        <w:t>2</w:t>
                      </w:r>
                      <w:r>
                        <w:rPr>
                          <w:rFonts w:ascii="方正兰亭粗黑简体" w:eastAsia="方正兰亭粗黑简体" w:hint="eastAsia"/>
                          <w:color w:val="4A4E59"/>
                          <w:kern w:val="24"/>
                          <w:sz w:val="20"/>
                          <w:szCs w:val="20"/>
                        </w:rPr>
                        <w:t>-20</w:t>
                      </w:r>
                      <w:r w:rsidR="006701AF">
                        <w:rPr>
                          <w:rFonts w:ascii="方正兰亭粗黑简体" w:eastAsia="方正兰亭粗黑简体"/>
                          <w:color w:val="4A4E59"/>
                          <w:kern w:val="24"/>
                          <w:sz w:val="20"/>
                          <w:szCs w:val="20"/>
                        </w:rPr>
                        <w:t>20.0</w:t>
                      </w:r>
                      <w:r w:rsidR="006F4368">
                        <w:rPr>
                          <w:rFonts w:ascii="方正兰亭粗黑简体" w:eastAsia="方正兰亭粗黑简体"/>
                          <w:color w:val="4A4E59"/>
                          <w:kern w:val="24"/>
                          <w:sz w:val="20"/>
                          <w:szCs w:val="20"/>
                        </w:rPr>
                        <w:t>5</w:t>
                      </w:r>
                      <w:r>
                        <w:rPr>
                          <w:rFonts w:ascii="方正兰亭粗黑简体" w:eastAsia="方正兰亭粗黑简体" w:hint="eastAsia"/>
                          <w:color w:val="4A4E59"/>
                          <w:kern w:val="24"/>
                          <w:sz w:val="20"/>
                          <w:szCs w:val="20"/>
                        </w:rPr>
                        <w:t xml:space="preserve">      </w:t>
                      </w:r>
                      <w:r w:rsidR="006701AF">
                        <w:rPr>
                          <w:rFonts w:ascii="方正兰亭粗黑简体" w:eastAsia="方正兰亭粗黑简体" w:hint="eastAsia"/>
                          <w:color w:val="4A4E59"/>
                          <w:kern w:val="24"/>
                          <w:sz w:val="20"/>
                          <w:szCs w:val="20"/>
                        </w:rPr>
                        <w:t>陕西康华医药分公司</w:t>
                      </w:r>
                      <w:r>
                        <w:rPr>
                          <w:rFonts w:ascii="方正兰亭粗黑简体" w:eastAsia="方正兰亭粗黑简体" w:hint="eastAsia"/>
                          <w:color w:val="4A4E59"/>
                          <w:kern w:val="24"/>
                          <w:sz w:val="20"/>
                          <w:szCs w:val="20"/>
                        </w:rPr>
                        <w:t xml:space="preserve">       </w:t>
                      </w:r>
                      <w:r w:rsidR="006701AF">
                        <w:rPr>
                          <w:rFonts w:ascii="方正兰亭粗黑简体" w:eastAsia="方正兰亭粗黑简体" w:hint="eastAsia"/>
                          <w:color w:val="4A4E59"/>
                          <w:kern w:val="24"/>
                          <w:sz w:val="20"/>
                          <w:szCs w:val="20"/>
                        </w:rPr>
                        <w:t>储备干部、质量管理</w:t>
                      </w:r>
                    </w:p>
                    <w:p w14:paraId="49783FBA" w14:textId="7CD8115F" w:rsidR="00986085" w:rsidRDefault="006701AF">
                      <w:pPr>
                        <w:spacing w:line="360" w:lineRule="exact"/>
                      </w:pPr>
                      <w:r>
                        <w:rPr>
                          <w:rFonts w:hint="eastAsia"/>
                        </w:rPr>
                        <w:t>通过青年大学生计划进入公司储备干部岗位，轮岗工作，从开始的行政人事岗位转到后面的门店督导，也就是储备店长，负责门店日常运营、销售管理以及质量监督</w:t>
                      </w:r>
                      <w:r>
                        <w:t>工作</w:t>
                      </w:r>
                      <w:r>
                        <w:rPr>
                          <w:rFonts w:hint="eastAsia"/>
                        </w:rPr>
                        <w:t>，在职期间带领小组获得</w:t>
                      </w:r>
                      <w:proofErr w:type="gramStart"/>
                      <w:r>
                        <w:rPr>
                          <w:rFonts w:hint="eastAsia"/>
                        </w:rPr>
                        <w:t>最佳门店奖</w:t>
                      </w:r>
                      <w:proofErr w:type="gramEnd"/>
                      <w:r>
                        <w:rPr>
                          <w:rFonts w:hint="eastAsia"/>
                        </w:rPr>
                        <w:t>和先进个人。</w:t>
                      </w:r>
                    </w:p>
                    <w:p w14:paraId="2531A27B" w14:textId="6D555515" w:rsidR="00986085" w:rsidRDefault="003F24F1">
                      <w:pPr>
                        <w:spacing w:line="360" w:lineRule="exact"/>
                      </w:pPr>
                      <w:r>
                        <w:rPr>
                          <w:rFonts w:ascii="方正兰亭粗黑简体" w:eastAsia="方正兰亭粗黑简体" w:hint="eastAsia"/>
                          <w:color w:val="4A4E59"/>
                          <w:kern w:val="24"/>
                          <w:sz w:val="20"/>
                          <w:szCs w:val="20"/>
                        </w:rPr>
                        <w:t>201</w:t>
                      </w:r>
                      <w:r w:rsidR="006701AF">
                        <w:rPr>
                          <w:rFonts w:ascii="方正兰亭粗黑简体" w:eastAsia="方正兰亭粗黑简体"/>
                          <w:color w:val="4A4E59"/>
                          <w:kern w:val="24"/>
                          <w:sz w:val="20"/>
                          <w:szCs w:val="20"/>
                        </w:rPr>
                        <w:t>8</w:t>
                      </w:r>
                      <w:r>
                        <w:rPr>
                          <w:rFonts w:ascii="方正兰亭粗黑简体" w:eastAsia="方正兰亭粗黑简体" w:hint="eastAsia"/>
                          <w:color w:val="4A4E59"/>
                          <w:kern w:val="24"/>
                          <w:sz w:val="20"/>
                          <w:szCs w:val="20"/>
                        </w:rPr>
                        <w:t>.0</w:t>
                      </w:r>
                      <w:r w:rsidR="006701AF">
                        <w:rPr>
                          <w:rFonts w:ascii="方正兰亭粗黑简体" w:eastAsia="方正兰亭粗黑简体"/>
                          <w:color w:val="4A4E59"/>
                          <w:kern w:val="24"/>
                          <w:sz w:val="20"/>
                          <w:szCs w:val="20"/>
                        </w:rPr>
                        <w:t>7</w:t>
                      </w:r>
                      <w:r>
                        <w:rPr>
                          <w:rFonts w:ascii="方正兰亭粗黑简体" w:eastAsia="方正兰亭粗黑简体" w:hint="eastAsia"/>
                          <w:color w:val="4A4E59"/>
                          <w:kern w:val="24"/>
                          <w:sz w:val="20"/>
                          <w:szCs w:val="20"/>
                        </w:rPr>
                        <w:t>—201</w:t>
                      </w:r>
                      <w:r w:rsidR="006701AF">
                        <w:rPr>
                          <w:rFonts w:ascii="方正兰亭粗黑简体" w:eastAsia="方正兰亭粗黑简体"/>
                          <w:color w:val="4A4E59"/>
                          <w:kern w:val="24"/>
                          <w:sz w:val="20"/>
                          <w:szCs w:val="20"/>
                        </w:rPr>
                        <w:t>9.01</w:t>
                      </w:r>
                      <w:r>
                        <w:rPr>
                          <w:rFonts w:ascii="方正兰亭粗黑简体" w:eastAsia="方正兰亭粗黑简体" w:hint="eastAsia"/>
                          <w:color w:val="4A4E59"/>
                          <w:kern w:val="24"/>
                          <w:sz w:val="20"/>
                          <w:szCs w:val="20"/>
                        </w:rPr>
                        <w:t xml:space="preserve">      </w:t>
                      </w:r>
                      <w:r w:rsidR="006701AF">
                        <w:rPr>
                          <w:rFonts w:ascii="方正兰亭粗黑简体" w:eastAsia="方正兰亭粗黑简体" w:hint="eastAsia"/>
                          <w:color w:val="4A4E59"/>
                          <w:kern w:val="24"/>
                          <w:sz w:val="20"/>
                          <w:szCs w:val="20"/>
                        </w:rPr>
                        <w:t>陕西华森特保健公司</w:t>
                      </w:r>
                      <w:r>
                        <w:rPr>
                          <w:rFonts w:ascii="方正兰亭粗黑简体" w:eastAsia="方正兰亭粗黑简体" w:hint="eastAsia"/>
                          <w:color w:val="4A4E59"/>
                          <w:kern w:val="24"/>
                          <w:sz w:val="20"/>
                          <w:szCs w:val="20"/>
                        </w:rPr>
                        <w:t xml:space="preserve">   </w:t>
                      </w:r>
                      <w:r w:rsidR="006701AF">
                        <w:rPr>
                          <w:rFonts w:ascii="方正兰亭粗黑简体" w:eastAsia="方正兰亭粗黑简体" w:hint="eastAsia"/>
                          <w:color w:val="4A4E59"/>
                          <w:kern w:val="24"/>
                          <w:sz w:val="20"/>
                          <w:szCs w:val="20"/>
                        </w:rPr>
                        <w:t>保健品广告策划</w:t>
                      </w:r>
                    </w:p>
                    <w:p w14:paraId="3407B23A" w14:textId="57151CE0" w:rsidR="00986085" w:rsidRDefault="006701AF">
                      <w:pPr>
                        <w:spacing w:line="360" w:lineRule="exact"/>
                        <w:rPr>
                          <w:rFonts w:asciiTheme="minorEastAsia" w:hAnsiTheme="minorEastAsia"/>
                          <w:color w:val="4A4E59"/>
                          <w:kern w:val="24"/>
                          <w:szCs w:val="21"/>
                        </w:rPr>
                      </w:pPr>
                      <w:r w:rsidRPr="006701AF">
                        <w:rPr>
                          <w:rFonts w:asciiTheme="minorEastAsia" w:hAnsiTheme="minorEastAsia" w:hint="eastAsia"/>
                          <w:color w:val="4A4E59"/>
                          <w:kern w:val="24"/>
                          <w:szCs w:val="21"/>
                        </w:rPr>
                        <w:t>在职期间主要负责生物保健品广告文案的撰写和策划，在半年工作时间里，我学会了与人</w:t>
                      </w:r>
                      <w:r w:rsidRPr="006701AF">
                        <w:rPr>
                          <w:rFonts w:asciiTheme="minorEastAsia" w:hAnsiTheme="minorEastAsia"/>
                          <w:color w:val="4A4E59"/>
                          <w:kern w:val="24"/>
                          <w:szCs w:val="21"/>
                        </w:rPr>
                        <w:t>沟通</w:t>
                      </w:r>
                      <w:r w:rsidRPr="006701AF">
                        <w:rPr>
                          <w:rFonts w:asciiTheme="minorEastAsia" w:hAnsiTheme="minorEastAsia" w:hint="eastAsia"/>
                          <w:color w:val="4A4E59"/>
                          <w:kern w:val="24"/>
                          <w:szCs w:val="21"/>
                        </w:rPr>
                        <w:t>的多种方式以及对于上级任务的使命必达，目标感和主动性加强。</w:t>
                      </w:r>
                    </w:p>
                    <w:p w14:paraId="60019916" w14:textId="38C07E50" w:rsidR="00096B8B" w:rsidRDefault="00096B8B">
                      <w:pPr>
                        <w:spacing w:line="360" w:lineRule="exact"/>
                        <w:rPr>
                          <w:rFonts w:asciiTheme="minorEastAsia" w:hAnsiTheme="minorEastAsia"/>
                          <w:color w:val="4A4E59"/>
                          <w:kern w:val="24"/>
                          <w:szCs w:val="21"/>
                        </w:rPr>
                      </w:pPr>
                      <w:r w:rsidRPr="00096B8B">
                        <w:rPr>
                          <w:rFonts w:asciiTheme="minorEastAsia" w:hAnsiTheme="minorEastAsia" w:hint="eastAsia"/>
                          <w:color w:val="4A4E59"/>
                          <w:kern w:val="24"/>
                          <w:szCs w:val="21"/>
                        </w:rPr>
                        <w:t>2</w:t>
                      </w:r>
                      <w:r w:rsidRPr="00096B8B">
                        <w:rPr>
                          <w:rFonts w:asciiTheme="minorEastAsia" w:hAnsiTheme="minorEastAsia"/>
                          <w:color w:val="4A4E59"/>
                          <w:kern w:val="24"/>
                          <w:szCs w:val="21"/>
                        </w:rPr>
                        <w:t>017.08-2018.06     备考</w:t>
                      </w:r>
                      <w:r w:rsidRPr="00096B8B">
                        <w:rPr>
                          <w:rFonts w:asciiTheme="minorEastAsia" w:hAnsiTheme="minorEastAsia" w:hint="eastAsia"/>
                          <w:color w:val="4A4E59"/>
                          <w:kern w:val="24"/>
                          <w:szCs w:val="21"/>
                        </w:rPr>
                        <w:t>北京中医药大学中药化学研究生</w:t>
                      </w:r>
                    </w:p>
                    <w:p w14:paraId="4BBA964F" w14:textId="545A0D8B" w:rsidR="002C4B35" w:rsidRDefault="002C4B35" w:rsidRPr="00096B8B">
                      <w:pPr>
                        <w:spacing w:line="360" w:lineRule="exact"/>
                        <w:rPr>
                          <w:rFonts w:asciiTheme="minorEastAsia" w:hAnsiTheme="minorEastAsia" w:hint="eastAsia"/>
                          <w:szCs w:val="21"/>
                        </w:rPr>
                      </w:pPr>
                      <w:r>
                        <w:rPr>
                          <w:rFonts w:asciiTheme="minorEastAsia" w:hAnsiTheme="minorEastAsia"/>
                          <w:color w:val="4A4E59"/>
                          <w:kern w:val="24"/>
                          <w:szCs w:val="21"/>
                        </w:rPr>
                        <w:t>2020.07-2020.</w:t>
                      </w:r>
                      <w:r>
                        <w:rPr>
                          <w:rFonts w:asciiTheme="minorEastAsia" w:hAnsiTheme="minorEastAsia" w:hint="eastAsia"/>
                          <w:color w:val="4A4E59"/>
                          <w:kern w:val="24"/>
                          <w:szCs w:val="21"/>
                        </w:rPr>
                        <w:t>0</w:t>
                      </w:r>
                      <w:r>
                        <w:rPr>
                          <w:rFonts w:asciiTheme="minorEastAsia" w:hAnsiTheme="minorEastAsia"/>
                          <w:color w:val="4A4E59"/>
                          <w:kern w:val="24"/>
                          <w:szCs w:val="21"/>
                        </w:rPr>
                        <w:t>9      兼职</w:t>
                      </w:r>
                      <w:r>
                        <w:rPr>
                          <w:rFonts w:asciiTheme="minorEastAsia" w:hAnsiTheme="minorEastAsia" w:hint="eastAsia"/>
                          <w:color w:val="4A4E59"/>
                          <w:kern w:val="24"/>
                          <w:szCs w:val="21"/>
                        </w:rPr>
                        <w:t>考研机构助教老师，负责日常</w:t>
                      </w:r>
                      <w:r w:rsidR="006F4368">
                        <w:rPr>
                          <w:rFonts w:asciiTheme="minorEastAsia" w:hAnsiTheme="minorEastAsia" w:hint="eastAsia"/>
                          <w:color w:val="4A4E59"/>
                          <w:kern w:val="24"/>
                          <w:szCs w:val="21"/>
                        </w:rPr>
                        <w:t>学习情况和</w:t>
                      </w:r>
                      <w:proofErr w:type="gramStart"/>
                      <w:r w:rsidR="006F4368">
                        <w:rPr>
                          <w:rFonts w:asciiTheme="minorEastAsia" w:hAnsiTheme="minorEastAsia" w:hint="eastAsia"/>
                          <w:color w:val="4A4E59"/>
                          <w:kern w:val="24"/>
                          <w:szCs w:val="21"/>
                        </w:rPr>
                        <w:t>续报名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065D94">
        <w:rPr>
          <w:noProof/>
        </w:rPr>
        <mc:AlternateContent>
          <mc:Choice Requires="wps">
            <w:drawing>
              <wp:anchor allowOverlap="1" behindDoc="0" distB="0" distL="114300" distR="114300" distT="0" layoutInCell="1" locked="0" relativeHeight="251643904" simplePos="0" wp14:anchorId="4BCA413F" wp14:editId="5F75D64C">
                <wp:simplePos x="0" y="0"/>
                <wp:positionH relativeFrom="column">
                  <wp:posOffset>-965199</wp:posOffset>
                </wp:positionH>
                <wp:positionV relativeFrom="paragraph">
                  <wp:posOffset>-95250</wp:posOffset>
                </wp:positionV>
                <wp:extent cx="1676400" cy="403860"/>
                <wp:effectExtent b="0" l="0" r="0" t="0"/>
                <wp:wrapNone/>
                <wp:docPr id="7" name="矩形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76400" cy="4038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66F393C" w14:textId="28685323" w:rsidP="00065D94" w:rsidR="00986085" w:rsidRDefault="00065D94" w:rsidRPr="00065D94">
                            <w:pPr>
                              <w:spacing w:line="300" w:lineRule="exact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 w:rsidRPr="00065D94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themeColor="background1" w:val="FFFFFF"/>
                                <w:kern w:val="24"/>
                                <w:sz w:val="30"/>
                                <w:szCs w:val="30"/>
                              </w:rPr>
                              <w:t>自我简介</w:t>
                            </w:r>
                          </w:p>
                          <w:p w14:paraId="454A204F" w14:textId="77777777" w:rsidR="00065D94" w:rsidRDefault="00065D94"/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id="矩形 7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z3soVnAEAAAwDAAAOAAAAZHJzL2Uyb0RvYy54bWysUktu2zAQ3RfIHQjuY8pJYAeC5aBAkG6C NkDaA9AUaREVOSyHtuTTFOiuh+hxil6jQ1p2+tkV3Qw4nOGbee9xdTe6nu11RAu+4fNZxZn2Clrr tw3/8P7h8pYzTNK3sgevG37QyO/WF69WQ6j1FXTQtzoyAvFYD6HhXUqhFgJVp53EGQTtqWggOpko jVvRRjkQuuvFVVUtxACxDRGURqTb+2ORrwu+MVqld8agTqxvOO2WSowlbnIU65Wst1GGzqppDfkP WzhpPQ09Q93LJNku2r+gnFUREEyaKXACjLFKFw7EZl79wea5k0EXLiQOhrNM+P9g1dv9U2S2bfiS My8dWfTj89fv376wZdZmCFhTy3N4ipkdhkdQH5EK4rdKTnDqGU10uZe4sbEIfTgLrcfEFF3OF8vF TUV+KKrdVNe3i+KEkPXpdYiY3mhwLB8aHsnIoq/cP2LK82V9apmWOc7Pm6RxMxZK8xOFDbQHojmQ zw3HTzsZs6yy9vB6l8DYgpifHhsnRJK8DJq+R/b017x0vXzi9U8AAAD//wMAUEsDBBQABgAIAAAA IQC/4kAX4AAAAAsBAAAPAAAAZHJzL2Rvd25yZXYueG1sTI9BS8NAEIXvgv9hGcGLtJsULSVmU6Qg FhFKU+15mh2TYHY2zW6T+O/deNHbm5nHm++l69E0oqfO1ZYVxPMIBHFhdc2lgvfD82wFwnlkjY1l UvBNDtbZ9VWKibYD76nPfSlCCLsEFVTet4mUrqjIoJvbljjcPm1n0IexK6XucAjhppGLKFpKgzWH DxW2tKmo+MovRsFQ7Prj4e1F7u6OW8vn7XmTf7wqdXszPj2C8DT6PzNM+AEdssB0shfWTjQKZvHD IpTxvyqIyRJPm5OC+9USZJbK/x2yHwAAAP//AwBQSwECLQAUAAYACAAAACEAtoM4kv4AAADhAQAA EwAAAAAAAAAAAAAAAAAAAAAAW0NvbnRlbnRfVHlwZXNdLnhtbFBLAQItABQABgAIAAAAIQA4/SH/ 1gAAAJQBAAALAAAAAAAAAAAAAAAAAC8BAABfcmVscy8ucmVsc1BLAQItABQABgAIAAAAIQAz3soV nAEAAAwDAAAOAAAAAAAAAAAAAAAAAC4CAABkcnMvZTJvRG9jLnhtbFBLAQItABQABgAIAAAAIQC/ 4kAX4AAAAAsBAAAPAAAAAAAAAAAAAAAAAPYDAABkcnMvZG93bnJldi54bWxQSwUGAAAAAAQABADz AAAAAwUAAAAA " o:spid="_x0000_s1027" stroked="f" style="position:absolute;left:0;text-align:left;margin-left:-76pt;margin-top:-7.5pt;width:132pt;height:31.8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4BCA413F">
                <v:textbox>
                  <w:txbxContent>
                    <w:p w14:paraId="466F393C" w14:textId="28685323" w:rsidP="00065D94" w:rsidR="00986085" w:rsidRDefault="00065D94" w:rsidRPr="00065D94">
                      <w:pPr>
                        <w:spacing w:line="300" w:lineRule="exact"/>
                        <w:jc w:val="center"/>
                        <w:rPr>
                          <w:sz w:val="30"/>
                          <w:szCs w:val="30"/>
                        </w:rPr>
                      </w:pPr>
                      <w:r w:rsidRPr="00065D94">
                        <w:rPr>
                          <w:rFonts w:ascii="微软雅黑" w:eastAsia="微软雅黑" w:hAnsi="微软雅黑" w:hint="eastAsia"/>
                          <w:b/>
                          <w:bCs/>
                          <w:color w:themeColor="background1" w:val="FFFFFF"/>
                          <w:kern w:val="24"/>
                          <w:sz w:val="30"/>
                          <w:szCs w:val="30"/>
                        </w:rPr>
                        <w:t>自我简介</w:t>
                      </w:r>
                    </w:p>
                    <w:p w14:paraId="454A204F" w14:textId="77777777" w:rsidR="00065D94" w:rsidRDefault="00065D94"/>
                  </w:txbxContent>
                </v:textbox>
              </v:rect>
            </w:pict>
          </mc:Fallback>
        </mc:AlternateContent>
      </w:r>
      <w:r w:rsidR="00096B8B">
        <w:rPr>
          <w:noProof/>
        </w:rPr>
        <mc:AlternateContent>
          <mc:Choice Requires="wps">
            <w:drawing>
              <wp:anchor allowOverlap="1" behindDoc="0" distB="0" distL="114300" distR="114300" distT="0" layoutInCell="1" locked="0" relativeHeight="251661312" simplePos="0" wp14:anchorId="2CCA7DE5" wp14:editId="5D8064D6">
                <wp:simplePos x="0" y="0"/>
                <wp:positionH relativeFrom="column">
                  <wp:posOffset>1560195</wp:posOffset>
                </wp:positionH>
                <wp:positionV relativeFrom="paragraph">
                  <wp:posOffset>4772025</wp:posOffset>
                </wp:positionV>
                <wp:extent cx="4705985" cy="259080"/>
                <wp:effectExtent b="29210" l="20320" r="36195" t="6985"/>
                <wp:wrapNone/>
                <wp:docPr id="6" name="Auto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4705985" cy="259080"/>
                        </a:xfrm>
                        <a:custGeom>
                          <a:avLst/>
                          <a:gdLst>
                            <a:gd fmla="*/ 1770532 w 4706252" name="T0"/>
                            <a:gd fmla="*/ 259229 h 259229" name="T1"/>
                            <a:gd fmla="*/ 4706252 w 4706252" name="T2"/>
                            <a:gd fmla="*/ 259229 h 259229" name="T3"/>
                            <a:gd fmla="*/ 4706252 w 4706252" name="T4"/>
                            <a:gd fmla="*/ 175455 h 259229" name="T5"/>
                            <a:gd fmla="*/ 2174549 w 4706252" name="T6"/>
                            <a:gd fmla="*/ 175455 h 259229" name="T7"/>
                            <a:gd fmla="*/ 2074433 w 4706252" name="T8"/>
                            <a:gd fmla="*/ 0 h 259229" name="T9"/>
                            <a:gd fmla="*/ 2072579 w 4706252" name="T10"/>
                            <a:gd fmla="*/ 0 h 259229" name="T11"/>
                            <a:gd fmla="*/ 1770532 w 4706252" name="T12"/>
                            <a:gd fmla="*/ 0 h 259229" name="T13"/>
                            <a:gd fmla="*/ 1072994 w 4706252" name="T14"/>
                            <a:gd fmla="*/ 0 h 259229" name="T15"/>
                            <a:gd fmla="*/ 553294 w 4706252" name="T16"/>
                            <a:gd fmla="*/ 0 h 259229" name="T17"/>
                            <a:gd fmla="*/ 0 w 4706252" name="T18"/>
                            <a:gd fmla="*/ 0 h 259229" name="T19"/>
                            <a:gd fmla="*/ 142202 w 4706252" name="T20"/>
                            <a:gd fmla="*/ 258866 h 259229" name="T21"/>
                            <a:gd fmla="*/ 415551 w 4706252" name="T22"/>
                            <a:gd fmla="*/ 258866 h 259229" name="T23"/>
                            <a:gd fmla="*/ 1072994 w 4706252" name="T24"/>
                            <a:gd fmla="*/ 258866 h 259229" name="T25"/>
                            <a:gd fmla="*/ 1770532 w 4706252" name="T26"/>
                            <a:gd fmla="*/ 258866 h 259229" name="T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b="b" l="0" r="r" t="0"/>
                          <a:pathLst>
                            <a:path h="259229" w="4706252">
                              <a:moveTo>
                                <a:pt x="1770532" y="259229"/>
                              </a:moveTo>
                              <a:lnTo>
                                <a:pt x="4706252" y="259229"/>
                              </a:lnTo>
                              <a:lnTo>
                                <a:pt x="4706252" y="175455"/>
                              </a:lnTo>
                              <a:lnTo>
                                <a:pt x="2174549" y="175455"/>
                              </a:lnTo>
                              <a:lnTo>
                                <a:pt x="2074433" y="0"/>
                              </a:lnTo>
                              <a:lnTo>
                                <a:pt x="2072579" y="0"/>
                              </a:lnTo>
                              <a:lnTo>
                                <a:pt x="1770532" y="0"/>
                              </a:lnTo>
                              <a:lnTo>
                                <a:pt x="1072994" y="0"/>
                              </a:lnTo>
                              <a:lnTo>
                                <a:pt x="553294" y="0"/>
                              </a:lnTo>
                              <a:lnTo>
                                <a:pt x="0" y="0"/>
                              </a:lnTo>
                              <a:lnTo>
                                <a:pt x="142202" y="258866"/>
                              </a:lnTo>
                              <a:lnTo>
                                <a:pt x="415551" y="258866"/>
                              </a:lnTo>
                              <a:lnTo>
                                <a:pt x="1072994" y="258866"/>
                              </a:lnTo>
                              <a:lnTo>
                                <a:pt x="1770532" y="258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4E59"/>
                        </a:solidFill>
                        <a:ln>
                          <a:noFill/>
                        </a:ln>
                        <a:effectLst>
                          <a:outerShdw algn="ctr" dir="4200031" dist="25400" rotWithShape="0" sx="100999" sy="100999">
                            <a:srgbClr val="000000">
                              <a:alpha val="64000"/>
                            </a:s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571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anchor="ctr" anchorCtr="0" bIns="45720" lIns="91440" rIns="91440" rot="0" tIns="45720" upright="1" vert="horz" wrap="square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coordsize="4706252,259229" fillcolor="#4a4e59" id="AutoShape 3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xALiaAQAAOkOAAAOAAAAZHJzL2Uyb0RvYy54bWysV1uPozYUfq/U/2DxWKkDdiCEaDKr0Wy3 qrRtV5pp++yACaiAqe2EzP76Hl/IeKYToFXzQGz4/PncfI7P7Ydz26ATE7Lm3S7AN1GAWJfzou4O u+C3p0/fbwIkFe0K2vCO7YJnJoMPd99+czv0W0Z4xZuCCQQkndwO/S6olOq3YSjzirVU3vCedfCx 5KKlCqbiEBaCDsDeNiGJonU4cFH0gudMSnj70X4M7gx/WbJc/VqWkinU7AKQTZmnMM+9foZ3t3R7 ELSv6tyJQf+DFC2tO9j0QvWRKoqOov4HVVvngkteqpuctyEvyzpnRgfQBkdvtHmsaM+MLmAc2V/M JP8/2vyX0xeB6mIXrAPU0RZcdH9U3OyMVittn6GXW4A99l+E1lD2n3n+p0Qdf6hod2D3QvChYrQA qbDGh68W6ImEpWg//MwLoKdAb0x1LkWLyqbuf9cLNTWYA52Nb54vvmFnhXJ4GadRkm2SAOXwjSRZ tDHOC+lW8+jV+VGqHxk3Y3r6LJX1bQEj45nC6fcEcVC2Dbj5uxDhFHhXBA0INliThLiIuICxB4Zt CclQhezgLZR4UMd2nXflgWd4Yw86ywsW8pRL4iS5Ki94/AIlOI2TOLsub+qBcTrJC0f+hTdK43i1 us6beeDoqqjY9xmJUpKkE7Ji32kTpL7D5gPB99gEqe8tDJJmWXxde+y7a4LUd1UC8TrJ6btqgtN3 UzQh4jIPEd9DOCYkmjhUxHcQSTab9fqq64nvpRgnSYKvC0t8J80R/ytPEd9Tc8y+u2YDi/j+eocZ UtxhTGK0GvNafu5cYoMRgkSsM6bOcz2XOonqLAeZ8smmZMiO584kyffBYGMNNvke9psGg900ODHJ fg4MptDgdBEYQlKDs0VgnRM0Gk67rjpzgmCnI16mJHZawgldxO70xMsUxU5TvExVfbi0qnBulgij j4yBL1OVOFUhxBexO1Uhbj24tb8LSQH3rrc3LhEguHHt9RoIUqp0JI9DNJgCb+ovqkx9h0Jrwrnl J/bEDVDpuHbHySj4UoZh9xdg0/kLxrquLfJqwQgb/3vD78NtnXNajrDx38Jd3TTiLIHbcmjg4/1l JBz/HbEtcguQvkWmOV05WsBpa8wCoA3MmW1NNTBkNr1NWtSm+KVoX6UF5L6t3oXnDZfMhrWOUZNX LsGqY9y7ZEre1MWnuml0dEpx2D80Ap0odBrxffxDMh7tV7DGZOGO62V2G/uGmV7FHQl+VEw8VsWA ilpCy0KSOAJDFzU0LjF0PdEK6qfUhyGKsgzqs4TYHse0OUAnlis4b4KrP2pVmcv8WB5eyQlU8DPn jDZ9Ra30a9ht9KiDGztcxDIzT2Jz49eXfNss7HnxDBd+2N3c5aE7hEHFxdcADdBp7QL515EKFqDm pw6ahgzHMWinzCROUp3shP9l73+hXQ5UTkE7eVAwh0XHXtSHCvay3UTHdSdT1roPMBJaudwE+imj huv9dMPmzw3qpUO9+xsAAP//AwBQSwMEFAAGAAgAAAAhAMFZVfHhAAAACwEAAA8AAABkcnMvZG93 bnJldi54bWxMj8tOwzAQRfdI/IM1SGwQdRJIHyFOhSLBhkVL4QPceEgC9jiK3Tbl6xlWsJyZozvn luvJWXHEMfSeFKSzBARS401PrYL3t6fbJYgQNRltPaGCMwZYV5cXpS6MP9ErHnexFRxCodAKuhiH QsrQdOh0mPkBiW8ffnQ68ji20oz6xOHOyixJ5tLpnvhDpwesO2y+dgenIKH0RvdY1+fvZ8pe5OfW bsxWqeur6fEBRMQp/sHwq8/qULHT3h/IBGEVZPf5glEFizzNQTCxWs65zJ43q+wOZFXK/x2qHwAA AP//AwBQSwECLQAUAAYACAAAACEAtoM4kv4AAADhAQAAEwAAAAAAAAAAAAAAAAAAAAAAW0NvbnRl bnRfVHlwZXNdLnhtbFBLAQItABQABgAIAAAAIQA4/SH/1gAAAJQBAAALAAAAAAAAAAAAAAAAAC8B AABfcmVscy8ucmVsc1BLAQItABQABgAIAAAAIQDbxALiaAQAAOkOAAAOAAAAAAAAAAAAAAAAAC4C AABkcnMvZTJvRG9jLnhtbFBLAQItABQABgAIAAAAIQDBWVXx4QAAAAsBAAAPAAAAAAAAAAAAAAAA AMIGAABkcnMvZG93bnJldi54bWxQSwUGAAAAAAQABADzAAAA0AcAAAAA " o:spid="_x0000_s1026" path="m1770532,259229r2935720,l4706252,175455r-2531703,l2074433,r-1854,l1770532,,1072994,,553294,,,,142202,258866r273349,l1072994,258866r697538,l1770532,259229xe" stroked="f" strokeweight="4.5pt" style="position:absolute;left:0;text-align:left;margin-left:122.85pt;margin-top:375.75pt;width:370.55pt;height:20.4pt;flip:y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w14:anchorId="086E8498">
                <v:stroke joinstyle="miter"/>
                <v:shadow color="black" matrix="66191f,,,66191f" offset=".24131mm,.663mm" on="t" opacity="41943f" type="perspective"/>
                <v:path o:connectangles="0,0,0,0,0,0,0,0,0,0,0,0,0,0" o:connectlocs="1770432,259080;4705985,259080;4705985,175354;2174426,175354;2074315,0;2072461,0;1770432,0;1072933,0;553263,0;0,0;142194,258717;415527,258717;1072933,258717;1770432,258717" o:connecttype="custom"/>
              </v:shape>
            </w:pict>
          </mc:Fallback>
        </mc:AlternateContent>
      </w:r>
      <w:r w:rsidR="00A8532C">
        <w:rPr>
          <w:noProof/>
        </w:rPr>
        <w:drawing>
          <wp:anchor allowOverlap="1" behindDoc="0" distB="0" distL="114300" distR="114300" distT="0" layoutInCell="1" locked="0" relativeHeight="251677696" simplePos="0" wp14:anchorId="46C59B03" wp14:editId="49E0516B">
            <wp:simplePos x="0" y="0"/>
            <wp:positionH relativeFrom="column">
              <wp:posOffset>-619760</wp:posOffset>
            </wp:positionH>
            <wp:positionV relativeFrom="paragraph">
              <wp:posOffset>431800</wp:posOffset>
            </wp:positionV>
            <wp:extent cx="1125220" cy="1575435"/>
            <wp:effectExtent b="215265" l="247650" r="151130" t="20955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cstate="print"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5220" cy="1575435"/>
                    </a:xfrm>
                    <a:prstGeom prst="rect">
                      <a:avLst/>
                    </a:prstGeom>
                    <a:grpFill/>
                    <a:ln w="57150">
                      <a:noFill/>
                      <a:miter lim="800000"/>
                      <a:headEnd/>
                      <a:tailEnd/>
                    </a:ln>
                    <a:effectLst>
                      <a:outerShdw algn="ctr" blurRad="203200" dir="9600000" dist="38100" rotWithShape="0" sx="104000" sy="104000">
                        <a:prstClr val="black">
                          <a:alpha val="6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A8532C">
        <w:rPr>
          <w:noProof/>
        </w:rPr>
        <mc:AlternateContent>
          <mc:Choice Requires="wps">
            <w:drawing>
              <wp:anchor allowOverlap="1" behindDoc="0" distB="0" distL="114300" distR="114300" distT="0" layoutInCell="1" locked="0" relativeHeight="251642880" simplePos="0" wp14:anchorId="3E0942CD" wp14:editId="44AB5690">
                <wp:simplePos x="0" y="0"/>
                <wp:positionH relativeFrom="column">
                  <wp:posOffset>-716915</wp:posOffset>
                </wp:positionH>
                <wp:positionV relativeFrom="paragraph">
                  <wp:posOffset>2010410</wp:posOffset>
                </wp:positionV>
                <wp:extent cx="1399540" cy="685800"/>
                <wp:effectExtent b="0" l="0" r="0" t="0"/>
                <wp:wrapNone/>
                <wp:docPr id="50" name="矩形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99540" cy="685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C75370B" w14:textId="446D7AB6" w:rsidP="00A8532C" w:rsidR="00341342" w:rsidRDefault="00A8532C">
                            <w:pPr>
                              <w:pStyle w:val="a3"/>
                              <w:spacing w:after="0" w:afterAutospacing="0" w:before="0" w:beforeAutospacing="0"/>
                              <w:ind w:firstLine="400" w:firstLineChars="100"/>
                            </w:pPr>
                            <w:proofErr w:type="gramStart"/>
                            <w:r>
                              <w:rPr>
                                <w:rFonts w:ascii="微软雅黑" w:cstheme="minorBidi" w:eastAsia="微软雅黑" w:hAnsi="微软雅黑" w:hint="eastAsia"/>
                                <w:b/>
                                <w:bCs/>
                                <w:color w:themeColor="background1" w:val="FFFFFF"/>
                                <w:kern w:val="24"/>
                                <w:sz w:val="40"/>
                                <w:szCs w:val="40"/>
                              </w:rPr>
                              <w:t>凤</w:t>
                            </w:r>
                            <w:proofErr w:type="gramEnd"/>
                            <w:r>
                              <w:rPr>
                                <w:rFonts w:ascii="微软雅黑" w:cstheme="minorBidi" w:eastAsia="微软雅黑" w:hAnsi="微软雅黑" w:hint="eastAsia"/>
                                <w:b/>
                                <w:bCs/>
                                <w:color w:themeColor="background1" w:val="FFFFFF"/>
                                <w:kern w:val="24"/>
                                <w:sz w:val="40"/>
                                <w:szCs w:val="40"/>
                              </w:rPr>
                              <w:t>高峰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id="矩形 5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vewhFmwEAAA4DAAAOAAAAZHJzL2Uyb0RvYy54bWysUkuOEzEQ3SNxB8t74k4go0wrnRHSaNiM YKRhDuC47bRF+0OVk+6cBokdh+A4iGtQdjrht0NsSnZV+b16r7y+GV3PDhrQBt/w+aziTHsVWut3 DX96f/dixRkm6VvZB68bftTIbzbPn62HWOtF6ELfamAE4rEeYsO7lGItBKpOO4mzELWnogngZKIr 7EQLciB014tFVV2JIUAbISiNSNnbU5FvCr4xWqV3xqBOrG84zZZKhBK3OYrNWtY7kLGzahpD/sMU TlpPpBeoW5kk24P9C8pZBQGDSTMVnAjGWKWLBlIzr/5Q89jJqIsWMgfjxSb8f7Dq7eEBmG0bviR7 vHS0o++fvnz7+plRgtwZItbU9BgfIOvDeB/UB6SC+K2SLzj1jAZc7iV1bCxWHy9W6zExRcn5y+vr 5SuiVFS7Wi1XVWETsj6/joDpjQ6O5UPDgVZZHJaHe0yZX9bnlmmYE3+eJI3bsYhanCVsQ3skoQNt uuH4cS8hG5v1vN6ncGcLYn56apwQyfRCNH2QvNVf76Xr5zfe/AAAAP//AwBQSwMEFAAGAAgAAAAh AC05rh/iAAAADAEAAA8AAABkcnMvZG93bnJldi54bWxMj0FOwzAQRfdI3MEaJDaodRKC24Y4FSog le4IPYATT5PQeBzFbhtuj7uC5eg//f8mX0+mZ2ccXWdJQjyPgCHVVnfUSNh/vc+WwJxXpFVvCSX8 oIN1cXuTq0zbC33iufQNCyXkMiWh9X7IOHd1i0a5uR2QQnawo1E+nGPD9aguodz0PIkiwY3qKCy0 asBNi/WxPBkJH7t0t99s+fdx1b0+bBdlxCvxJuX93fTyDMzj5P9guOoHdSiCU2VPpB3rJcziOFkF VsJjLASwKxItnoBVEtIkFcCLnP9/ovgFAAD//wMAUEsBAi0AFAAGAAgAAAAhALaDOJL+AAAA4QEA ABMAAAAAAAAAAAAAAAAAAAAAAFtDb250ZW50X1R5cGVzXS54bWxQSwECLQAUAAYACAAAACEAOP0h /9YAAACUAQAACwAAAAAAAAAAAAAAAAAvAQAAX3JlbHMvLnJlbHNQSwECLQAUAAYACAAAACEA73sI RZsBAAAOAwAADgAAAAAAAAAAAAAAAAAuAgAAZHJzL2Uyb0RvYy54bWxQSwECLQAUAAYACAAAACEA LTmuH+IAAAAMAQAADwAAAAAAAAAAAAAAAAD1AwAAZHJzL2Rvd25yZXYueG1sUEsFBgAAAAAEAAQA 8wAAAAQFAAAAAA== " o:spid="_x0000_s1028" stroked="f" style="position:absolute;left:0;text-align:left;margin-left:-56.45pt;margin-top:158.3pt;width:110.2pt;height:54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3E0942CD">
                <v:textbox style="mso-fit-shape-to-text:t">
                  <w:txbxContent>
                    <w:p w14:paraId="6C75370B" w14:textId="446D7AB6" w:rsidP="00A8532C" w:rsidR="00341342" w:rsidRDefault="00A8532C">
                      <w:pPr>
                        <w:pStyle w:val="a3"/>
                        <w:spacing w:after="0" w:afterAutospacing="0" w:before="0" w:beforeAutospacing="0"/>
                        <w:ind w:firstLine="400" w:firstLineChars="100"/>
                      </w:pPr>
                      <w:proofErr w:type="gramStart"/>
                      <w:r>
                        <w:rPr>
                          <w:rFonts w:ascii="微软雅黑" w:cstheme="minorBidi" w:eastAsia="微软雅黑" w:hAnsi="微软雅黑" w:hint="eastAsia"/>
                          <w:b/>
                          <w:bCs/>
                          <w:color w:themeColor="background1" w:val="FFFFFF"/>
                          <w:kern w:val="24"/>
                          <w:sz w:val="40"/>
                          <w:szCs w:val="40"/>
                        </w:rPr>
                        <w:t>凤</w:t>
                      </w:r>
                      <w:proofErr w:type="gramEnd"/>
                      <w:r>
                        <w:rPr>
                          <w:rFonts w:ascii="微软雅黑" w:cstheme="minorBidi" w:eastAsia="微软雅黑" w:hAnsi="微软雅黑" w:hint="eastAsia"/>
                          <w:b/>
                          <w:bCs/>
                          <w:color w:themeColor="background1" w:val="FFFFFF"/>
                          <w:kern w:val="24"/>
                          <w:sz w:val="40"/>
                          <w:szCs w:val="40"/>
                        </w:rPr>
                        <w:t>高峰</w:t>
                      </w:r>
                    </w:p>
                  </w:txbxContent>
                </v:textbox>
              </v:rect>
            </w:pict>
          </mc:Fallback>
        </mc:AlternateContent>
      </w:r>
      <w:r w:rsidR="00A8532C">
        <w:rPr>
          <w:noProof/>
        </w:rPr>
        <mc:AlternateContent>
          <mc:Choice Requires="wps">
            <w:drawing>
              <wp:anchor allowOverlap="1" behindDoc="0" distB="0" distL="114300" distR="114300" distT="0" layoutInCell="1" locked="0" relativeHeight="251636736" simplePos="0" wp14:anchorId="7F5EE819" wp14:editId="2A764BAC">
                <wp:simplePos x="0" y="0"/>
                <wp:positionH relativeFrom="column">
                  <wp:posOffset>-606425</wp:posOffset>
                </wp:positionH>
                <wp:positionV relativeFrom="paragraph">
                  <wp:posOffset>3562985</wp:posOffset>
                </wp:positionV>
                <wp:extent cx="1408430" cy="1361440"/>
                <wp:effectExtent b="0" l="0" r="0" t="0"/>
                <wp:wrapNone/>
                <wp:docPr id="51" name="矩形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08430" cy="1361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F55179" w14:textId="31E3952B" w:rsidR="00986085" w:rsidRDefault="003F24F1">
                            <w:pPr>
                              <w:spacing w:line="500" w:lineRule="exact"/>
                            </w:pPr>
                            <w:r>
                              <w:rPr>
                                <w:rFonts w:ascii="方正兰亭黑简体" w:eastAsia="方正兰亭黑简体" w:hint="eastAsia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生日：</w:t>
                            </w:r>
                            <w:r w:rsidR="008C7403">
                              <w:rPr>
                                <w:rFonts w:ascii="方正兰亭黑简体" w:eastAsia="方正兰亭黑简体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1995.6.30</w:t>
                            </w:r>
                            <w:r>
                              <w:rPr>
                                <w:rFonts w:ascii="方正兰亭黑简体" w:eastAsia="方正兰亭黑简体" w:hint="eastAsia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14:paraId="00434F8D" w14:textId="2E602ADE" w:rsidR="00986085" w:rsidRDefault="003F24F1">
                            <w:pPr>
                              <w:spacing w:line="500" w:lineRule="exact"/>
                            </w:pPr>
                            <w:r>
                              <w:rPr>
                                <w:rFonts w:ascii="方正兰亭黑简体" w:eastAsia="方正兰亭黑简体" w:hint="eastAsia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所在地：</w:t>
                            </w:r>
                            <w:r w:rsidR="008C7403">
                              <w:rPr>
                                <w:rFonts w:ascii="方正兰亭黑简体" w:eastAsia="方正兰亭黑简体" w:hint="eastAsia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陕西</w:t>
                            </w:r>
                            <w:r w:rsidR="00065D94">
                              <w:rPr>
                                <w:rFonts w:ascii="方正兰亭黑简体" w:eastAsia="方正兰亭黑简体" w:hint="eastAsia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.</w:t>
                            </w:r>
                            <w:r w:rsidR="008C7403">
                              <w:rPr>
                                <w:rFonts w:ascii="方正兰亭黑简体" w:eastAsia="方正兰亭黑简体" w:hint="eastAsia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西安</w:t>
                            </w:r>
                          </w:p>
                          <w:p w14:paraId="314F775E" w14:textId="4CC7C85D" w:rsidR="00986085" w:rsidRDefault="003F24F1">
                            <w:pPr>
                              <w:spacing w:line="500" w:lineRule="exact"/>
                            </w:pPr>
                            <w:r>
                              <w:rPr>
                                <w:rFonts w:ascii="方正兰亭黑简体" w:eastAsia="方正兰亭黑简体" w:hint="eastAsia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电话：</w:t>
                            </w:r>
                            <w:r w:rsidR="00065D94">
                              <w:rPr>
                                <w:rFonts w:ascii="方正兰亭黑简体" w:eastAsia="方正兰亭黑简体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18691722880</w:t>
                            </w:r>
                          </w:p>
                          <w:p w14:paraId="50A30BE5" w14:textId="77E79108" w:rsidR="00986085" w:rsidRDefault="008C7403">
                            <w:pPr>
                              <w:spacing w:line="500" w:lineRule="exact"/>
                            </w:pPr>
                            <w:r>
                              <w:rPr>
                                <w:rFonts w:ascii="方正兰亭黑简体" w:eastAsia="方正兰亭黑简体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3041983450@qq</w:t>
                            </w:r>
                            <w:r w:rsidR="003F24F1">
                              <w:rPr>
                                <w:rFonts w:ascii="方正兰亭黑简体" w:eastAsia="方正兰亭黑简体" w:hint="eastAsia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.com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id="矩形 51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MnP8BnAEAAA8DAAAOAAAAZHJzL2Uyb0RvYy54bWysUkuOEzEQ3SNxB8t74u5JGI1a6YyQRsNm BCMNHKDittMW7Q8uJ905DRI7DsFxENeg7HTCb4fYlFwfP7/3yuvbyQ7soCIa71peLyrOlJO+M27X 8vfv7l/ccIYJXAeDd6rlR4X8dvP82XoMjbryvR86FRmBOGzG0PI+pdAIgbJXFnDhg3LU1D5aSJTG negijIRuB3FVVddi9LEL0UuFSNW7U5NvCr7WSqa3WqNKbGg5cUslxhK3OYrNGppdhNAbOdOAf2Bh wTh69AJ1BwnYPpq/oKyR0aPXaSG9FV5rI1XRQGrq6g81Tz0EVbSQORguNuH/g5VvDo+Rma7lL2vO HFja0fdPX759/cyoQO6MARsaegqPMevD8ODlB6SG+K2TE5xnJh1tniV1bCpWHy9WqykxScV6Vd2s lrQRSb16eV2vVmUZAprz9RAxvVbesnxoeaRdFovh8IApE4DmPDKzORHIVNK0nYqq5VnD1ndHUjrS qluOH/cQs7NZ0Kt98vemIOarp8EZkVwvD80/JK/117xM/fzHmx8AAAD//wMAUEsDBBQABgAIAAAA IQCHXamJ4QAAAAsBAAAPAAAAZHJzL2Rvd25yZXYueG1sTI/RToNAEEXfTfyHzZj4YtqFKtAiQ2Oq JrVvYj9ggSlg2VnCblv8e7dP+ji5J/eeydaT7sWZRtsZRgjnAQjiytQdNwj7r/fZEoR1imvVGyaE H7Kwzm9vMpXW5sKfdC5cI3wJ21QhtM4NqZS2akkrOzcDsc8OZtTK+XNsZD2qiy/XvVwEQSy16tgv tGqgTUvVsThphI/d026/2crv46p7fdgmRSDL+A3x/m56eQbhaHJ/MFz1vTrk3qk0J66t6BFmqyjy KEIUhyGIK7GIH0GUCEniI5ln8v8P+S8AAAD//wMAUEsBAi0AFAAGAAgAAAAhALaDOJL+AAAA4QEA ABMAAAAAAAAAAAAAAAAAAAAAAFtDb250ZW50X1R5cGVzXS54bWxQSwECLQAUAAYACAAAACEAOP0h /9YAAACUAQAACwAAAAAAAAAAAAAAAAAvAQAAX3JlbHMvLnJlbHNQSwECLQAUAAYACAAAACEADJz/ AZwBAAAPAwAADgAAAAAAAAAAAAAAAAAuAgAAZHJzL2Uyb0RvYy54bWxQSwECLQAUAAYACAAAACEA h12pieEAAAALAQAADwAAAAAAAAAAAAAAAAD2AwAAZHJzL2Rvd25yZXYueG1sUEsFBgAAAAAEAAQA 8wAAAAQFAAAAAA== " o:spid="_x0000_s1029" stroked="f" style="position:absolute;left:0;text-align:left;margin-left:-47.75pt;margin-top:280.55pt;width:110.9pt;height:107.2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7F5EE819">
                <v:textbox style="mso-fit-shape-to-text:t">
                  <w:txbxContent>
                    <w:p w14:paraId="0AF55179" w14:textId="31E3952B" w:rsidR="00986085" w:rsidRDefault="003F24F1">
                      <w:pPr>
                        <w:spacing w:line="500" w:lineRule="exact"/>
                      </w:pPr>
                      <w:r>
                        <w:rPr>
                          <w:rFonts w:ascii="方正兰亭黑简体" w:eastAsia="方正兰亭黑简体" w:hint="eastAsia"/>
                          <w:color w:val="FFFFFF"/>
                          <w:kern w:val="24"/>
                          <w:sz w:val="20"/>
                          <w:szCs w:val="20"/>
                        </w:rPr>
                        <w:t>生日：</w:t>
                      </w:r>
                      <w:r w:rsidR="008C7403">
                        <w:rPr>
                          <w:rFonts w:ascii="方正兰亭黑简体" w:eastAsia="方正兰亭黑简体"/>
                          <w:color w:val="FFFFFF"/>
                          <w:kern w:val="24"/>
                          <w:sz w:val="20"/>
                          <w:szCs w:val="20"/>
                        </w:rPr>
                        <w:t>1995.6.30</w:t>
                      </w:r>
                      <w:r>
                        <w:rPr>
                          <w:rFonts w:ascii="方正兰亭黑简体" w:eastAsia="方正兰亭黑简体" w:hint="eastAsia"/>
                          <w:color w:val="FFFFFF"/>
                          <w:kern w:val="24"/>
                          <w:sz w:val="20"/>
                          <w:szCs w:val="20"/>
                        </w:rPr>
                        <w:t xml:space="preserve">              </w:t>
                      </w:r>
                    </w:p>
                    <w:p w14:paraId="00434F8D" w14:textId="2E602ADE" w:rsidR="00986085" w:rsidRDefault="003F24F1">
                      <w:pPr>
                        <w:spacing w:line="500" w:lineRule="exact"/>
                      </w:pPr>
                      <w:r>
                        <w:rPr>
                          <w:rFonts w:ascii="方正兰亭黑简体" w:eastAsia="方正兰亭黑简体" w:hint="eastAsia"/>
                          <w:color w:val="FFFFFF"/>
                          <w:kern w:val="24"/>
                          <w:sz w:val="20"/>
                          <w:szCs w:val="20"/>
                        </w:rPr>
                        <w:t>所在地：</w:t>
                      </w:r>
                      <w:r w:rsidR="008C7403">
                        <w:rPr>
                          <w:rFonts w:ascii="方正兰亭黑简体" w:eastAsia="方正兰亭黑简体" w:hint="eastAsia"/>
                          <w:color w:val="FFFFFF"/>
                          <w:kern w:val="24"/>
                          <w:sz w:val="20"/>
                          <w:szCs w:val="20"/>
                        </w:rPr>
                        <w:t>陕西</w:t>
                      </w:r>
                      <w:r w:rsidR="00065D94">
                        <w:rPr>
                          <w:rFonts w:ascii="方正兰亭黑简体" w:eastAsia="方正兰亭黑简体" w:hint="eastAsia"/>
                          <w:color w:val="FFFFFF"/>
                          <w:kern w:val="24"/>
                          <w:sz w:val="20"/>
                          <w:szCs w:val="20"/>
                        </w:rPr>
                        <w:t>.</w:t>
                      </w:r>
                      <w:r w:rsidR="008C7403">
                        <w:rPr>
                          <w:rFonts w:ascii="方正兰亭黑简体" w:eastAsia="方正兰亭黑简体" w:hint="eastAsia"/>
                          <w:color w:val="FFFFFF"/>
                          <w:kern w:val="24"/>
                          <w:sz w:val="20"/>
                          <w:szCs w:val="20"/>
                        </w:rPr>
                        <w:t>西安</w:t>
                      </w:r>
                    </w:p>
                    <w:p w14:paraId="314F775E" w14:textId="4CC7C85D" w:rsidR="00986085" w:rsidRDefault="003F24F1">
                      <w:pPr>
                        <w:spacing w:line="500" w:lineRule="exact"/>
                      </w:pPr>
                      <w:r>
                        <w:rPr>
                          <w:rFonts w:ascii="方正兰亭黑简体" w:eastAsia="方正兰亭黑简体" w:hint="eastAsia"/>
                          <w:color w:val="FFFFFF"/>
                          <w:kern w:val="24"/>
                          <w:sz w:val="20"/>
                          <w:szCs w:val="20"/>
                        </w:rPr>
                        <w:t>电话：</w:t>
                      </w:r>
                      <w:r w:rsidR="00065D94">
                        <w:rPr>
                          <w:rFonts w:ascii="方正兰亭黑简体" w:eastAsia="方正兰亭黑简体"/>
                          <w:color w:val="FFFFFF"/>
                          <w:kern w:val="24"/>
                          <w:sz w:val="20"/>
                          <w:szCs w:val="20"/>
                        </w:rPr>
                        <w:t>18691722880</w:t>
                      </w:r>
                    </w:p>
                    <w:p w14:paraId="50A30BE5" w14:textId="77E79108" w:rsidR="00986085" w:rsidRDefault="008C7403">
                      <w:pPr>
                        <w:spacing w:line="500" w:lineRule="exact"/>
                      </w:pPr>
                      <w:r>
                        <w:rPr>
                          <w:rFonts w:ascii="方正兰亭黑简体" w:eastAsia="方正兰亭黑简体"/>
                          <w:color w:val="FFFFFF"/>
                          <w:kern w:val="24"/>
                          <w:sz w:val="20"/>
                          <w:szCs w:val="20"/>
                        </w:rPr>
                        <w:t>3041983450@qq</w:t>
                      </w:r>
                      <w:r w:rsidR="003F24F1">
                        <w:rPr>
                          <w:rFonts w:ascii="方正兰亭黑简体" w:eastAsia="方正兰亭黑简体" w:hint="eastAsia"/>
                          <w:color w:val="FFFFFF"/>
                          <w:kern w:val="24"/>
                          <w:sz w:val="20"/>
                          <w:szCs w:val="20"/>
                        </w:rPr>
                        <w:t>.com</w:t>
                      </w:r>
                    </w:p>
                  </w:txbxContent>
                </v:textbox>
              </v:rect>
            </w:pict>
          </mc:Fallback>
        </mc:AlternateContent>
      </w:r>
      <w:r w:rsidR="00A8532C">
        <w:rPr>
          <w:noProof/>
        </w:rPr>
        <mc:AlternateContent>
          <mc:Choice Requires="wps">
            <w:drawing>
              <wp:anchor allowOverlap="1" behindDoc="0" distB="0" distL="114300" distR="114300" distT="0" layoutInCell="1" locked="0" relativeHeight="251637760" simplePos="0" wp14:anchorId="76FB093B" wp14:editId="35844ABF">
                <wp:simplePos x="0" y="0"/>
                <wp:positionH relativeFrom="column">
                  <wp:posOffset>-825500</wp:posOffset>
                </wp:positionH>
                <wp:positionV relativeFrom="paragraph">
                  <wp:posOffset>4686935</wp:posOffset>
                </wp:positionV>
                <wp:extent cx="157480" cy="105410"/>
                <wp:effectExtent b="8255" l="3175" r="1270" t="635"/>
                <wp:wrapNone/>
                <wp:docPr id="21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7480" cy="105410"/>
                        </a:xfrm>
                        <a:custGeom>
                          <a:avLst/>
                          <a:gdLst>
                            <a:gd fmla="*/ 1897867 w 4974795" name="T0"/>
                            <a:gd fmla="*/ 1805825 h 3320682" name="T1"/>
                            <a:gd fmla="*/ 2485737 w 4974795" name="T2"/>
                            <a:gd fmla="*/ 2315734 h 3320682" name="T3"/>
                            <a:gd fmla="*/ 3073607 w 4974795" name="T4"/>
                            <a:gd fmla="*/ 1805825 h 3320682" name="T5"/>
                            <a:gd fmla="*/ 4820061 w 4974795" name="T6"/>
                            <a:gd fmla="*/ 3320682 h 3320682" name="T7"/>
                            <a:gd fmla="*/ 151413 w 4974795" name="T8"/>
                            <a:gd fmla="*/ 3320682 h 3320682" name="T9"/>
                            <a:gd fmla="*/ 0 w 4974795" name="T10"/>
                            <a:gd fmla="*/ 159634 h 3320682" name="T11"/>
                            <a:gd fmla="*/ 1788328 w 4974795" name="T12"/>
                            <a:gd fmla="*/ 1710812 h 3320682" name="T13"/>
                            <a:gd fmla="*/ 0 w 4974795" name="T14"/>
                            <a:gd fmla="*/ 3261996 h 3320682" name="T15"/>
                            <a:gd fmla="*/ 4974795 w 4974795" name="T16"/>
                            <a:gd fmla="*/ 156753 h 3320682" name="T17"/>
                            <a:gd fmla="*/ 4974795 w 4974795" name="T18"/>
                            <a:gd fmla="*/ 3264872 h 3320682" name="T19"/>
                            <a:gd fmla="*/ 3183146 w 4974795" name="T20"/>
                            <a:gd fmla="*/ 1710812 h 3320682" name="T21"/>
                            <a:gd fmla="*/ 35040 w 4974795" name="T22"/>
                            <a:gd fmla="*/ 0 h 3320682" name="T23"/>
                            <a:gd fmla="*/ 4936434 w 4974795" name="T24"/>
                            <a:gd fmla="*/ 0 h 3320682" name="T25"/>
                            <a:gd fmla="*/ 2485737 w 4974795" name="T26"/>
                            <a:gd fmla="*/ 2125709 h 3320682" name="T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b="b" l="0" r="r" t="0"/>
                          <a:pathLst>
                            <a:path h="3320682" w="4974795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anchor="ctr" anchorCtr="0" bIns="45720" lIns="91440" rIns="91440" rot="0" tIns="45720" upright="1" vert="horz" wrap="square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coordsize="4974795,3320682" id="KSO_Shap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hooGnXwQAAIYOAAAOAAAAZHJzL2Uyb0RvYy54bWysV9tu4zYQfS/QfyD0WKCRSN2NKItFFimK brsLJH0uaF0soZKokrLl7Nd3eJFNu5VsFM2DJYWHhzNzhjPk44dj16JDyUXD+szBD56Dyj5nRdPv Muf3t5cfEweJkfYFbVlfZs57KZwPT99/9zgNm5KwmrVFyRGQ9GIzDZlTj+OwcV2R12VHxQMbyh4G K8Y7OsIn37kFpxOwd61LPC9yJ8aLgbO8FAL++0kPOk+Kv6rKfPxSVaIcUZs5YNuofrn63cpf9+mR bnacDnWTGzPof7Cio00Pi56oPtGRoj1v/kHVNTlnglXjQ846l1VVk5fKB/AGe1fevNZ0KJUvEBwx nMIk/j/a/LfDV46aInMIdlBPO9Dol9cvf+ilITrTIDYAeh2+cumfGD6z/E+BevZc035XfuScTXVJ C7AJy2i6FxPkh4CpaDv9ygrgpvuRqUAdK95JQggBOio93k96lMcR5fBPHMZBAqrlMIS9MMBKL5du 5sn5Xow/lUwR0cNnMWo5C3hTYhTGozcgqboWlP3BRThJ4ySK0YSCNA7iNDRJcAJDICywFyYkRDXy feJFCbkGEwtMgiSM/RVm3wb74J4fLDMHFtj3Yj/yVphDC4yTGzZHFjhI5DbCy9GILbCJwbLNsNvP oQtxgP1l4tTC3iQG6c/M3jIpvhAvTKO1CGNbPBwniU+SFWpbPRxjL8FkORLYlm/NYFs5n0Q4TaMV 1gvpdPquWGxrh8MoDv0Vals7szNWqC/UI1GQxCvBILZ6Pk58HETL3LISnbPoVqCJLaIfesFKsIkt obccC2KLF6R+FEAaLdYLYku4xmqLd7NWEFs8gkkYe+mlxVAId3Opo/Vc/fJjb8ofvCGo0bKsymo4 MCErrayFUE/fdLWmG0DJ0QUwBFeCfVXab4EhahKsCioYt84MwZDg+C5myE0JTu8Cy1oh0VALZEO6 ZYisAgp+n5NyYyv4fW5i4ye+z1FsPMX3uSo3ljQGtsw9rsq9ouD3uSq3gYLf5yoxrkLmWsbo+JuU 5HAguz6KcQfBUWwr50CS0lFm8vyKpsyZuzSqM2duwnK8Y4fyjSnkKBPb9HVlsmmBxo4zsu3tGWYP qhlEt2MzY8bNz0GtYLrwv6ww4+anxpveqvCz5ToyM25+ajxWHXMFnrdMlCpOZ5f0VJ0HWDW8G16b Rqe90NV11WtNbVrTFXLZoJNqkEC69dwwy54Ai8mGcrXYZbBMG1lxY9k41SbUzPlEeY7n5Sqm+F9g Z8T81ApcJJMu11f2z/bAjpBprkrTKd/lNrFOs4K1TfHStK3Mb8F32+eWowOFW8yL+jPUF7BWFfKe yWlzmpkDuTyD67P8lhXvcB7nTF+F4OoGLzXj3xw0wTUoc8Rfe8pLB7U/93CmT3EQQAKM6iMIY1lw uD2ytUdonwNV5uQjbGr98Tzq29Z+4M2uhrWwakY9+wg3gaqRJ3Z1ZdB2mQ+47KjomIuZvE3Z3wp1 vj4+/Q0AAP//AwBQSwMEFAAGAAgAAAAhACiRRvHmAAAADQEAAA8AAABkcnMvZG93bnJldi54bWxM j0tPwzAQhO9I/AdrkbildlL6UIhTIR4SVKoQJRxy2yQmCdjrKHbb8O9rTnCcndHsN9lmMpod1eh6 SxLimQCmqLZNT62E4v0pWgNzHqlBbUlJ+FEONvnlRYZpY0/0po5737JQQi5FCZ33Q8q5qztl0M3s oCh4n3Y06IMcW96MeArlRvNEiCU32FP40OGg7jtVf+8PRsLXtvx4Lh50si0fd6/V7mVZFhqlvL6a 7m6BeTX5vzD84gd0yANTZQ/UOKYlRPFchDFewmq+joGFSBSLRQKsCqfFzQp4nvH/K/IzAAAA//8D AFBLAQItABQABgAIAAAAIQC2gziS/gAAAOEBAAATAAAAAAAAAAAAAAAAAAAAAABbQ29udGVudF9U eXBlc10ueG1sUEsBAi0AFAAGAAgAAAAhADj9If/WAAAAlAEAAAsAAAAAAAAAAAAAAAAALwEAAF9y ZWxzLy5yZWxzUEsBAi0AFAAGAAgAAAAhAGGigadfBAAAhg4AAA4AAAAAAAAAAAAAAAAALgIAAGRy cy9lMm9Eb2MueG1sUEsBAi0AFAAGAAgAAAAhACiRRvHmAAAADQEAAA8AAAAAAAAAAAAAAAAAuQYA AGRycy9kb3ducmV2LnhtbFBLBQYAAAAABAAEAPMAAADMBwAAAAA= " o:spid="_x0000_s1026" path="m1897867,1805825r587870,509909l3073607,1805825,4820061,3320682r-4668648,l1897867,1805825xm,159634l1788328,1710812,,3261996,,159634xm4974795,156753r,3108119l3183146,1710812,4974795,156753xm35040,l4936434,,2485737,2125709,35040,xe" stroked="f" strokeweight="1pt" style="position:absolute;left:0;text-align:left;margin-left:-65pt;margin-top:369.05pt;width:12.4pt;height:8.3pt;z-index: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w14:anchorId="2D49A853">
                <v:stroke joinstyle="miter"/>
                <v:path o:connectangles="0,0,0,0,0,0,0,0,0,0,0,0,0,0" o:connectlocs="60078,57323;78687,73509;97297,57323;152582,105410;4793,105410;0,5067;56611,54307;0,103547;157480,4976;157480,103638;100764,54307;1109,0;156266,0;78687,67477" o:connecttype="custom"/>
              </v:shape>
            </w:pict>
          </mc:Fallback>
        </mc:AlternateContent>
      </w:r>
      <w:r w:rsidR="00A8532C">
        <w:rPr>
          <w:noProof/>
        </w:rPr>
        <mc:AlternateContent>
          <mc:Choice Requires="wps">
            <w:drawing>
              <wp:anchor allowOverlap="1" behindDoc="0" distB="0" distL="114300" distR="114300" distT="0" layoutInCell="1" locked="0" relativeHeight="251638784" simplePos="0" wp14:anchorId="179E09E8" wp14:editId="3999199A">
                <wp:simplePos x="0" y="0"/>
                <wp:positionH relativeFrom="column">
                  <wp:posOffset>-827405</wp:posOffset>
                </wp:positionH>
                <wp:positionV relativeFrom="paragraph">
                  <wp:posOffset>4067175</wp:posOffset>
                </wp:positionV>
                <wp:extent cx="157480" cy="134620"/>
                <wp:effectExtent b="8255" l="1270" r="3175" t="0"/>
                <wp:wrapNone/>
                <wp:docPr id="20" name="AutoShap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7480" cy="134620"/>
                        </a:xfrm>
                        <a:custGeom>
                          <a:avLst/>
                          <a:gdLst>
                            <a:gd fmla="*/ 324036 w 648072" name="T0"/>
                            <a:gd fmla="*/ 0 h 400516" name="T1"/>
                            <a:gd fmla="*/ 648072 w 648072" name="T2"/>
                            <a:gd fmla="*/ 216024 h 400516" name="T3"/>
                            <a:gd fmla="*/ 520183 w 648072" name="T4"/>
                            <a:gd fmla="*/ 216024 h 400516" name="T5"/>
                            <a:gd fmla="*/ 522036 w 648072" name="T6"/>
                            <a:gd fmla="*/ 220497 h 400516" name="T7"/>
                            <a:gd fmla="*/ 522036 w 648072" name="T8"/>
                            <a:gd fmla="*/ 364511 h 400516" name="T9"/>
                            <a:gd fmla="*/ 486031 w 648072" name="T10"/>
                            <a:gd fmla="*/ 400516 h 400516" name="T11"/>
                            <a:gd fmla="*/ 378042 w 648072" name="T12"/>
                            <a:gd fmla="*/ 400516 h 400516" name="T13"/>
                            <a:gd fmla="*/ 378042 w 648072" name="T14"/>
                            <a:gd fmla="*/ 256516 h 400516" name="T15"/>
                            <a:gd fmla="*/ 270030 w 648072" name="T16"/>
                            <a:gd fmla="*/ 256516 h 400516" name="T17"/>
                            <a:gd fmla="*/ 270030 w 648072" name="T18"/>
                            <a:gd fmla="*/ 400516 h 400516" name="T19"/>
                            <a:gd fmla="*/ 162041 w 648072" name="T20"/>
                            <a:gd fmla="*/ 400516 h 400516" name="T21"/>
                            <a:gd fmla="*/ 126036 w 648072" name="T22"/>
                            <a:gd fmla="*/ 364511 h 400516" name="T23"/>
                            <a:gd fmla="*/ 126036 w 648072" name="T24"/>
                            <a:gd fmla="*/ 220497 h 400516" name="T25"/>
                            <a:gd fmla="*/ 127889 w 648072" name="T26"/>
                            <a:gd fmla="*/ 216024 h 400516" name="T27"/>
                            <a:gd fmla="*/ 0 w 648072" name="T28"/>
                            <a:gd fmla="*/ 216024 h 400516" name="T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b="b" l="0" r="r" t="0"/>
                          <a:pathLst>
                            <a:path h="400516" w="648072">
                              <a:moveTo>
                                <a:pt x="324036" y="0"/>
                              </a:moveTo>
                              <a:lnTo>
                                <a:pt x="648072" y="216024"/>
                              </a:lnTo>
                              <a:lnTo>
                                <a:pt x="520183" y="216024"/>
                              </a:lnTo>
                              <a:cubicBezTo>
                                <a:pt x="521934" y="217353"/>
                                <a:pt x="522036" y="218913"/>
                                <a:pt x="522036" y="220497"/>
                              </a:cubicBezTo>
                              <a:lnTo>
                                <a:pt x="522036" y="364511"/>
                              </a:lnTo>
                              <a:cubicBezTo>
                                <a:pt x="522036" y="384396"/>
                                <a:pt x="505916" y="400516"/>
                                <a:pt x="486031" y="400516"/>
                              </a:cubicBezTo>
                              <a:lnTo>
                                <a:pt x="378042" y="400516"/>
                              </a:lnTo>
                              <a:lnTo>
                                <a:pt x="378042" y="256516"/>
                              </a:lnTo>
                              <a:lnTo>
                                <a:pt x="270030" y="256516"/>
                              </a:lnTo>
                              <a:lnTo>
                                <a:pt x="270030" y="400516"/>
                              </a:lnTo>
                              <a:lnTo>
                                <a:pt x="162041" y="400516"/>
                              </a:lnTo>
                              <a:cubicBezTo>
                                <a:pt x="142156" y="400516"/>
                                <a:pt x="126036" y="384396"/>
                                <a:pt x="126036" y="364511"/>
                              </a:cubicBezTo>
                              <a:lnTo>
                                <a:pt x="126036" y="220497"/>
                              </a:lnTo>
                              <a:lnTo>
                                <a:pt x="127889" y="216024"/>
                              </a:lnTo>
                              <a:lnTo>
                                <a:pt x="0" y="216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anchor="ctr" anchorCtr="0" bIns="45720" lIns="91440" rIns="91440" rot="0" tIns="45720" upright="1" vert="horz" wrap="square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coordsize="648072,400516" id="AutoShape 4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lJDC5hQQAALYPAAAOAAAAZHJzL2Uyb0RvYy54bWysV22PozYQ/l6p/8HiY6VusIGQRMuernva qtK1Pem2P8ABE1ABU5uE7P36jl9ITDYkXNV8SCB+/HhmnvGM/fjhWFfowIQseZN4+MH3EGtSnpXN LvH+en35eeUh2dEmoxVvWOK9Mel9ePrxh8e+3TDCC15lTCAgaeSmbxOv6Lp2s1jItGA1lQ+8ZQ0M 5lzUtINXsVtkgvbAXlcL4vvLRc9F1gqeMinh309m0HvS/HnO0u7PPJesQ1XigW2d/hb6e6u+F0+P dLMTtC3K1JpB/4MVNS0bWPRE9Yl2FO1F+Y6qLlPBJc+7h5TXC57nZcq0D+AN9i+8+VrQlmlfIDiy PYVJ/n+06R+HLwKVWeIRCE9Da9Do477jemkURipAfSs3gPvafhHKRdl+5unfEjX8uaDNjn0UgvcF oxmYhRV+MZqgXiRMRdv+d54BPQV6HatjLmpFCFFARy3J20kSduxQCn/iKA5XYFkKQzgIl2ClWoFu hsnpXna/Mq6J6OGz7IyiGTxpPTLr1CuQ5HUF4v60QAEJ/WCJerQE8pjYLDhBsQP1UYFC34/w8hJF HJThmSQMHCjBS5+Ek6yhA40gJ1bBJGvkQO+wLh1oRMgt52MHCshwHU/aCnv7FNI7rGsHGizDCONJ VuwqFa6WfoAnQ4BdqYxM07yuYEG88kMyzesqdo/Xlewe70izaAlpNW2vKxqJfT/wp+0dqXaH15Xt Hq+r2504qAJySgcMOzWc1o18h27E1Q0TyIfpnUtc3e7kGXF1u8c70u32riCubpjEq9V6Ujcy0u12 ZSCubtOpQFzJrpQFqJ27oTrSYiiY6bGxFROeEJR1VYlVAW25VMVZlU8owa+mwNMNoNToBBgUU+DA 1urbYJBBgXWrAeNugyG2ChzPYoaAKfB6FliVHYWGkmI6zG1DsPURz3MSWy/xPDeh2xhj5jmKrad4 nqtqpypXYRfOcVVtQA2f56raVxo+z1W1XTR8nqtqF2j4yFWTNzaDBZz6Ls97wkNw3tsqfyGnaacS f3hEfeLZgwAqEs92ezVa8wN75RrXqV1gzg3agOEccoZUjQsdCMFWswltqAfU8NtqYtPpNfFVdLrf lukv7Ju7QkTwOjCxJjgOIq0OOGcJVZO3hKu1ydJrg7qWDWkwWuXSwhOhqasX/ly38DxnFQZre4Sy FvrR2qa5jbjRRptv2r42/zyoRL5hoWm97+cMfgy/ZnkHTXS/vPBnjDZt0oTzu9Aj6wfO4ddYYlrl tN1jn+2ckODIyHteYZDX9DJNGLwLuzuoz2EztHfmmBPhzViZlmdipTvaTbQpRdeTvuKSmQKldqw+ 9p+2rk6G89Ff8qrMXsqqUptVit32uRLoQOHW96I/1oYRrNItrOFqmllG/aNvL+rCYi4+W569weVF cHN1hKsuPBRcfPNQD9fGxJP/7KlgHqp+a+ACtMZhCC51+iWMYlVqhTuydUdokwJV4qUd1Cfz8tyZ 2+m+FeWugLWwbsMNV7eyvFTXG22hscu+wOVQR8deZNXt033XqPN1++lfAAAA//8DAFBLAwQUAAYA CAAAACEAZhKjtuMAAAANAQAADwAAAGRycy9kb3ducmV2LnhtbEyPXUvDMBSG7wX/QziCd12Sba2j Nh0iDAeCsClsl1kT22o+SpJ19d97vJp35+PhPc+p1pM1ZNQh9t4J4DMGRLvGq961Aj7eN9kKSEzS KWm80wJ+dIR1fXtTyVL5i9vpcZ9agiEullJAl9JQUhqbTlsZZ37QDnefPliZsA0tVUFeMNwaOmes oFb2Di90ctDPnW6+92cr4LAzy6/QvG5fLD/Oh+0bXW3yUYj7u+npEUjSU7rC8KeP6lCj08mfnYrE CMj4gi2QFVAsWQ4EkYyzHKsTjgr+ALSu6P8v6l8AAAD//wMAUEsBAi0AFAAGAAgAAAAhALaDOJL+ AAAA4QEAABMAAAAAAAAAAAAAAAAAAAAAAFtDb250ZW50X1R5cGVzXS54bWxQSwECLQAUAAYACAAA ACEAOP0h/9YAAACUAQAACwAAAAAAAAAAAAAAAAAvAQAAX3JlbHMvLnJlbHNQSwECLQAUAAYACAAA ACEApSQwuYUEAAC2DwAADgAAAAAAAAAAAAAAAAAuAgAAZHJzL2Uyb0RvYy54bWxQSwECLQAUAAYA CAAAACEAZhKjtuMAAAANAQAADwAAAAAAAAAAAAAAAADfBgAAZHJzL2Rvd25yZXYueG1sUEsFBgAA AAAEAAQA8wAAAO8HAAAAAA== " o:spid="_x0000_s1026" path="m324036,l648072,216024r-127889,c521934,217353,522036,218913,522036,220497r,144014c522036,384396,505916,400516,486031,400516r-107989,l378042,256516r-108012,l270030,400516r-107989,c142156,400516,126036,384396,126036,364511r,-144014l127889,216024,,216024,324036,xe" stroked="f" strokeweight="1pt" style="position:absolute;left:0;text-align:left;margin-left:-65.15pt;margin-top:320.25pt;width:12.4pt;height:10.6pt;z-index: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w14:anchorId="186469FE">
                <v:stroke joinstyle="miter"/>
                <v:path o:connectangles="0,0,0,0,0,0,0,0,0,0,0,0,0,0,0" o:connectlocs="78740,0;157480,72609;126403,72609;126854,74113;126854,122518;118104,134620;91863,134620;91863,86219;65617,86219;65617,134620;39376,134620;30626,122518;30626,74113;31077,72609;0,72609" o:connecttype="custom"/>
              </v:shape>
            </w:pict>
          </mc:Fallback>
        </mc:AlternateContent>
      </w:r>
      <w:r w:rsidR="00A8532C">
        <w:rPr>
          <w:noProof/>
        </w:rPr>
        <mc:AlternateContent>
          <mc:Choice Requires="wps">
            <w:drawing>
              <wp:anchor allowOverlap="1" behindDoc="0" distB="0" distL="114300" distR="114300" distT="0" layoutInCell="1" locked="0" relativeHeight="251639808" simplePos="0" wp14:anchorId="24EECB4C" wp14:editId="32CBDF53">
                <wp:simplePos x="0" y="0"/>
                <wp:positionH relativeFrom="column">
                  <wp:posOffset>-823595</wp:posOffset>
                </wp:positionH>
                <wp:positionV relativeFrom="paragraph">
                  <wp:posOffset>4373245</wp:posOffset>
                </wp:positionV>
                <wp:extent cx="157480" cy="157480"/>
                <wp:effectExtent b="3175" l="5080" r="8890" t="1270"/>
                <wp:wrapNone/>
                <wp:docPr id="19" name="Auto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7480" cy="157480"/>
                        </a:xfrm>
                        <a:custGeom>
                          <a:avLst/>
                          <a:gdLst>
                            <a:gd fmla="*/ 234310 w 577593" name="T0"/>
                            <a:gd fmla="*/ 380217 h 577592" name="T1"/>
                            <a:gd fmla="*/ 262548 w 577593" name="T2"/>
                            <a:gd fmla="*/ 404283 h 577592" name="T3"/>
                            <a:gd fmla="*/ 229183 w 577593" name="T4"/>
                            <a:gd fmla="*/ 471323 h 577592" name="T5"/>
                            <a:gd fmla="*/ 180522 w 577593" name="T6"/>
                            <a:gd fmla="*/ 473617 h 577592" name="T7"/>
                            <a:gd fmla="*/ 217339 w 577593" name="T8"/>
                            <a:gd fmla="*/ 440601 h 577592" name="T9"/>
                            <a:gd fmla="*/ 234310 w 577593" name="T10"/>
                            <a:gd fmla="*/ 380217 h 577592" name="T11"/>
                            <a:gd fmla="*/ 425006 w 577593" name="T12"/>
                            <a:gd fmla="*/ 121382 h 577592" name="T13"/>
                            <a:gd fmla="*/ 436644 w 577593" name="T14"/>
                            <a:gd fmla="*/ 143057 h 577592" name="T15"/>
                            <a:gd fmla="*/ 356472 w 577593" name="T16"/>
                            <a:gd fmla="*/ 222273 h 577592" name="T17"/>
                            <a:gd fmla="*/ 316773 w 577593" name="T18"/>
                            <a:gd fmla="*/ 203393 h 577592" name="T19"/>
                            <a:gd fmla="*/ 365914 w 577593" name="T20"/>
                            <a:gd fmla="*/ 183372 h 577592" name="T21"/>
                            <a:gd fmla="*/ 425006 w 577593" name="T22"/>
                            <a:gd fmla="*/ 121382 h 577592" name="T23"/>
                            <a:gd fmla="*/ 288797 w 577593" name="T24"/>
                            <a:gd fmla="*/ 0 h 577592" name="T25"/>
                            <a:gd fmla="*/ 577593 w 577593" name="T26"/>
                            <a:gd fmla="*/ 288796 h 577592" name="T27"/>
                            <a:gd fmla="*/ 288797 w 577593" name="T28"/>
                            <a:gd fmla="*/ 577592 h 577592" name="T29"/>
                            <a:gd fmla="*/ 160790 w 577593" name="T30"/>
                            <a:gd fmla="*/ 547224 h 577592" name="T31"/>
                            <a:gd fmla="*/ 160978 w 577593" name="T32"/>
                            <a:gd fmla="*/ 548653 h 577592" name="T33"/>
                            <a:gd fmla="*/ 156576 w 577593" name="T34"/>
                            <a:gd fmla="*/ 545302 h 577592" name="T35"/>
                            <a:gd fmla="*/ 154452 w 577593" name="T36"/>
                            <a:gd fmla="*/ 544332 h 577592" name="T37"/>
                            <a:gd fmla="*/ 154081 w 577593" name="T38"/>
                            <a:gd fmla="*/ 542962 h 577592" name="T39"/>
                            <a:gd fmla="*/ 125778 w 577593" name="T40"/>
                            <a:gd fmla="*/ 482542 h 577592" name="T41"/>
                            <a:gd fmla="*/ 144328 w 577593" name="T42"/>
                            <a:gd fmla="*/ 435402 h 577592" name="T43"/>
                            <a:gd fmla="*/ 137482 w 577593" name="T44"/>
                            <a:gd fmla="*/ 414002 h 577592" name="T45"/>
                            <a:gd fmla="*/ 347629 w 577593" name="T46"/>
                            <a:gd fmla="*/ 102143 h 577592" name="T47"/>
                            <a:gd fmla="*/ 369059 w 577593" name="T48"/>
                            <a:gd fmla="*/ 99057 h 577592" name="T49"/>
                            <a:gd fmla="*/ 388776 w 577593" name="T50"/>
                            <a:gd fmla="*/ 99538 h 577592" name="T51"/>
                            <a:gd fmla="*/ 418998 w 577593" name="T52"/>
                            <a:gd fmla="*/ 114390 h 577592" name="T53"/>
                            <a:gd fmla="*/ 362093 w 577593" name="T54"/>
                            <a:gd fmla="*/ 179190 h 577592" name="T55"/>
                            <a:gd fmla="*/ 311456 w 577593" name="T56"/>
                            <a:gd fmla="*/ 199847 h 577592" name="T57"/>
                            <a:gd fmla="*/ 294986 w 577593" name="T58"/>
                            <a:gd fmla="*/ 197818 h 577592" name="T59"/>
                            <a:gd fmla="*/ 214388 w 577593" name="T60"/>
                            <a:gd fmla="*/ 347873 h 577592" name="T61"/>
                            <a:gd fmla="*/ 224964 w 577593" name="T62"/>
                            <a:gd fmla="*/ 373701 h 577592" name="T63"/>
                            <a:gd fmla="*/ 224630 w 577593" name="T64"/>
                            <a:gd fmla="*/ 374083 h 577592" name="T65"/>
                            <a:gd fmla="*/ 212274 w 577593" name="T66"/>
                            <a:gd fmla="*/ 438164 h 577592" name="T67"/>
                            <a:gd fmla="*/ 173722 w 577593" name="T68"/>
                            <a:gd fmla="*/ 471257 h 577592" name="T69"/>
                            <a:gd fmla="*/ 146587 w 577593" name="T70"/>
                            <a:gd fmla="*/ 441033 h 577592" name="T71"/>
                            <a:gd fmla="*/ 133146 w 577593" name="T72"/>
                            <a:gd fmla="*/ 486288 h 577592" name="T73"/>
                            <a:gd fmla="*/ 146174 w 577593" name="T74"/>
                            <a:gd fmla="*/ 525248 h 577592" name="T75"/>
                            <a:gd fmla="*/ 159578 w 577593" name="T76"/>
                            <a:gd fmla="*/ 539900 h 577592" name="T77"/>
                            <a:gd fmla="*/ 288797 w 577593" name="T78"/>
                            <a:gd fmla="*/ 571597 h 577592" name="T79"/>
                            <a:gd fmla="*/ 571598 w 577593" name="T80"/>
                            <a:gd fmla="*/ 288796 h 577592" name="T81"/>
                            <a:gd fmla="*/ 288797 w 577593" name="T82"/>
                            <a:gd fmla="*/ 5995 h 577592" name="T83"/>
                            <a:gd fmla="*/ 5996 w 577593" name="T84"/>
                            <a:gd fmla="*/ 288796 h 577592" name="T85"/>
                            <a:gd fmla="*/ 95262 w 577593" name="T86"/>
                            <a:gd fmla="*/ 494616 h 577592" name="T87"/>
                            <a:gd fmla="*/ 90248 w 577593" name="T88"/>
                            <a:gd fmla="*/ 498151 h 577592" name="T89"/>
                            <a:gd fmla="*/ 1 w 577593" name="T90"/>
                            <a:gd fmla="*/ 288796 h 577592" name="T91"/>
                            <a:gd fmla="*/ 288797 w 577593" name="T92"/>
                            <a:gd fmla="*/ 0 h 577592" name="T9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</a:cxnLst>
                          <a:rect b="b" l="0" r="r" t="0"/>
                          <a:pathLst>
                            <a:path h="577592" w="577593">
                              <a:moveTo>
                                <a:pt x="234310" y="380217"/>
                              </a:moveTo>
                              <a:cubicBezTo>
                                <a:pt x="246869" y="387442"/>
                                <a:pt x="258665" y="381442"/>
                                <a:pt x="262548" y="404283"/>
                              </a:cubicBezTo>
                              <a:cubicBezTo>
                                <a:pt x="266431" y="427125"/>
                                <a:pt x="242854" y="459767"/>
                                <a:pt x="229183" y="471323"/>
                              </a:cubicBezTo>
                              <a:cubicBezTo>
                                <a:pt x="215512" y="482878"/>
                                <a:pt x="193419" y="478515"/>
                                <a:pt x="180522" y="473617"/>
                              </a:cubicBezTo>
                              <a:cubicBezTo>
                                <a:pt x="193965" y="466292"/>
                                <a:pt x="207048" y="454529"/>
                                <a:pt x="217339" y="440601"/>
                              </a:cubicBezTo>
                              <a:cubicBezTo>
                                <a:pt x="233687" y="418479"/>
                                <a:pt x="240024" y="395096"/>
                                <a:pt x="234310" y="380217"/>
                              </a:cubicBezTo>
                              <a:close/>
                              <a:moveTo>
                                <a:pt x="425006" y="121382"/>
                              </a:moveTo>
                              <a:cubicBezTo>
                                <a:pt x="429704" y="126991"/>
                                <a:pt x="433488" y="134230"/>
                                <a:pt x="436644" y="143057"/>
                              </a:cubicBezTo>
                              <a:cubicBezTo>
                                <a:pt x="453017" y="188848"/>
                                <a:pt x="374979" y="223071"/>
                                <a:pt x="356472" y="222273"/>
                              </a:cubicBezTo>
                              <a:cubicBezTo>
                                <a:pt x="340632" y="221589"/>
                                <a:pt x="329013" y="212922"/>
                                <a:pt x="316773" y="203393"/>
                              </a:cubicBezTo>
                              <a:cubicBezTo>
                                <a:pt x="332982" y="199546"/>
                                <a:pt x="349992" y="192409"/>
                                <a:pt x="365914" y="183372"/>
                              </a:cubicBezTo>
                              <a:cubicBezTo>
                                <a:pt x="400284" y="163865"/>
                                <a:pt x="423202" y="139309"/>
                                <a:pt x="425006" y="121382"/>
                              </a:cubicBezTo>
                              <a:close/>
                              <a:moveTo>
                                <a:pt x="288797" y="0"/>
                              </a:moveTo>
                              <a:cubicBezTo>
                                <a:pt x="448295" y="0"/>
                                <a:pt x="577593" y="129298"/>
                                <a:pt x="577593" y="288796"/>
                              </a:cubicBezTo>
                              <a:cubicBezTo>
                                <a:pt x="577593" y="448294"/>
                                <a:pt x="448295" y="577592"/>
                                <a:pt x="288797" y="577592"/>
                              </a:cubicBezTo>
                              <a:cubicBezTo>
                                <a:pt x="242745" y="577593"/>
                                <a:pt x="199210" y="566813"/>
                                <a:pt x="160790" y="547224"/>
                              </a:cubicBezTo>
                              <a:lnTo>
                                <a:pt x="160978" y="548653"/>
                              </a:lnTo>
                              <a:cubicBezTo>
                                <a:pt x="160918" y="548616"/>
                                <a:pt x="159201" y="547509"/>
                                <a:pt x="156576" y="545302"/>
                              </a:cubicBezTo>
                              <a:cubicBezTo>
                                <a:pt x="155826" y="545059"/>
                                <a:pt x="155138" y="544697"/>
                                <a:pt x="154452" y="544332"/>
                              </a:cubicBezTo>
                              <a:lnTo>
                                <a:pt x="154081" y="542962"/>
                              </a:lnTo>
                              <a:cubicBezTo>
                                <a:pt x="143887" y="534039"/>
                                <a:pt x="126458" y="513897"/>
                                <a:pt x="125778" y="482542"/>
                              </a:cubicBezTo>
                              <a:cubicBezTo>
                                <a:pt x="125207" y="456209"/>
                                <a:pt x="135424" y="442013"/>
                                <a:pt x="144328" y="435402"/>
                              </a:cubicBezTo>
                              <a:cubicBezTo>
                                <a:pt x="141049" y="427772"/>
                                <a:pt x="139101" y="420175"/>
                                <a:pt x="137482" y="414002"/>
                              </a:cubicBezTo>
                              <a:cubicBezTo>
                                <a:pt x="130441" y="387159"/>
                                <a:pt x="138178" y="160274"/>
                                <a:pt x="347629" y="102143"/>
                              </a:cubicBezTo>
                              <a:cubicBezTo>
                                <a:pt x="355010" y="100659"/>
                                <a:pt x="362177" y="99561"/>
                                <a:pt x="369059" y="99057"/>
                              </a:cubicBezTo>
                              <a:cubicBezTo>
                                <a:pt x="375940" y="98553"/>
                                <a:pt x="382537" y="98644"/>
                                <a:pt x="388776" y="99538"/>
                              </a:cubicBezTo>
                              <a:cubicBezTo>
                                <a:pt x="400320" y="101193"/>
                                <a:pt x="410643" y="105601"/>
                                <a:pt x="418998" y="114390"/>
                              </a:cubicBezTo>
                              <a:cubicBezTo>
                                <a:pt x="425438" y="129703"/>
                                <a:pt x="401160" y="157423"/>
                                <a:pt x="362093" y="179190"/>
                              </a:cubicBezTo>
                              <a:cubicBezTo>
                                <a:pt x="345488" y="188443"/>
                                <a:pt x="327757" y="195717"/>
                                <a:pt x="311456" y="199847"/>
                              </a:cubicBezTo>
                              <a:cubicBezTo>
                                <a:pt x="306035" y="196348"/>
                                <a:pt x="300569" y="194901"/>
                                <a:pt x="294986" y="197818"/>
                              </a:cubicBezTo>
                              <a:cubicBezTo>
                                <a:pt x="275325" y="208090"/>
                                <a:pt x="219960" y="314670"/>
                                <a:pt x="214388" y="347873"/>
                              </a:cubicBezTo>
                              <a:cubicBezTo>
                                <a:pt x="212440" y="359480"/>
                                <a:pt x="217439" y="367666"/>
                                <a:pt x="224964" y="373701"/>
                              </a:cubicBezTo>
                              <a:lnTo>
                                <a:pt x="224630" y="374083"/>
                              </a:lnTo>
                              <a:cubicBezTo>
                                <a:pt x="237092" y="384983"/>
                                <a:pt x="231822" y="412316"/>
                                <a:pt x="212274" y="438164"/>
                              </a:cubicBezTo>
                              <a:cubicBezTo>
                                <a:pt x="201379" y="452569"/>
                                <a:pt x="187435" y="464598"/>
                                <a:pt x="173722" y="471257"/>
                              </a:cubicBezTo>
                              <a:cubicBezTo>
                                <a:pt x="160041" y="464734"/>
                                <a:pt x="151775" y="453122"/>
                                <a:pt x="146587" y="441033"/>
                              </a:cubicBezTo>
                              <a:cubicBezTo>
                                <a:pt x="139259" y="451214"/>
                                <a:pt x="130813" y="467448"/>
                                <a:pt x="133146" y="486288"/>
                              </a:cubicBezTo>
                              <a:cubicBezTo>
                                <a:pt x="137119" y="518381"/>
                                <a:pt x="141720" y="516247"/>
                                <a:pt x="146174" y="525248"/>
                              </a:cubicBezTo>
                              <a:cubicBezTo>
                                <a:pt x="158269" y="542339"/>
                                <a:pt x="158341" y="537239"/>
                                <a:pt x="159578" y="539900"/>
                              </a:cubicBezTo>
                              <a:cubicBezTo>
                                <a:pt x="198149" y="560306"/>
                                <a:pt x="242154" y="571597"/>
                                <a:pt x="288797" y="571597"/>
                              </a:cubicBezTo>
                              <a:cubicBezTo>
                                <a:pt x="444983" y="571597"/>
                                <a:pt x="571598" y="444983"/>
                                <a:pt x="571598" y="288796"/>
                              </a:cubicBezTo>
                              <a:cubicBezTo>
                                <a:pt x="571598" y="132609"/>
                                <a:pt x="444984" y="5995"/>
                                <a:pt x="288797" y="5995"/>
                              </a:cubicBezTo>
                              <a:cubicBezTo>
                                <a:pt x="132610" y="5995"/>
                                <a:pt x="5996" y="132609"/>
                                <a:pt x="5996" y="288796"/>
                              </a:cubicBezTo>
                              <a:cubicBezTo>
                                <a:pt x="5996" y="370017"/>
                                <a:pt x="40236" y="443242"/>
                                <a:pt x="95262" y="494616"/>
                              </a:cubicBezTo>
                              <a:lnTo>
                                <a:pt x="90248" y="498151"/>
                              </a:lnTo>
                              <a:cubicBezTo>
                                <a:pt x="34594" y="445716"/>
                                <a:pt x="0" y="371296"/>
                                <a:pt x="1" y="288796"/>
                              </a:cubicBezTo>
                              <a:cubicBezTo>
                                <a:pt x="1" y="129298"/>
                                <a:pt x="129299" y="0"/>
                                <a:pt x="28879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anchor="ctr" anchorCtr="0" bIns="45720" lIns="91440" rIns="91440" rot="0" tIns="45720" upright="1" vert="horz" wrap="square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coordsize="577593,577592" id="AutoShape 44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SVk9d4QsAAFUwAAAOAAAAZHJzL2Uyb0RvYy54bWysW21vG7kR/l6g/2GhjwUaL19314hzSHNI UeDaHnDpD1hLsiVU1qq7cpzcr+8zQ648dESZLnofUtscznDmmR3OC/v+p28Pu+rrepy2w/5mod7V i2q9Xw6r7f7+ZvGvL5//3C6q6djvV/1u2K9vFt/X0+KnD3/8w/unw/VaD5tht1qPFZjsp+unw81i czwerq+upuVm/dBP74bDeo/Fu2F86I/4dby/Wo39E7g/7K50Xfurp2FcHcZhuZ4m/PXnsLj4wPzv 7tbL4z/v7qb1sdrdLHC2I/878r+39O/Vh/f99f3YHzbbZTxG/z+c4qHf7iH0xOrn/thXj+P2B1YP 2+U4TMPd8d1yeLga7u62yzXrAG1U/UKb3zb9Yc26wDjT4WSm6f/HdvmPr7+O1XYF7LpFte8fgNHH x+PAoitryUBPh+kadL8dfh1Jxenwy7D891Tth0+bfn+//jiOw9Nm3a9wLEX0V8kG+mXC1ur26e/D Cux7sGdbfbsbH4ghrFB9Y0i+nyBZfztWS/xRuca2AG6JpfgzSeiv583Lx+n41/XAjPqvv0zHgOgK PzEeq6jUFzC5e9gB3D9dVdpYo+rqqXJN4zoTveBEqgSpaWutmmoTSPVLUi1ItdfOtlmuRpDa2urW ZLlaQap1p0CaO6sTpLZRRue5ekGq2tppneXaCFLbGH/BAvjAn+2qGmO6LFd42InU2trXKmsB9Ra4 3oCXkoBZ7RBCssdVEjGllWl1/rwSMmu8tzbPV2KmrKld3r+UBM04b5s8aEqipvFfk/cFJWEzyjeg zbkYRYYTbroGwnm+WuJmvOtU3g5a4gYfN9At+529ATf9Bty0xE23bdM1WTtoiVudP6qELASYPMsE MhLv83wlZK8dVULGZ8ib1kjIlK+bLh8ZjYTMwRm1zZ7XSMjAt2suxEYJGYKod3kXMxIy5bxr8p+w kZA560x9wQ4SN+WsdflPzUjcQGrMBb4SN/CtW5X1B5PgZnXn83xtgpsGynn7WombbXFPXeCb4Abd 9AW+EjdroNwFvgluBvd63r5W4maVrS/xlbgZ23idv4GsxE3hZrd5P7MSN+O72l3gK3HrQJqP6E7C ZvDJX3BfJ2HrOmfa7NfmJGpWtV2XR81J1BRsgC8+F3idRM14XSP45y4KJ1FTTacu8U1QwyFc/it2 CWrQzF4wr0RNd7ZrL/CVqCnEJ5W3r5ewkd+0eft6CRs8sr1wEXuJG8Jp5/MXppe4mcY0FxIoL3ED X2/yUd1L3PBh1hdSUy9x0wpJxoXzStxgMQXdcn7mJW5II3G1ZP3MS9yQ9CL2Zfk2EjdlvWvzF3wj cbNWIdXJ85W4KWPAOnveRuKGyw2Xd56vxA1M1QX7NhI3p51G9ZGzbyNxU65zF26LRuLmDOJZPj40 ErdXspJG4uYanCKPGxV9p6STafPfWytx4zPks6hW4vbKeVuJm0P8zVq3laiBMu8LrcTstbNKzDqH +jLrYq2EzHbwmwsmkJB1NXlNLqK3EjHEUuXyJVsnEcunON0bwOreABbK+GeHSf0V7YL7uSHQb+Ye wfLbPjYJ8FOFTgY1H6hncBgm6kdQxwBdhy+hp9Ffg4pWM8Q4KRFzLwHyLhPDW4jYcbfkNWI4ARE3 RcSAloi7ImIqsolalalItTOTlympopaqTE2qdJl7maJUwDJ5mapUlxI5as7QP7oMkI6qopQsIo+q okIsIo+q6jJVdVRVl6lK9Rypilqt5DBUpjF5mapUfTF5maomqoqCqegwUVXUQSXkVALRYVDeFJFH VW2Zquh+Bu5lqtqoKmqMosNEVW2ZqlQ2kKooCUq4UznA5GWqUpbP5GWquqgqEvOiw0RVXZmqlGrT YZBGl3CnDJrJy1SlxJjJy1SlfJfJy1SlNJbJy1Sl7JTIkXmWqNpEVZFQFpFHVZEnFpFHVZH+FZFH VZHVlZBTQkeqIlkrIo+qIgcrIo+qIr0qIo+qIm0qIo+qIh0qIadMiFRFqlNEHlUNg4g5eQj/GzOU EYOslyOscVFhhHVLIpCz9EdKbOYfq6ebRZxtVJv4o+bk5mH4uv4yMN2RspwwCuHzhlFHPPIz3fLx drv8y/r3ZJf1LVVh0NK0jbVxLnIILF3rqaTkRfVykYckvBiGILOJEilnZaKpTv1HsLWair6oeZCJ eUoMYhZlhWdcYZawyCOUsJNHJOUylXMx7UG7qkWxE6zNbFVnLPXG6UBN60KeM8tUPGCJizRAKZYJ tl00n/VoZqW2rZuaGlMkE/3MkBLMMjGoQnM+LPJ4pVimNsZTCUFsFdor7OcnttR+C9+X6VzdeWmE nP+kCC53w7Rm0z37VcAmzGBYchixxDM/06Wc5l0d7BB3+S58aPN50Y21bbCRMlYjHxKghdlM2Mmj l2IbUfcYMJKNVNu2QEGwRdeko/IWixoSQzyfDxTmNnGRxjLFMg1gjAma1sqF+HNiq7uaZlQkU8FP EkcJM52wyCObcplGd1Qlk56oeZHWSD1t11FVxova1omjhHlPWORxTrFM8jCqoYmtN2j/S5mAUNdR JmZPqcyc/6Rek/e/0AJgyewnCLuvuB4CQReiW+JYc7glFQBGl7iHWAw1f7FlxE5LknkiP3sA/yWc hekSDxCaPS/SrfJ6pEV8pQ48VInihQfAJ3QsHJ33LRxQLvL4KOzk6dBZPXd7eZeE0VDcQ5OfuGem Ss8bvn/aEytAmhahdpSHcB0eU8yHQMBKF2lgFBdpHnT2hGdlOtfq005MA1K2DvPhyNb6Lrl/wjBp XsSs6KzMWd+oIQ+K4h6aA8U9M9XZE1JXOkQoh8gRiqjZV5T21sUT4qgvTsjjI5YGJ8N06OwJz8pE 27GON4ej8UBiFUyE4s2BNICClYSJR0tBJk+OymWiNYuyifwTntogK5ZsTaci+iQy5L4nI/DYKezk qVK5TFOjI8w7kfGgdZnKbBU1Qjl81fh45GIYSYVFnjgVyzTO4VFQ3FljmJ6w9bjug+ERpUOtNKsZ plW8kYdR5RLxHCYW1V3rwqd4YgrHoLknlMRQJTwNel6jOVYUiDFVsUAEfgT3qKJC6iNVBMxI+eKi w3ORdJFmXGGRR1jlMuHg8VtFpG7qVGatEFwCW7w9Cg2gk5o8/wqLPN4qlmmQrc05CXKH0IE4sYUT 04yL3AeNeZUED8OzsbhIo69ymXhhQwNwZuuRE0nzmbp2MYNXmJKltg1zs7iTxmLFMnXjDL2TgExd tzUqIfFpatwd0bY0L0HxmyxS9OKdYWRWLlNpvCYKO+G+KDQTtg3mm2HRNx7lvFzkeVtY5HHaWZlz yA2BOczS4h4alcU9M9W5IKkxqotZk2nRRk88ThvVxn6jVfglPSFP2FhaGKCdPeFZmQi3MSNFnUBY C8UVirboGhbXQpqshOlbkMnDtWKZ+HLqGCTBtkGvUMp0iFfBNZBKQ69kkSdzQSYP3splmk4jMpLH WdRq6DpLmQavLUIEgb8hXUoXyQvDTh7KvUFmg1jFOx0eLoWWxvw1K6uaGNKc8jp8sM+LNNELO3lg Vy6Tso8oE2HpxeXuWtSigS1Gpy8XadoXF2mYVy4TE5940SL8mjp1TYuKJKrCszxp2yT5pEFfsUxr +QMhPMOIULINg0BWJdIJsMXim5NsHDHeJUYjt5QyWVDUEzetXJJaxqWiBBvPNP2cQ79gScND1o9o 0oOclt6q3cwSUYgqWGEyvNeJHXpKxtI2Dg8cg6l5nkj7ftBujnohNvIwMW6hWWHcMhOdC1O4GFHT 8NdrAWDiYTGmIwalPYfg6G+0Qtj0Y2nGfwnfVXpx8GNAPlnmg4k9DdiEum9snFMbjg31/DJ5Gnbb 1eftbkeNt2m8v/20G6uvPR6lf+b/oqESsh2PG/cDbQump7/w42p6Tx3eZd8Oq+94Wz0O4WU7XuLj h80w/r6onvCq/WYx/eexH9eLave3Pd5n4zkm3ZRH/gX2pjg1ypVbudLvl2B1s1ge0WsMv3w6hsfz j4dxe7+BLMVdxf3wEa+677b0+ppPGM4Vf8HbdbZOfGdPj+Pl70z1/P8G+PBfAAAA//8DAFBLAwQU AAYACAAAACEAdv5OB+QAAAANAQAADwAAAGRycy9kb3ducmV2LnhtbEyP0UrDMBSG7wXfIRzBG+nS TLt1temQgToEYZs+QNZkTbE5KU22dT69xyu9O4fz8f/fKZej69jJDKH1KEFMUmAGa69bbCR8fjwn ObAQFWrVeTQSLibAsrq+KlWh/Rm35rSLDaMQDIWSYGPsC85DbY1TYeJ7g3Q7+MGpSOvQcD2oM4W7 jk/TdMadapEarOrNypr6a3d0VNLHw8v7a/xeXTZrjvYue+Mik/L2Znx6BBbNGP9g+NUndajIae+P qAPrJCRiupgTK2GW5zQQkoj0YQFsL2Eu7jPgVcn/f1H9AAAA//8DAFBLAQItABQABgAIAAAAIQC2 gziS/gAAAOEBAAATAAAAAAAAAAAAAAAAAAAAAABbQ29udGVudF9UeXBlc10ueG1sUEsBAi0AFAAG AAgAAAAhADj9If/WAAAAlAEAAAsAAAAAAAAAAAAAAAAALwEAAF9yZWxzLy5yZWxzUEsBAi0AFAAG AAgAAAAhANJWT13hCwAAVTAAAA4AAAAAAAAAAAAAAAAALgIAAGRycy9lMm9Eb2MueG1sUEsBAi0A FAAGAAgAAAAhAHb+TgfkAAAADQEAAA8AAAAAAAAAAAAAAAAAOw4AAGRycy9kb3ducmV2LnhtbFBL BQYAAAAABAAEAPMAAABMDwAAAAA= " o:spid="_x0000_s1026" path="m234310,380217v12559,7225,24355,1225,28238,24066c266431,427125,242854,459767,229183,471323v-13671,11555,-35764,7192,-48661,2294c193965,466292,207048,454529,217339,440601v16348,-22122,22685,-45505,16971,-60384xm425006,121382v4698,5609,8482,12848,11638,21675c453017,188848,374979,223071,356472,222273v-15840,-684,-27459,-9351,-39699,-18880c332982,199546,349992,192409,365914,183372v34370,-19507,57288,-44063,59092,-61990xm288797,c448295,,577593,129298,577593,288796v,159498,-129298,288796,-288796,288796c242745,577593,199210,566813,160790,547224r188,1429c160918,548616,159201,547509,156576,545302v-750,-243,-1438,-605,-2124,-970l154081,542962v-10194,-8923,-27623,-29065,-28303,-60420c125207,456209,135424,442013,144328,435402v-3279,-7630,-5227,-15227,-6846,-21400c130441,387159,138178,160274,347629,102143v7381,-1484,14548,-2582,21430,-3086c375940,98553,382537,98644,388776,99538v11544,1655,21867,6063,30222,14852c425438,129703,401160,157423,362093,179190v-16605,9253,-34336,16527,-50637,20657c306035,196348,300569,194901,294986,197818v-19661,10272,-75026,116852,-80598,150055c212440,359480,217439,367666,224964,373701r-334,382c237092,384983,231822,412316,212274,438164v-10895,14405,-24839,26434,-38552,33093c160041,464734,151775,453122,146587,441033v-7328,10181,-15774,26415,-13441,45255c137119,518381,141720,516247,146174,525248v12095,17091,12167,11991,13404,14652c198149,560306,242154,571597,288797,571597v156186,,282801,-126614,282801,-282801c571598,132609,444984,5995,288797,5995,132610,5995,5996,132609,5996,288796v,81221,34240,154446,89266,205820l90248,498151c34594,445716,,371296,1,288796,1,129298,129299,,288797,xe" stroked="f" strokeweight=".25pt" style="position:absolute;left:0;text-align:left;margin-left:-64.85pt;margin-top:344.35pt;width:12.4pt;height:12.4pt;z-index: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w14:anchorId="7C74BD45">
                <v:stroke joinstyle="miter"/>
                <v:path o:connectangles="0,0,0,0,0,0,0,0,0,0,0,0,0,0,0,0,0,0,0,0,0,0,0,0,0,0,0,0,0,0,0,0,0,0,0,0,0,0,0,0,0,0,0,0,0,0,0" o:connectlocs="63884,103666;71583,110227;62486,128506;49219,129131;59257,120130;63884,103666;115877,33095;119050,39004;97192,60603;86368,55455;99766,49996;115877,33095;78740,0;157480,78740;78740,157480;43839,149200;43890,149590;42690,148676;42111,148412;42010,148038;34293,131565;39351,118712;37484,112877;94781,27849;100623,27008;105999,27139;114239,31188;98724,48856;84918,54488;80428,53935;58453,94847;61336,101889;61245,101993;57876,119465;47365,128488;39967,120247;36302,132586;39854,143208;43509,147203;78740,155845;155845,78740;78740,1635;1635,78740;25973,134857;24606,135820;0,78740;78740,0" o:connecttype="custom"/>
              </v:shape>
            </w:pict>
          </mc:Fallback>
        </mc:AlternateContent>
      </w:r>
      <w:r w:rsidR="00A8532C">
        <w:rPr>
          <w:noProof/>
        </w:rPr>
        <mc:AlternateContent>
          <mc:Choice Requires="wps">
            <w:drawing>
              <wp:anchor allowOverlap="1" behindDoc="0" distB="0" distL="114300" distR="114300" distT="0" layoutInCell="1" locked="0" relativeHeight="251640832" simplePos="0" wp14:anchorId="77F9D70E" wp14:editId="55A86B02">
                <wp:simplePos x="0" y="0"/>
                <wp:positionH relativeFrom="column">
                  <wp:posOffset>-827405</wp:posOffset>
                </wp:positionH>
                <wp:positionV relativeFrom="paragraph">
                  <wp:posOffset>3745230</wp:posOffset>
                </wp:positionV>
                <wp:extent cx="162560" cy="153035"/>
                <wp:effectExtent b="6985" l="1270" r="7620" t="1905"/>
                <wp:wrapNone/>
                <wp:docPr id="18" name="Auto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2560" cy="153035"/>
                        </a:xfrm>
                        <a:custGeom>
                          <a:avLst/>
                          <a:gdLst>
                            <a:gd fmla="*/ 195263 w 1993900" name="T0"/>
                            <a:gd fmla="*/ 1539875 h 1873250" name="T1"/>
                            <a:gd fmla="*/ 1357056 w 1993900" name="T2"/>
                            <a:gd fmla="*/ 603250 h 1873250" name="T3"/>
                            <a:gd fmla="*/ 1207550 w 1993900" name="T4"/>
                            <a:gd fmla="*/ 1188182 h 1873250" name="T5"/>
                            <a:gd fmla="*/ 1148304 w 1993900" name="T6"/>
                            <a:gd fmla="*/ 834760 h 1873250" name="T7"/>
                            <a:gd fmla="*/ 1080311 w 1993900" name="T8"/>
                            <a:gd fmla="*/ 737073 h 1873250" name="T9"/>
                            <a:gd fmla="*/ 1129218 w 1993900" name="T10"/>
                            <a:gd fmla="*/ 726352 h 1873250" name="T11"/>
                            <a:gd fmla="*/ 1168981 w 1993900" name="T12"/>
                            <a:gd fmla="*/ 707688 h 1873250" name="T13"/>
                            <a:gd fmla="*/ 1200393 w 1993900" name="T14"/>
                            <a:gd fmla="*/ 682273 h 1873250" name="T15"/>
                            <a:gd fmla="*/ 1223057 w 1993900" name="T16"/>
                            <a:gd fmla="*/ 649314 h 1873250" name="T17"/>
                            <a:gd fmla="*/ 1240155 w 1993900" name="T18"/>
                            <a:gd fmla="*/ 603250 h 1873250" name="T19"/>
                            <a:gd fmla="*/ 595313 w 1993900" name="T20"/>
                            <a:gd fmla="*/ 1296988 h 1873250" name="T21"/>
                            <a:gd fmla="*/ 704659 w 1993900" name="T22"/>
                            <a:gd fmla="*/ 828407 h 1873250" name="T23"/>
                            <a:gd fmla="*/ 595313 w 1993900" name="T24"/>
                            <a:gd fmla="*/ 839923 h 1873250" name="T25"/>
                            <a:gd fmla="*/ 637859 w 1993900" name="T26"/>
                            <a:gd fmla="*/ 730720 h 1873250" name="T27"/>
                            <a:gd fmla="*/ 680404 w 1993900" name="T28"/>
                            <a:gd fmla="*/ 714438 h 1873250" name="T29"/>
                            <a:gd fmla="*/ 714600 w 1993900" name="T30"/>
                            <a:gd fmla="*/ 691407 h 1873250" name="T31"/>
                            <a:gd fmla="*/ 740048 w 1993900" name="T32"/>
                            <a:gd fmla="*/ 661227 h 1873250" name="T33"/>
                            <a:gd fmla="*/ 757941 w 1993900" name="T34"/>
                            <a:gd fmla="*/ 623899 h 1873250" name="T35"/>
                            <a:gd fmla="*/ 224676 w 1993900" name="T36"/>
                            <a:gd fmla="*/ 279003 h 1873250" name="T37"/>
                            <a:gd fmla="*/ 179820 w 1993900" name="T38"/>
                            <a:gd fmla="*/ 309562 h 1873250" name="T39"/>
                            <a:gd fmla="*/ 158385 w 1993900" name="T40"/>
                            <a:gd fmla="*/ 359965 h 1873250" name="T41"/>
                            <a:gd fmla="*/ 165530 w 1993900" name="T42"/>
                            <a:gd fmla="*/ 1656953 h 1873250" name="T43"/>
                            <a:gd fmla="*/ 199668 w 1993900" name="T44"/>
                            <a:gd fmla="*/ 1698625 h 1873250" name="T45"/>
                            <a:gd fmla="*/ 252860 w 1993900" name="T46"/>
                            <a:gd fmla="*/ 1714897 h 1873250" name="T47"/>
                            <a:gd fmla="*/ 1785896 w 1993900" name="T48"/>
                            <a:gd fmla="*/ 1702991 h 1873250" name="T49"/>
                            <a:gd fmla="*/ 1824401 w 1993900" name="T50"/>
                            <a:gd fmla="*/ 1665288 h 1873250" name="T51"/>
                            <a:gd fmla="*/ 1835912 w 1993900" name="T52"/>
                            <a:gd fmla="*/ 369490 h 1873250" name="T53"/>
                            <a:gd fmla="*/ 1819240 w 1993900" name="T54"/>
                            <a:gd fmla="*/ 316706 h 1873250" name="T55"/>
                            <a:gd fmla="*/ 1777560 w 1993900" name="T56"/>
                            <a:gd fmla="*/ 282178 h 1873250" name="T57"/>
                            <a:gd fmla="*/ 1613221 w 1993900" name="T58"/>
                            <a:gd fmla="*/ 338931 h 1873250" name="T59"/>
                            <a:gd fmla="*/ 349717 w 1993900" name="T60"/>
                            <a:gd fmla="*/ 274637 h 1873250" name="T61"/>
                            <a:gd fmla="*/ 1397278 w 1993900" name="T62"/>
                            <a:gd fmla="*/ 215503 h 1873250" name="T63"/>
                            <a:gd fmla="*/ 1741040 w 1993900" name="T64"/>
                            <a:gd fmla="*/ 116284 h 1873250" name="T65"/>
                            <a:gd fmla="*/ 1816065 w 1993900" name="T66"/>
                            <a:gd fmla="*/ 127794 h 1873250" name="T67"/>
                            <a:gd fmla="*/ 1882356 w 1993900" name="T68"/>
                            <a:gd fmla="*/ 159544 h 1873250" name="T69"/>
                            <a:gd fmla="*/ 1935945 w 1993900" name="T70"/>
                            <a:gd fmla="*/ 208756 h 1873250" name="T71"/>
                            <a:gd fmla="*/ 1974052 w 1993900" name="T72"/>
                            <a:gd fmla="*/ 271065 h 1873250" name="T73"/>
                            <a:gd fmla="*/ 1992709 w 1993900" name="T74"/>
                            <a:gd fmla="*/ 344090 h 1873250" name="T75"/>
                            <a:gd fmla="*/ 1991122 w 1993900" name="T76"/>
                            <a:gd fmla="*/ 1658541 h 1873250" name="T77"/>
                            <a:gd fmla="*/ 1968892 w 1993900" name="T78"/>
                            <a:gd fmla="*/ 1729581 h 1873250" name="T79"/>
                            <a:gd fmla="*/ 1928006 w 1993900" name="T80"/>
                            <a:gd fmla="*/ 1789906 h 1873250" name="T81"/>
                            <a:gd fmla="*/ 1872035 w 1993900" name="T82"/>
                            <a:gd fmla="*/ 1836341 h 1873250" name="T83"/>
                            <a:gd fmla="*/ 1804156 w 1993900" name="T84"/>
                            <a:gd fmla="*/ 1864916 h 1873250" name="T85"/>
                            <a:gd fmla="*/ 252860 w 1993900" name="T86"/>
                            <a:gd fmla="*/ 1873250 h 1873250" name="T87"/>
                            <a:gd fmla="*/ 177835 w 1993900" name="T88"/>
                            <a:gd fmla="*/ 1861741 h 1873250" name="T89"/>
                            <a:gd fmla="*/ 111147 w 1993900" name="T90"/>
                            <a:gd fmla="*/ 1829594 h 1873250" name="T91"/>
                            <a:gd fmla="*/ 57558 w 1993900" name="T92"/>
                            <a:gd fmla="*/ 1780778 h 1873250" name="T93"/>
                            <a:gd fmla="*/ 19848 w 1993900" name="T94"/>
                            <a:gd fmla="*/ 1718469 h 1873250" name="T95"/>
                            <a:gd fmla="*/ 1191 w 1993900" name="T96"/>
                            <a:gd fmla="*/ 1645841 h 1873250" name="T97"/>
                            <a:gd fmla="*/ 2779 w 1993900" name="T98"/>
                            <a:gd fmla="*/ 330994 h 1873250" name="T99"/>
                            <a:gd fmla="*/ 24611 w 1993900" name="T100"/>
                            <a:gd fmla="*/ 259953 h 1873250" name="T101"/>
                            <a:gd fmla="*/ 65497 w 1993900" name="T102"/>
                            <a:gd fmla="*/ 199231 h 1873250" name="T103"/>
                            <a:gd fmla="*/ 121865 w 1993900" name="T104"/>
                            <a:gd fmla="*/ 152797 h 1873250" name="T105"/>
                            <a:gd fmla="*/ 189744 w 1993900" name="T106"/>
                            <a:gd fmla="*/ 124222 h 1873250" name="T107"/>
                            <a:gd fmla="*/ 380679 w 1993900" name="T108"/>
                            <a:gd fmla="*/ 116284 h 1873250" name="T1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b="b" l="0" r="r" t="0"/>
                          <a:pathLst>
                            <a:path h="1873250" w="199390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anchor="ctr" anchorCtr="0" bIns="45720" lIns="91440" rIns="91440" rot="0" tIns="45720" upright="1" vert="horz" wrap="square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coordsize="1993900,1873250" id="AutoShape 4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GrYbjABMAABxfAAAOAAAAZHJzL2Uyb0RvYy54bWysXF1vY7mRfQ+w/0Hw4wI7viTvJXkb0xME E8xigWQ3QCY/QG3LbSO25ZXU7Z78+pwqkhKvZ25VOUgeRu34iK5ikcVTH+T3v//29Lj5ujscH/bP H6/cd8PVZvd8s799eP788epvP//0X/lqczxtn2+3j/vn3cerX3bHq9//8B+/+/715cPO7+/3j7e7 wwaDPB8/vL58vLo/nV4+XF8fb+53T9vjd/uX3TN+ebc/PG1P+PHw+fr2sH3F6E+P134Y4vXr/nD7 ctjf7I5H/L9/LL+8+oHHv7vb3Zz+7+7uuDttHj9eQbYT//fA//1E/73+4fvth8+H7cv9w00VY/sv SPG0fXjGHz0P9cftabv5cnj41VBPDzeH/XF/d/ruZv90vb+7e7jZsQ7Qxg1vtPnr/fZlx7pgco4v 52k6/vuGvfnfr385bB5uYTtY6nn7BBv94ctpz396MwaaoNeX4wfg/vrylwOpeHz50/7m78fN8/7H ++3z590fDof96/1uewuxHOGvF1+gH4746ubT65/3txh+i+F5rr7dHZ5oQMzC5hub5JezSXbfTpsb /J8u+inCcDf4lZvCECb+C9sP7cs3X46n/97teaDt1z8dT8Wit/gX2+O2KvUzBrl7eoRx//N64+bJ x7B5xT/mMA9tGZyxrsdOYc5p2txvXE7BT78C+x4cpjRMcX3k0IHjQMOtDzx2WOeHNAG8KvLUg13O Lvv1keMCPOYwjOsjpw6cw5iiIDLW0GWShzwE59YHnjtwCmlIYV1itzCf87N3eX1k1xswwdSTMBlu YUAX85wFoV1vQcgccxakfmPCIczSquttGLP34oQsbOh9GKYkTEhvxDjOwY2C1Asr+nFw0yQM3ZtR W9K+N+M0T8EJ8+F7K8LkcZbm2vdmTMMYp3ldaN9bMfs8Dml9PnxvRVXo3og5zLMXVrXvjRhDyqLM vQ1TGJIXNqLvbRjzMEo73PcmTG4cg7CmQ29CgOMgeKXQmzDOTpznsLDgOAyjsMVDb8EYHXbLugVD b8E0pXkUdjiOmIsTiz7keRZG7i3o/RiT5Px7C/qEg0dYG6G3oEtzhrlXvX/oLRiGeYqCwxt7C7op hyxs77G3YJjmOQpH4dhb0MUJB/a6zCAXl3kGOMIdrE/02JsQx3aMwuIYexM6+A2wCGHohQ0nn3HC rc702NvQYf3nWVh449KIecqzsD7G3oouDX6e3brYYCLd/GU/wlGvyz31dnQxQk1hk08LQ2bY3Xlh 7N6SIc7jLHimaWHI7GYcMMLQvSWDi2mIwoz0hnQpJVBHYejekj57l6QJWRgyuuC9NNm9IQM8SBDs SPT2TJrCOCcnHOSxN6NPIw6N9fmICyuGOXmouLqyY29FjzNf8k5xYcU0OpwwwtC9FR04fRboR1xY Mbs4wOWsS91b0fkE3y5MyMKKOfsgcfXYW9Hh4B+FoVNvRTdjx4yC1GlhxgHxhbCs08KMcxoH0NnV CUkLMyZHs7cau6SFGUFW0iCwptSbMcDfSPs8LcwIT4YjWpB6YcY45QlH9LrYCzvO4OCzNPbCjsnP Ewj+6th5aUifkWVYlzv3hoQHmWfJQeWFJTMYXBAWSe4t6XKIQZqTvDAlGJ+T1nbuTekyQgInrMDc 29IrJ2RemLLEzMJ0L0yZEs4aYbYXlszRwfGsDz0vLOmcGwXHOi8MmbFIJEcy94acEJkLfnVemDHl AUoKQi/MOGeJA88LIyaXxyhQ1bk3onOgFqs+ZF6YMI5TFue5NyF5YGHg3oABRFWaZIfEzOVkBLeW kglu6A3oQVQlNumG3oBxwqm7LrQbFhakkE5YdTgJO6kd8hTS8eWGhQ0nRAXCgQ5n3o8N6okjadWK bliY0Y8eHnjV77mhN2PIQ5QM6Ybekr91pF8jGdqycNv7lpi7+fZcM3P41wbpQ8r4UaLuZX+kJCCl 6ZDq+7kkErcfgKLfroBhRAJzlhJ/TwbDLARuCUQZjHkmcKrZRhmMiSPwbAJTJovQyFFRrlSTmrJT DLcp6aqWzqamq3o6m6KUI2ZhbKpStofgSORYVKUMDsNtqlJahuE2VSnXwnCbqpRAYbhNVcqKEBwJ D4uqlOpguE1Vyl8w3KZqqKoGm6qUaeDRbapS+oDgyAxYVKWcAMNtqlKcz3CbqmNVFWG5SZiqKiJt C5xCbBIGwbMJXlWdbKpSJMyj21SdqqqTTdWpqjrZVKUolIRBgGlRlUJLhttUpXCR4TZVKQRkuE3V WFVFwGaRnUI1Gh1BmAleVUVgZYJXVREsmeBV1WRTNVVVk01VCmZIVYQpFmEoPmG4TVUKORhuU5Wi CIbbVM1V1WxTldg+jQ4ib1GVGDzDbarOVVVQbtPoVVUQaRO8qjrbVGViTMIT6bWMz3S3fMGmLpPY 8gWbwsxMyxdsKjPdLF9YKF0IUeWIB9Tv31buD1cbVO4/kd5gjdsTUcv2z80rqsS1pLu5x79rxZZ+ /7T/uvt5z8gTMc1SA+ZF4GLAT1zYxZ+/AB+fF19IyDnXRbn8RsO1z5fyBxZ4JOpKnRl/oeHaZ8Vz UboK9E54L38b9eZxf9zxLF00+vVfKtXtuoouwDbIb6iy+EbDtc/fwkNxUIyyThuuff6GQO+Ec3X+ zeiC6qWcybNcipWa6qWi/+svNA3aZ9Wkg7tShn8j2xs8arEowBSrvxdfSqLy+ENCHgjxK7ZaLaHa 8RZ5Sl+CXf4Oj4rWgKNbXBjoipnquYGC+HBmVm0W22edfTePuRJ9FEQyioTi6C4jhYlAFpNTisAK HIkCShwQHDvufKg2IdpnE4YbKyqc+iaU0QMaJqowAYUlTXbnEpWxWRjyc/Low4z0UJOdPI0Cvyyb UsQ2w1OABdqh0WakfdaZKZ0hLHtp/FBGz0imlxM1hQlpewU+I8nW4KPH0S0vgiFii1RhkABXZEca kZMfmPdShFdG9yi2FfKQPMykCcOdLUUY7ltRRkdSmBLtJIwP6JBQ4CMaUJAnY/iQwIHkmZmGWGkV kosDUhEKHGXFqio3ESjwGIaaf0goDiCikEfnxpwiO7fdKPA0YtFU+AijKfA8TDXVEmek1ZTtgaQe po9HR9kahUZldJRPqRSMeS9NEBoc9ftippixehrJa7uofdbdBDcKs5bRuWtIHt0P8EXIDJIwCTOv jp4TleoZjqqgBnfo+aqjx4jSpyIMioFznRlu4lDgfkDRswgzIVmquNTSFlXg3PSkjQ6Jy26KY8BJ rsHnoeasmK4pDhtZY7S/FGECqnKa7Kj2UFGC5p2bUBRhAqohdUVyW4IC566uMjq3Ib6BrzOohG66 pkb/zTXumDO8fZ3UHt8Wcfssi7lDm+jT4BIOBNbj3XgDfSrdXmX4d8IN5Cmh/Y1qHDCxRfgObqBO yU+hLmYDc4J/n+pBYiBOpb2OBTfwJkRNqZ4LBtoUURU9o1XWhAPHUU8EpjDrpAlLd6T6OKNVzgRa MNU0ATiQRpm6pWJgTB3aQJgiuiuqlga+BD/aiKSBLuGkQW8DzwnYicaW4K1R4a5olSzBLaKlsaKp YfGNl1nufdQZx1q/MFAldDCh8F/G1plSjKAvZqIUsQip+o51AqE1nhTRkVGptYEmlWbMMrbOknD+ I41Q0SpJimjgaPxO50jUF0clZNIS7QIKRQKEOBqhDQwJfSRjlcRAkEobaR2bT0mJCia011ADDUmi 06PksajM7Ah2R2m8jK2TI0RdoBUVrXKjFCIK9AWtUyMsKjTAVjS1t4p7B4XgoRbE0HapESPwW7Qh lLF1XgQmjc7rilZpUcJfp44lsg7lvGRWhNYJB55V0CopKq27Ba1zooQmAGptJkl0SrTGa5qPWmdE pSGG/07pyKuWWmNEHtyS2pchl8fBeC4Ztr/UPgsj8ugfrB7XwxWAcEp7o7Qg17GpwVhGI49Zy3ml AVJGw6XUVYMeWXTTiOjSo1skQZIFmQ1JbrSBTjWbAbeO5n0ZDbJSw4AwYMcqaG6eZklKa7Q8doKf K9Yp/aYymrpdyxqDL4ioXopackt0kQR3f7QEEnh/ZUKIBYIWfmO1130Hgg4yJEvCbd9FEm7qVtCY wuIBSnuvFQ1uBmuaRaFgEH3gyuhnPbF6sa60KT9PooMk2Str5WKh2pIuC3Mxf+2pluGXtYVWZmw5 Jft5WbiAs9ri6rrsCtxiijgmZWEuWw4t8ohINTj13POKqR314uigTc1Z1E52GX7xRICDtsoJmM7N wbMjLSxnJTofCrifcYlLmsjOQdO5Qf1fIpwbIsvMlAsBIpyaFsHn34GfcKWwnJEWcRARIxF4xqva ugTaWLmDZTJrY32VX7cVumLp2kPD06UGZX7m0dcGGctKo8xkQPmczlPTQkZCosUCpn2SXYg1GrBt Q77TUOUx7PJydaPi+WKGPD9wGyBWFc/XZhR8cFPtkzG5QJRNaEOV+TR4WLTsTjWRa3Lg5TpJHd9w PnR4y+nTiVPuK2mzc9bWcm4ig9Em03Iod7YKhhO/WwoWOlFuz/BMWrhKt5AtRKjbJxaW1W1DC4XD RY22y72BH3ZOxEI+y+UfnhkDs+1dYLmXJ6+ZzsMaODkc8tmBGwh/fz4s4okWF7TPmv4vl5GKqnwh SJa9g5ebSTI8IFKtm/udcIPsOKgooCmREN1lEmXp0AZRyk2qsjf4BpY4doc2yL0W8TXLrMeKI5qw awzVkmFrYeKEK5G1K69B2/jts6yADlgasUVNXbkHxhPzTni5FGYeHVeUZ60yRk39LbJ4H1yeE0rG wAuxlnakZT569sY32eT5QICPhFab7aiFfIjwx3ZWwxFo04fLFriBWkdHYlZODqBAhDR/PdlxMQFy SbwWxIouEZXR+faAAuerehVOF/EUON11KIE2gtukyY6k+tAqPQEsSYnjMmrXrbaCEgFaFWVV4RZr dzsSG2gSUuB8dauoync2FDjfNKxwukeowMHHa+cm3XjVZJ8HWKrxffgXJajETbxQG8rxSAiiXFmY GQytsc15mNQmNr4wV1TlmzLK6HxRkuGer0EqcDxNULtOsX6R+VHgEzofS3YG04LbdhoctZiyV5Fd dNoSm3Fg1TgFaWCvnF6YRrqmWFTl60mKMHzPs8D5FqcGx5svZa9CU1xJU+BYkajN88k7j/oSQxmn FqCQKAi44ifuJiSLID2Pjl1FPSQynC+HFjjfCdPgyG/XnBtfQtXg4PU1oYc4WheGXwSimbFEG63b lINPQzADfJMGKQ9wDcUXlDu5PDcI3uginqYtXbSteL5Gq+Avpiq+RpPnshLgVUFnNdteFhqCcxBh bQ+m8zpGIijOWtdcuQ5d9C03IBV9L7sQ/XN0FVjDnzc5zmMIpM3PdPYh4P2UPFLGv7gonIHwzJo8 Fw+IRAy8tzb+xcEiEUN3TxV5Ov9drjMr+O54QIry8kBX46jts0Yri9MHySM169gdbkj0w/vI8sDF ns9O9D1kLflcHgEo66fc+lXG707+ciVbwXfEAg2YWn0d/OzCW3D516vyd7QoT6jmaPPTsS7ki4N2 UJT3F+r88IVrRd+OM5Zr5TK+p6QZVUk1Odgx3ozyoiZ/T6gz9gtKO+JZ1PN1XNCnvlMZ3yVz620D Cd9Fju1ygghHsFZjQMBVaVAlHuq9L8BVZT0K41NpAABcnUv0Yke4b84LWkzF15MbnB4YUGaS7v43 OCVBZDje90JNvAhjWMfo3G783rJNUKJt0YNlFwa65l2FMWxyQjdV+VkHWVV+uqCOzg8TyHCYqd68 BUVWPSDs0pLzBv8KalnbUSjm0Lw3yl31YixCT/Vs4Gv4RU3DycOvLjS0eq4hbmkpasOpOaJTu4bJ hjOZotEa4RtOfGp6rhG7gU/wqwdVSwtbwWKtaH4NQl4oKBOXXloT08IqrGvWwOMS3tUsghhIIrr8 qlvhaFdmWPTARB3ZQG9bC62FO1cbGlh5Q+p8vwZB/CaWaIwKNAQoTaXyAI846HmuylMbIvZsBEPE drauJRg8rxtwHzXQPC9JWxBbV7vXA+TLRipvg4hzcdmjhsD+sv0NSYOLZzEkJC5Oy5DsuPhDQyKl c7V6kqbz4noCqD8g1ORSd/bgj2iJq+5cM2TFukOTn+4SDV6eaSluxZDP6457Q7Kw4xKGTGRHVAxp zo4FGXKo/LxS0ZJcg+xoXcff9OxvTw6xWpUEas88nZq37mmtnhTHPagzZwYFVgL8npDr6fzyLE6Z wXehDaWTbmxD5aQrJL0P/TZf0GpVuJdMt6n5SZrztWq6jf3l8sD2cf/4cPvTw+MjXaM+Hj5/+vHx sPm6xdvqP/H/6h5bwB75AZ/nPX2thTr1jXB6Frw8L/5pf/sLngg/7MsD7XhQHv+43x/+cbV5xePs H6+O//9le9hdbR7/5xnPjKPoQenFE/8wTtRYvjn0v/nU/2b7fIOhPl7dnA5XeHKIfvjxVN6A//Jy ePh8j7/l+BGi5z29fX73QI+I8yvmRa76A55g59mpz8XTG+/9z4y6PGr/wz8BAAD//wMAUEsDBBQA BgAIAAAAIQCWyGSf5QAAAA0BAAAPAAAAZHJzL2Rvd25yZXYueG1sTI9BTsMwEEX3SNzBGiR2qWMC pQ1xKqhUkKoi0ZYDuPE0SYnHUew0oafHrGA5mqf/388Wo2nYGTtXW5IgJjEwpMLqmkoJn/tVNAPm vCKtGkso4RsdLPLrq0yl2g60xfPOlyyEkEuVhMr7NuXcFRUa5Sa2RQq/o+2M8uHsSq47NYRw0/C7 OJ5yo2oKDZVqcVlh8bXrjYSN27y+LMXl+Lbu393qdBn8yX9IeXszPj8B8zj6Pxh+9YM65MHpYHvS jjUSIpHESWAlPMzmYURAIhHfPwI7SJiKZA48z/j/FfkPAAAA//8DAFBLAQItABQABgAIAAAAIQC2 gziS/gAAAOEBAAATAAAAAAAAAAAAAAAAAAAAAABbQ29udGVudF9UeXBlc10ueG1sUEsBAi0AFAAG AAgAAAAhADj9If/WAAAAlAEAAAsAAAAAAAAAAAAAAAAALwEAAF9yZWxzLy5yZWxzUEsBAi0AFAAG AAgAAAAhAIathuMAEwAAHF8AAA4AAAAAAAAAAAAAAAAALgIAAGRycy9lMm9Eb2MueG1sUEsBAi0A FAAGAAgAAAAhAJbIZJ/lAAAADQEAAA8AAAAAAAAAAAAAAAAAWhUAAGRycy9kb3ducmV2LnhtbFBL BQYAAAAABAAEAPMAAABsFgAAAAA= " o:spid="_x0000_s1026" path="m195263,1631950r1571625,l1766888,1663700r-1571625,l195263,1631950xm195263,1539875r1571625,l1766888,1570038r-1571625,l195263,1539875xm1240155,603250r116901,l1357056,1188182r136782,l1493838,1296988r-422275,l1071563,1188182r135987,l1207550,820068r-5964,1985l1194826,824833r-13917,3574l1165402,831981r-17098,2779l1130809,837143r-19086,1589l1091842,839526r-20279,397l1071563,738265r8748,-1192l1089456,735882r8350,-1588l1106156,732705r7953,-1985l1121664,728734r7554,-2382l1136376,723969r7555,-3177l1150690,718012r5964,-3574l1163016,711262r5965,-3574l1174945,704114r5567,-4368l1186079,695775r5169,-4368l1195621,686641r4772,-4368l1204767,677111r3976,-5560l1213117,666389r3181,-5162l1220274,655270r2783,-5956l1226636,643357r2386,-6354l1231407,630650r2784,-6751l1236179,617148r3976,-13898xm763507,603250r117299,l880806,1188182r136782,l1017588,1296988r-422275,l595313,1188182r135987,l731300,820068r-5964,1985l718576,824833r-13917,3574l688754,831981r-16700,2779l654161,837143r-18688,1589l615592,839526r-20279,397l595313,738265r8748,-1192l612809,735882r8350,-1588l629906,732705r7953,-1985l645414,728734r7554,-2382l660126,723969r7157,-3177l674042,718012r6362,-3574l686766,711262r5965,-3574l698695,704114r5567,-4368l709431,695775r5169,-4368l719371,686641r4772,-4368l728119,677111r4374,-5560l736469,666389r3579,-5162l744024,655270r2783,-5956l749988,643357r2784,-6354l755157,630650r2784,-6751l759929,617148r3578,-13898xm252860,274637r-9527,794l233806,276622r-9130,2381l216340,282178r-8733,3969l199668,290909r-7145,5556l185774,302815r-5954,6747l174263,316706r-4764,7938l165530,332581r-3176,8731l159972,350837r-1587,9128l157988,369490r,1250157l158385,1629569r1587,9525l162354,1647825r3176,9128l169499,1665288r4764,7540l179820,1679972r5954,6747l192523,1693069r7145,5556l207607,1702991r8733,4365l224676,1710531r9130,2382l243333,1714103r9527,794l1741040,1714897r9527,-794l1759697,1712913r9527,-2382l1777560,1707356r8336,-4365l1794232,1698625r7145,-5556l1808126,1686719r5557,-6747l1819240,1672828r5161,-7540l1828370,1656953r3176,-9128l1833531,1639094r1985,-9525l1835912,1619647r,-1250157l1835516,359965r-1985,-9128l1831546,341312r-3176,-8731l1824401,324644r-5161,-7938l1813683,309562r-5557,-6747l1801377,296465r-7145,-5556l1785896,286147r-8336,-3969l1769224,279003r-9527,-2381l1750567,275431r-9527,-794l1613221,274637r,64294l1366316,338931r,-64294l596622,274637r,64294l349717,338931r,-64294l252860,274637xm442207,l565660,r,116284l1397278,116284r,99219l1397278,307975r63910,l1461188,r90108,l1551296,116284r189744,l1754140,116681r12306,794l1779148,119062r12703,2778l1804156,124222r11909,3572l1827973,131762r11115,4763l1850600,141684r10718,5556l1872035,152797r10321,6747l1892280,167084r9527,7144l1911334,182165r8336,8335l1928006,199231r7939,9525l1943884,218281r7145,9922l1957380,238125r6352,11112l1968892,259953r5160,11112l1978816,282575r3573,11509l1985961,306387r2779,12303l1991122,330994r1587,13096l1993503,356790r397,12700l1993900,1619647r-397,13097l1992709,1645841r-1587,12700l1988740,1670844r-2779,11906l1982389,1695053r-3573,11907l1974052,1718469r-5160,11112l1963732,1740694r-6352,10716l1951029,1761331r-7145,10319l1935945,1780778r-7939,9128l1919670,1799035r-8336,8334l1901807,1815306r-9527,7541l1882356,1829594r-10321,6747l1861318,1842294r-10718,5953l1839088,1853406r-11115,3969l1816065,1861741r-11909,3175l1791851,1868091r-12703,1984l1766446,1871663r-12306,793l1741040,1873250r-1488180,l239760,1872456r-12702,-793l214355,1870075r-12702,-1984l189744,1864916r-11909,-3175l165927,1857375r-11909,-3969l143300,1848247r-11114,-5953l121865,1836341r-10718,-6747l101620,1822847r-9924,-7541l82566,1807369r-8336,-8334l65497,1789906r-7939,-9128l50016,1771650r-7145,-10319l36520,1751410r-6352,-10716l24611,1729581r-4763,-11112l15084,1706960r-3969,-11907l7939,1682750,4763,1670844,2779,1658541,1191,1645841,,1632744r,-13097l,369490,,356790,1191,344090,2779,330994,4763,318690,7939,306387r3176,-12303l15084,282575r4764,-11510l24611,259953r5557,-10716l36520,238125r6351,-9922l50016,218281r7542,-9525l65497,199231r8733,-8731l82566,182165r9130,-7937l101620,167084r9527,-7540l121865,152797r10321,-5557l143300,141684r10718,-5159l165927,131762r11908,-3968l189744,124222r11909,-2382l214355,119062r12703,-1587l239760,116681r13100,-397l380679,116284r,99219l380679,307975r61528,l442207,xe" stroked="f" style="position:absolute;left:0;text-align:left;margin-left:-65.15pt;margin-top:294.9pt;width:12.8pt;height:12.05pt;z-index: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w14:anchorId="50535FD4">
                <v:path o:connectangles="0,0,0,0,0,0,0,0,0,0,0,0,0,0,0,0,0,0,0,0,0,0,0,0,0,0,0,0,0,0,0,0,0,0,0,0,0,0,0,0,0,0,0,0,0,0,0,0,0,0,0,0,0,0,0" o:connectlocs="15920,125800;110639,49282;98450,97068;93620,68196;88076,60215;92064,59339;95305,57815;97866,55738;99714,53046;101108,49282;48535,105957;57450,67677;48535,68617;52004,59696;55472,58366;58260,56484;60335,54019;61794,50969;18318,22793;14660,25290;12913,29407;13495,135365;16279,138769;20615,140098;145602,139126;148741,136046;149679,30185;148320,25873;144922,23053;131524,27689;28512,22436;113918,17605;141945,9500;148061,10440;153466,13034;157835,17054;160942,22145;162463,28110;162334,135494;160521,141298;157188,146226;152625,150020;147090,152354;20615,153035;14499,152095;9062,149469;4693,145481;1618,140390;97,134457;227,27041;2007,21237;5340,16276;9935,12483;15470,10148;31036,9500" o:connecttype="custom"/>
              </v:shape>
            </w:pict>
          </mc:Fallback>
        </mc:AlternateContent>
      </w:r>
      <w:r w:rsidR="00A8532C">
        <w:rPr>
          <w:noProof/>
        </w:rPr>
        <mc:AlternateContent>
          <mc:Choice Requires="wps">
            <w:drawing>
              <wp:anchor allowOverlap="1" behindDoc="0" distB="0" distL="114300" distR="114300" distT="0" layoutInCell="1" locked="0" relativeHeight="251641856" simplePos="0" wp14:anchorId="46BC39FC" wp14:editId="75872E21">
                <wp:simplePos x="0" y="0"/>
                <wp:positionH relativeFrom="column">
                  <wp:posOffset>-1048385</wp:posOffset>
                </wp:positionH>
                <wp:positionV relativeFrom="paragraph">
                  <wp:posOffset>2578100</wp:posOffset>
                </wp:positionV>
                <wp:extent cx="2138045" cy="487680"/>
                <wp:effectExtent b="0" l="0" r="0" t="0"/>
                <wp:wrapNone/>
                <wp:docPr id="49" name="文本框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38045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E735510" w14:textId="2112AABE" w:rsidP="00A8532C" w:rsidR="00986085" w:rsidRDefault="003F24F1">
                            <w:pPr>
                              <w:ind w:firstLine="220" w:firstLineChars="100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themeColor="background1" w:val="FFFFFF"/>
                                <w:kern w:val="24"/>
                                <w:sz w:val="22"/>
                              </w:rPr>
                              <w:t>201</w:t>
                            </w:r>
                            <w:r w:rsidR="00A8532C">
                              <w:rPr>
                                <w:rFonts w:ascii="微软雅黑" w:eastAsia="微软雅黑" w:hAnsi="微软雅黑" w:hint="eastAsia"/>
                                <w:color w:themeColor="background1" w:val="FFFFFF"/>
                                <w:kern w:val="24"/>
                                <w:sz w:val="22"/>
                              </w:rPr>
                              <w:t>7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themeColor="background1" w:val="FFFFFF"/>
                                <w:kern w:val="24"/>
                                <w:sz w:val="22"/>
                              </w:rPr>
                              <w:t>届大学本科毕业生</w:t>
                            </w:r>
                          </w:p>
                        </w:txbxContent>
                      </wps:txbx>
                      <wps:bodyPr rtlCol="0" wrap="square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coordsize="21600,21600" id="_x0000_t202" o:spt="202" path="m,l,21600r21600,l21600,xe" w14:anchorId="46BC39FC">
                <v:stroke joinstyle="miter"/>
                <v:path gradientshapeok="t" o:connecttype="rect"/>
              </v:shapetype>
              <v:shape filled="f" id="文本框 8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DOSrmtQEAADEDAAAOAAAAZHJzL2Uyb0RvYy54bWysUkFu2zAQvBfIHwjeY8mOmyqC5SBpkF6C tkDaB9AUaQkVuSyXtuQPtD/oqZfe+y6/o0vKdoL0VvRCidzd2ZmdXVwPpmNb5bEFW/HpJOdMWQl1 a9cV//zp/rzgDIOwtejAqorvFPLr5dmrRe9KNYMGulp5RiAWy95VvAnBlVmGslFG4AScshTU4I0I dPXrrPaiJ3TTZbM8v8x68LXzIBUivd6NQb5M+ForGT5ojSqwruLELaTTp3MVz2y5EOXaC9e08kBD /AMLI1pLTU9QdyIItvHtX1CmlR4QdJhIMBlo3UqVNJCaaf5CzWMjnEpaaDjoTmPC/wcr328/etbW FZ9fcWaFIY/2P77vf/7e//rGios4oN5hSXmPjjLDcAsDGZ3EonsA+QUpJXuWMxYgZceBDNqb+CWp jArJg91p7moITNLjbHpR5PPXnEmKzYs3l0UyJnuqdh7DOwWGxZ+Ke/I1MRDbBwyxvyiPKbGZhfu2 6468RiqRYRhWwyj2qGsF9Y5k9bQBFcevG+EVZz50byEtTARDd7MJBJj6RJSx5iCafEntDzsUjX9+ T1lPm778AwAA//8DAFBLAwQUAAYACAAAACEAOdfWzN8AAAAMAQAADwAAAGRycy9kb3ducmV2Lnht bEyPy07DMBBF90j8gzWV2LW2KxqiEKeqeEgs2NCGvRubOGo8jmK3Sf+e6QqWM3N059xyO/ueXewY u4AK5EoAs9gE02GroD68L3NgMWk0ug9oFVxthG11f1fqwoQJv+xln1pGIRgLrcClNBScx8ZZr+Mq DBbp9hNGrxONY8vNqCcK9z1fC5FxrzukD04P9sXZ5rQ/ewUpmZ281m8+fnzPn6+TE81G10o9LObd M7Bk5/QHw02f1KEip2M4o4msV7CU2UYSq+BRZNTqhjzJDNiRNvk6B16V/H+J6hcAAP//AwBQSwEC LQAUAAYACAAAACEAtoM4kv4AAADhAQAAEwAAAAAAAAAAAAAAAAAAAAAAW0NvbnRlbnRfVHlwZXNd LnhtbFBLAQItABQABgAIAAAAIQA4/SH/1gAAAJQBAAALAAAAAAAAAAAAAAAAAC8BAABfcmVscy8u cmVsc1BLAQItABQABgAIAAAAIQDDOSrmtQEAADEDAAAOAAAAAAAAAAAAAAAAAC4CAABkcnMvZTJv RG9jLnhtbFBLAQItABQABgAIAAAAIQA519bM3wAAAAwBAAAPAAAAAAAAAAAAAAAAAA8EAABkcnMv ZG93bnJldi54bWxQSwUGAAAAAAQABADzAAAAGwUAAAAA " o:spid="_x0000_s1030" stroked="f" style="position:absolute;left:0;text-align:left;margin-left:-82.55pt;margin-top:203pt;width:168.35pt;height:38.4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type="#_x0000_t202">
                <v:textbox style="mso-fit-shape-to-text:t">
                  <w:txbxContent>
                    <w:p w14:paraId="5E735510" w14:textId="2112AABE" w:rsidP="00A8532C" w:rsidR="00986085" w:rsidRDefault="003F24F1">
                      <w:pPr>
                        <w:ind w:firstLine="220" w:firstLineChars="100"/>
                      </w:pPr>
                      <w:r>
                        <w:rPr>
                          <w:rFonts w:ascii="微软雅黑" w:eastAsia="微软雅黑" w:hAnsi="微软雅黑" w:hint="eastAsia"/>
                          <w:color w:themeColor="background1" w:val="FFFFFF"/>
                          <w:kern w:val="24"/>
                          <w:sz w:val="22"/>
                        </w:rPr>
                        <w:t>201</w:t>
                      </w:r>
                      <w:r w:rsidR="00A8532C">
                        <w:rPr>
                          <w:rFonts w:ascii="微软雅黑" w:eastAsia="微软雅黑" w:hAnsi="微软雅黑" w:hint="eastAsia"/>
                          <w:color w:themeColor="background1" w:val="FFFFFF"/>
                          <w:kern w:val="24"/>
                          <w:sz w:val="22"/>
                        </w:rPr>
                        <w:t>7</w:t>
                      </w:r>
                      <w:r>
                        <w:rPr>
                          <w:rFonts w:ascii="微软雅黑" w:eastAsia="微软雅黑" w:hAnsi="微软雅黑" w:hint="eastAsia"/>
                          <w:color w:themeColor="background1" w:val="FFFFFF"/>
                          <w:kern w:val="24"/>
                          <w:sz w:val="22"/>
                        </w:rPr>
                        <w:t>届大学本科毕业生</w:t>
                      </w:r>
                    </w:p>
                  </w:txbxContent>
                </v:textbox>
              </v:shape>
            </w:pict>
          </mc:Fallback>
        </mc:AlternateContent>
      </w:r>
      <w:r w:rsidR="00A8532C">
        <w:rPr>
          <w:noProof/>
        </w:rPr>
        <mc:AlternateContent>
          <mc:Choice Requires="wps">
            <w:drawing>
              <wp:anchor allowOverlap="1" behindDoc="0" distB="0" distL="114300" distR="114300" distT="0" layoutInCell="1" locked="0" relativeHeight="251653120" simplePos="0" wp14:anchorId="04548C8A" wp14:editId="2F6AD922">
                <wp:simplePos x="0" y="0"/>
                <wp:positionH relativeFrom="column">
                  <wp:posOffset>1572895</wp:posOffset>
                </wp:positionH>
                <wp:positionV relativeFrom="paragraph">
                  <wp:posOffset>-45085</wp:posOffset>
                </wp:positionV>
                <wp:extent cx="4705985" cy="259080"/>
                <wp:effectExtent b="33655" l="20320" r="36195" t="2540"/>
                <wp:wrapNone/>
                <wp:docPr id="17" name="Auto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4705985" cy="259080"/>
                        </a:xfrm>
                        <a:custGeom>
                          <a:avLst/>
                          <a:gdLst>
                            <a:gd fmla="*/ 1770532 w 4706252" name="T0"/>
                            <a:gd fmla="*/ 259229 h 259229" name="T1"/>
                            <a:gd fmla="*/ 4706252 w 4706252" name="T2"/>
                            <a:gd fmla="*/ 259229 h 259229" name="T3"/>
                            <a:gd fmla="*/ 4706252 w 4706252" name="T4"/>
                            <a:gd fmla="*/ 175455 h 259229" name="T5"/>
                            <a:gd fmla="*/ 2174549 w 4706252" name="T6"/>
                            <a:gd fmla="*/ 175455 h 259229" name="T7"/>
                            <a:gd fmla="*/ 2074433 w 4706252" name="T8"/>
                            <a:gd fmla="*/ 0 h 259229" name="T9"/>
                            <a:gd fmla="*/ 2072579 w 4706252" name="T10"/>
                            <a:gd fmla="*/ 0 h 259229" name="T11"/>
                            <a:gd fmla="*/ 1770532 w 4706252" name="T12"/>
                            <a:gd fmla="*/ 0 h 259229" name="T13"/>
                            <a:gd fmla="*/ 1072994 w 4706252" name="T14"/>
                            <a:gd fmla="*/ 0 h 259229" name="T15"/>
                            <a:gd fmla="*/ 553294 w 4706252" name="T16"/>
                            <a:gd fmla="*/ 0 h 259229" name="T17"/>
                            <a:gd fmla="*/ 0 w 4706252" name="T18"/>
                            <a:gd fmla="*/ 0 h 259229" name="T19"/>
                            <a:gd fmla="*/ 142202 w 4706252" name="T20"/>
                            <a:gd fmla="*/ 258866 h 259229" name="T21"/>
                            <a:gd fmla="*/ 415551 w 4706252" name="T22"/>
                            <a:gd fmla="*/ 258866 h 259229" name="T23"/>
                            <a:gd fmla="*/ 1072994 w 4706252" name="T24"/>
                            <a:gd fmla="*/ 258866 h 259229" name="T25"/>
                            <a:gd fmla="*/ 1770532 w 4706252" name="T26"/>
                            <a:gd fmla="*/ 258866 h 259229" name="T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b="b" l="0" r="r" t="0"/>
                          <a:pathLst>
                            <a:path h="259229" w="4706252">
                              <a:moveTo>
                                <a:pt x="1770532" y="259229"/>
                              </a:moveTo>
                              <a:lnTo>
                                <a:pt x="4706252" y="259229"/>
                              </a:lnTo>
                              <a:lnTo>
                                <a:pt x="4706252" y="175455"/>
                              </a:lnTo>
                              <a:lnTo>
                                <a:pt x="2174549" y="175455"/>
                              </a:lnTo>
                              <a:lnTo>
                                <a:pt x="2074433" y="0"/>
                              </a:lnTo>
                              <a:lnTo>
                                <a:pt x="2072579" y="0"/>
                              </a:lnTo>
                              <a:lnTo>
                                <a:pt x="1770532" y="0"/>
                              </a:lnTo>
                              <a:lnTo>
                                <a:pt x="1072994" y="0"/>
                              </a:lnTo>
                              <a:lnTo>
                                <a:pt x="553294" y="0"/>
                              </a:lnTo>
                              <a:lnTo>
                                <a:pt x="0" y="0"/>
                              </a:lnTo>
                              <a:lnTo>
                                <a:pt x="142202" y="258866"/>
                              </a:lnTo>
                              <a:lnTo>
                                <a:pt x="415551" y="258866"/>
                              </a:lnTo>
                              <a:lnTo>
                                <a:pt x="1072994" y="258866"/>
                              </a:lnTo>
                              <a:lnTo>
                                <a:pt x="1770532" y="258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4E59"/>
                        </a:solidFill>
                        <a:ln>
                          <a:noFill/>
                        </a:ln>
                        <a:effectLst>
                          <a:outerShdw algn="ctr" dir="4200031" dist="25400" rotWithShape="0" sx="100999" sy="100999">
                            <a:srgbClr val="000000">
                              <a:alpha val="64000"/>
                            </a:s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571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anchor="ctr" anchorCtr="0" bIns="45720" lIns="91440" rIns="91440" rot="0" tIns="45720" upright="1" vert="horz" wrap="square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coordsize="4706252,259229" fillcolor="#4a4e59" id="AutoShape 41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hmD4cYwQAAOoOAAAOAAAAZHJzL2Uyb0RvYy54bWysV9tu4zYQfS/QfyD0WKCRSEu2ZcRZBNlu UWDbLpC0faYlyhIqiSpJW85+fYcXOUway2xRP8ikdHg4N85wbj+cuhYdmZAN77cRvkkixPqCl02/ 30a/PX36fh0hqWhf0pb3bBs9Mxl9uPv2m9tx2DDCa96WTCAg6eVmHLZRrdSwiWNZ1Kyj8oYPrIeP FRcdVTAV+7gUdAT2ro1JkizjkYtyELxgUsLbj/ZjdGf4q4oV6teqkkyhdhuBbMo8hXnu9DO+u6Wb vaBD3RRODPofpOho08OmZ6qPVFF0EM0/qLqmEFzySt0UvIt5VTUFMzqANjh5o81jTQdmdAHjyOFs Jvn/0Ra/HL8I1JTgu1WEetqBj+4PiputUYq1gcZBbgD3OHwRWkU5fObFnxL1/KGm/Z7dC8HHmtES xDL4+NUCPZGwFO3Gn3kJ9BToja1OlehQ1TbD73qhpgZ7oJNxzvPZOeykUAEv01WS5essQgV8I1me rI33YrrRPHp1cZDqR8bNmB4/S2WdW8LIuKZ0+j1BIFRdC37+LkZ4BbwLgkYEGyxJRlxInMHYA8O2 hOSoRnbwFko8qGO7zLvwwFd4Uw96lRcs5CmXpVl2Ud6lByV4lWZpflleCI9QXjjzZyhJVmm6WFzm zT1wclFU7PsMOEm2mpEV+06bIfUddj0QfI/NkPrewiBpnqeXtce+u2ZIfVdlEK+znL6rZjh9NyUz IoZ5iPgewikhycyhIr6DSLZeL5cXXU98L6U4yzJ8WVjiO+ka8b/yFPE9dY3Zd9fVwCK+v95hhhS3 n5IYrae8Vpx6l9hghCAR64yp89zApU6iOstBpnyyKRmy46k3SfJ9MNhYgxc6pcF+82CwmwZnQWAw hQavgsAQkhqcB4F1TtBoOO0hUmOnIw5TEjst4YQGsTs9oYwGwZ2mOExVfbi0qnBuQtj1kTHwMFWJ UxVCPIjdqQpx68Ft1LiQFHDxenvlEhGCK9dOr4EgpUpH8jREoynwpv6i2tR3KLQmnDt+ZE/cAJWO a3ecjIIvZRh2fwG2vb9gquvaIq8WTLDpfzD8PhyvdP10Wk6w6d/CXd004oTAbTk08On+MhFO/47Y FrkApG+ReU5XjgI4bY0JANrAvLKtqQaGzKa3WYvaFB+K9lUKIPdt9S68aLlkNqx1jJpseA5WHePe JVPytik/NW2ro1OK/e6hFehIodVI79Mfsulov4K1Jgv3XC+z29g3zDQr7kjwg2LisS5HVDYSehaS pQkYumygc0mh7UkWUD+lPgxJkudQnyXE9jSm7R5asULBeRNc/dGo2lzmp/LwSk6ggp85Z7Qdamql X8Juk0cd3NjhLJaZeRKbG7++5NtmYcfLZ7jww+7mLg/tIQxqLr5GaIRWaxvJvw5UsAi1P/XQNOQ4 TUE7ZSZpttLJTvhfdv4X2hdA5RS0kwcFc1h0GESzr2Ev2030XHcyVaP7ACOhlctNoKEyarjmT3ds /tygXlrUu78BAAD//wMAUEsDBBQABgAIAAAAIQCl0llQ3wAAAAkBAAAPAAAAZHJzL2Rvd25yZXYu eG1sTI9BTsMwEEX3SNzBGiQ2qHWSIhJCJhWKBBsWlMIB3HhIAvY4it025fSYVVmO5un/96v1bI04 0OQHxwjpMgFB3Do9cIfw8f60KED4oFgr45gQTuRhXV9eVKrU7shvdNiGTsQQ9qVC6EMYSyl925NV fulG4vj7dJNVIZ5TJ/WkjjHcGpklyZ20auDY0KuRmp7a7+3eIiSc3qiBmub088zZi/zamFe9Qby+ mh8fQASawxmGP/2oDnV02rk9ay8MQnab5xFFWOQpiAjcF0XcskNYrXKQdSX/L6h/AQAA//8DAFBL AQItABQABgAIAAAAIQC2gziS/gAAAOEBAAATAAAAAAAAAAAAAAAAAAAAAABbQ29udGVudF9UeXBl c10ueG1sUEsBAi0AFAAGAAgAAAAhADj9If/WAAAAlAEAAAsAAAAAAAAAAAAAAAAALwEAAF9yZWxz Ly5yZWxzUEsBAi0AFAAGAAgAAAAhAKGYPhxjBAAA6g4AAA4AAAAAAAAAAAAAAAAALgIAAGRycy9l Mm9Eb2MueG1sUEsBAi0AFAAGAAgAAAAhAKXSWVDfAAAACQEAAA8AAAAAAAAAAAAAAAAAvQYAAGRy cy9kb3ducmV2LnhtbFBLBQYAAAAABAAEAPMAAADJBwAAAAA= " o:spid="_x0000_s1026" path="m1770532,259229r2935720,l4706252,175455r-2531703,l2074433,r-1854,l1770532,,1072994,,553294,,,,142202,258866r273349,l1072994,258866r697538,l1770532,259229xe" stroked="f" strokeweight="4.5pt" style="position:absolute;left:0;text-align:left;margin-left:123.85pt;margin-top:-3.55pt;width:370.55pt;height:20.4pt;flip:y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w14:anchorId="33D1F57F">
                <v:stroke joinstyle="miter"/>
                <v:shadow color="black" matrix="66191f,,,66191f" offset=".24131mm,.663mm" on="t" opacity="41943f" type="perspective"/>
                <v:path o:connectangles="0,0,0,0,0,0,0,0,0,0,0,0,0,0" o:connectlocs="1770432,259080;4705985,259080;4705985,175354;2174426,175354;2074315,0;2072461,0;1770432,0;1072933,0;553263,0;0,0;142194,258717;415527,258717;1072933,258717;1770432,258717" o:connecttype="custom"/>
              </v:shape>
            </w:pict>
          </mc:Fallback>
        </mc:AlternateContent>
      </w:r>
      <w:r w:rsidR="00A8532C">
        <w:rPr>
          <w:noProof/>
        </w:rPr>
        <mc:AlternateContent>
          <mc:Choice Requires="wps">
            <w:drawing>
              <wp:anchor allowOverlap="1" behindDoc="0" distB="0" distL="114300" distR="114300" distT="0" layoutInCell="1" locked="0" relativeHeight="251654144" simplePos="0" wp14:anchorId="3AA04A59" wp14:editId="10E76D80">
                <wp:simplePos x="0" y="0"/>
                <wp:positionH relativeFrom="column">
                  <wp:posOffset>3459480</wp:posOffset>
                </wp:positionH>
                <wp:positionV relativeFrom="paragraph">
                  <wp:posOffset>-44450</wp:posOffset>
                </wp:positionV>
                <wp:extent cx="227330" cy="259080"/>
                <wp:effectExtent b="179070" l="190500" r="77470" t="171450"/>
                <wp:wrapNone/>
                <wp:docPr id="46" name="平行四边形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7330" cy="259080"/>
                        </a:xfrm>
                        <a:prstGeom prst="parallelogram">
                          <a:avLst>
                            <a:gd fmla="val 62490" name="adj"/>
                          </a:avLst>
                        </a:prstGeom>
                        <a:solidFill>
                          <a:srgbClr val="2192BC"/>
                        </a:solidFill>
                        <a:ln algn="ctr" cap="flat" cmpd="sng" w="57150">
                          <a:noFill/>
                          <a:prstDash val="solid"/>
                          <a:miter lim="800000"/>
                        </a:ln>
                        <a:effectLst>
                          <a:outerShdw algn="ctr" blurRad="203200" dir="9600000" dist="38100" rotWithShape="0" sx="104000" sy="104000">
                            <a:prstClr val="black">
                              <a:alpha val="60000"/>
                            </a:prstClr>
                          </a:outerShdw>
                        </a:effectLst>
                      </wps:spPr>
                      <wps:bodyPr anchor="ctr" rtlCol="0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adj="5400" coordsize="21600,21600" id="_x0000_t7" o:spt="7" path="m@0,l,21600@1,21600,21600,xe" w14:anchorId="663A2DD8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locs="@4,0;10800,@11;@3,10800;@5,21600;10800,@12;@2,10800" o:connecttype="custom" textboxrect="1800,1800,19800,19800;8100,8100,13500,13500;10800,10800,10800,10800"/>
                <v:handles>
                  <v:h position="#0,topLeft" xrange="0,21600"/>
                </v:handles>
              </v:shapetype>
              <v:shape adj="13498" fillcolor="#2192bc" id="平行四边形 46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iktb8bAIAAJ8EAAAOAAAAZHJzL2Uyb0RvYy54bWysVM1uEzEQviPxDpbvZDebJk2ibirRqlwq qCiI88TrzZr6T7aTTd6BN+iJvgKnHuBtKvUxGHs3IcANkYPl2Rl/8803Mzk73ypJNtx5YXRJh4Oc Eq6ZqYRelfTjh6tXU0p8AF2BNJqXdMc9PV+8fHHW2jkvTGNkxR1BEO3nrS1pE4KdZ5lnDVfgB8Zy jc7aOAUBTbfKKgctoiuZFXk+yVrjKusM497j18vOSRcJv645C+/q2vNAZEmRW0inS+cyntniDOYr B7YRrKcB/8BCgdCY9AB1CQHI2om/oJRgznhThwEzKjN1LRhPNWA1w/yPam4bsDzVguJ4e5DJ/z9Y 9nZz44ioSnoyoUSDwh49PX57/vrl6f7++cfj0/cHgh6UqbV+jtG39sbFQr29NuzOoyP7zRMN38ds a6diLJZJtknz3UFzvg2E4ceiOB2NsDMMXcV4lk9TTzKY7x9b58MbbhSJl5JacCAllwabppLksLn2 IWlf9QVA9ZmSWkns5AYkmRQnsz1qH4z4e9xUjJGiuhJSJsOtlhfSEXyKlIaz4vVFrB+f+OMwqUlb 0vHpcBzZA85uLSHgVVlU0+sVJSBXuBQsuMRTm5ghDVzMfQm+6XIk2G4SlQi4DlKokk7z+OszSx2Z 8TTQfbVmjaG3TdWSpVy794BJi3yEO0FJJaJSo+mwM3DcZ5MOjXiUfJifRGTiUfL9/RdV4kz4JEKT hi+2K2aOhA+aLCWwu056aRvoikgJerZ9dNLsQDNZRxWksekmJc7M0lQ7nEQX5IXpdhU0awxyj/rt xwy3IOH0GxvX7NjG+/H/yuInAAAA//8DAFBLAwQUAAYACAAAACEA8ovvAuIAAAAJAQAADwAAAGRy cy9kb3ducmV2LnhtbEyPX0vDQBDE3wW/w7GCL9JetH8MMZsiggiCFdsqPm6TNQnN7cXctU389J5P 9nGYYeY36aI3jTpw52orCNfjCBRLbotaSoTN+nEUg3KepKDGCiMM7GCRnZ+llBT2KG98WPlShRJx CSFU3reJ1i6v2JAb25YleF+2M+SD7EpddHQM5abRN1E014ZqCQsVtfxQcb5b7Q1CPLzsav39/kPL z9fhQ66e1/kTIV5e9Pd3oDz3/j8Mf/gBHbLAtLV7KZxqEGbTaUD3CKPb8CkEZnE0B7VFmExi0Fmq Tx9kvwAAAP//AwBQSwECLQAUAAYACAAAACEAtoM4kv4AAADhAQAAEwAAAAAAAAAAAAAAAAAAAAAA W0NvbnRlbnRfVHlwZXNdLnhtbFBLAQItABQABgAIAAAAIQA4/SH/1gAAAJQBAAALAAAAAAAAAAAA AAAAAC8BAABfcmVscy8ucmVsc1BLAQItABQABgAIAAAAIQCiktb8bAIAAJ8EAAAOAAAAAAAAAAAA AAAAAC4CAABkcnMvZTJvRG9jLnhtbFBLAQItABQABgAIAAAAIQDyi+8C4gAAAAkBAAAPAAAAAAAA AAAAAAAAAMYEAABkcnMvZG93bnJldi54bWxQSwUGAAAAAAQABADzAAAA1QUAAAAA " o:spid="_x0000_s1026" stroked="f" strokeweight="4.5pt" style="position:absolute;left:0;text-align:left;margin-left:272.4pt;margin-top:-3.5pt;width:17.9pt;height:20.4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type="#_x0000_t7">
                <v:shadow color="black" matrix="68157f,,,68157f" offset="-.9945mm,.36197mm" on="t" opacity="39321f" type="perspective"/>
              </v:shape>
            </w:pict>
          </mc:Fallback>
        </mc:AlternateContent>
      </w:r>
      <w:r w:rsidR="00A8532C">
        <w:rPr>
          <w:noProof/>
        </w:rPr>
        <mc:AlternateContent>
          <mc:Choice Requires="wps">
            <w:drawing>
              <wp:anchor allowOverlap="1" behindDoc="0" distB="0" distL="114300" distR="114300" distT="0" layoutInCell="1" locked="0" relativeHeight="251655168" simplePos="0" wp14:anchorId="3251055C" wp14:editId="7ECFE2A8">
                <wp:simplePos x="0" y="0"/>
                <wp:positionH relativeFrom="column">
                  <wp:posOffset>1694180</wp:posOffset>
                </wp:positionH>
                <wp:positionV relativeFrom="paragraph">
                  <wp:posOffset>-46990</wp:posOffset>
                </wp:positionV>
                <wp:extent cx="1878965" cy="243840"/>
                <wp:effectExtent b="0" l="0" r="0" t="0"/>
                <wp:wrapNone/>
                <wp:docPr id="47" name="文本框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78965" cy="243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62F78F7" w14:textId="77777777" w:rsidR="00986085" w:rsidRDefault="003F24F1">
                            <w:pPr>
                              <w:spacing w:line="240" w:lineRule="exact"/>
                            </w:pPr>
                            <w:r>
                              <w:rPr>
                                <w:rFonts w:ascii="方正兰亭粗黑简体" w:eastAsia="方正兰亭粗黑简体" w:hint="eastAsia"/>
                                <w:color w:val="00B0F0"/>
                                <w:kern w:val="24"/>
                              </w:rPr>
                              <w:t xml:space="preserve">教育背景    </w:t>
                            </w:r>
                            <w:r>
                              <w:rPr>
                                <w:rFonts w:ascii="方正兰亭粗黑简体" w:eastAsia="方正兰亭粗黑简体" w:hint="eastAsia"/>
                                <w:color w:val="FFFFFF"/>
                                <w:kern w:val="24"/>
                                <w:sz w:val="22"/>
                              </w:rPr>
                              <w:t>Education</w:t>
                            </w:r>
                          </w:p>
                        </w:txbxContent>
                      </wps:txbx>
                      <wps:bodyPr rtlCol="0" wrap="square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filled="f" id="文本框 24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A4zvVtQEAADEDAAAOAAAAZHJzL2Uyb0RvYy54bWysUktyEzEQ3VPFHVTaYznGSZwpj1NAKmxS QFXIAWSN5FExUgu17BlfAG7Aik32nMvnoCV/koIdxUbz0evX7/Xr+fXgOrbRES34mp+Nxpxpr6Cx flXzh8+3r2acYZK+kR14XfOtRn69ePli3odKT6CFrtGREYnHqg81b1MKlRCoWu0kjiBoT5cGopOJ PuNKNFH2xO46MRmPL0QPsQkRlEakvzf7S74o/MZolT4agzqxruakLZUzlnOZT7GYy2oVZWitOsiQ /6DCSeup6YnqRibJ1tH+ReWsioBg0kiBE2CMVbp4IDdn4z/c3Lcy6OKFhoPhNCb8f7Tqw+ZTZLap +fSSMy8dZbT78X3389fu8RubTPOA+oAV4e4DIdPwFgYKupjFcAfqCxJEPMPsC5DQeSCDiS4/ySqj Qspge5q7HhJTmW12Obu6OOdM0d1k+no2LcGIp+oQMb3X4Fh+qXmkXIsCubnDlPvL6gjJzTzc2q47 6tpLyQrTsByK2fOjryU0W7LV0wbUHL+uZdScxdS9g7IwmQzDm3UiwtIns+xrDqYpl9L+sEM5+Off BfW06YvfAAAA//8DAFBLAwQUAAYACAAAACEAtxksmd4AAAAJAQAADwAAAGRycy9kb3ducmV2Lnht bEyPzU7DMBCE70i8g7VI3Fo7gaYozaaq+JE4cKGE+zZ2k4h4HcVuk7495kSPoxnNfFNsZ9uLsxl9 5xghWSoQhmunO24Qqq+3xRMIH4g19Y4NwsV42Ja3NwXl2k38ac770IhYwj4nhDaEIZfS162x5Jdu MBy9oxsthSjHRuqRplhue5kqlUlLHceFlgbz3Jr6Z3+yCCHoXXKpXq1//54/XqZW1SuqEO/v5t0G RDBz+A/DH35EhzIyHdyJtRc9QpplET0gLNaPIGJglaVrEAeEh0SBLAt5/aD8BQAA//8DAFBLAQIt ABQABgAIAAAAIQC2gziS/gAAAOEBAAATAAAAAAAAAAAAAAAAAAAAAABbQ29udGVudF9UeXBlc10u eG1sUEsBAi0AFAAGAAgAAAAhADj9If/WAAAAlAEAAAsAAAAAAAAAAAAAAAAALwEAAF9yZWxzLy5y ZWxzUEsBAi0AFAAGAAgAAAAhAEDjO9W1AQAAMQMAAA4AAAAAAAAAAAAAAAAALgIAAGRycy9lMm9E b2MueG1sUEsBAi0AFAAGAAgAAAAhALcZLJneAAAACQEAAA8AAAAAAAAAAAAAAAAADwQAAGRycy9k b3ducmV2LnhtbFBLBQYAAAAABAAEAPMAAAAaBQAAAAA= " o:spid="_x0000_s1031" stroked="f" style="position:absolute;left:0;text-align:left;margin-left:133.4pt;margin-top:-3.7pt;width:147.95pt;height:19.2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type="#_x0000_t202" w14:anchorId="3251055C">
                <v:textbox style="mso-fit-shape-to-text:t">
                  <w:txbxContent>
                    <w:p w14:paraId="562F78F7" w14:textId="77777777" w:rsidR="00986085" w:rsidRDefault="003F24F1">
                      <w:pPr>
                        <w:spacing w:line="240" w:lineRule="exact"/>
                      </w:pPr>
                      <w:r>
                        <w:rPr>
                          <w:rFonts w:ascii="方正兰亭粗黑简体" w:eastAsia="方正兰亭粗黑简体" w:hint="eastAsia"/>
                          <w:color w:val="00B0F0"/>
                          <w:kern w:val="24"/>
                        </w:rPr>
                        <w:t xml:space="preserve">教育背景    </w:t>
                      </w:r>
                      <w:r>
                        <w:rPr>
                          <w:rFonts w:ascii="方正兰亭粗黑简体" w:eastAsia="方正兰亭粗黑简体" w:hint="eastAsia"/>
                          <w:color w:val="FFFFFF"/>
                          <w:kern w:val="24"/>
                          <w:sz w:val="22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A8532C">
        <w:rPr>
          <w:noProof/>
        </w:rPr>
        <mc:AlternateContent>
          <mc:Choice Requires="wps">
            <w:drawing>
              <wp:anchor allowOverlap="1" behindDoc="0" distB="0" distL="114300" distR="114300" distT="0" layoutInCell="1" locked="0" relativeHeight="251656192" simplePos="0" wp14:anchorId="694769C5" wp14:editId="22A08E60">
                <wp:simplePos x="0" y="0"/>
                <wp:positionH relativeFrom="column">
                  <wp:posOffset>1426210</wp:posOffset>
                </wp:positionH>
                <wp:positionV relativeFrom="paragraph">
                  <wp:posOffset>-44450</wp:posOffset>
                </wp:positionV>
                <wp:extent cx="227330" cy="259080"/>
                <wp:effectExtent b="121920" l="95250" r="20320" t="95250"/>
                <wp:wrapNone/>
                <wp:docPr id="48" name="平行四边形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7330" cy="259080"/>
                        </a:xfrm>
                        <a:prstGeom prst="parallelogram">
                          <a:avLst>
                            <a:gd fmla="val 62490" name="adj"/>
                          </a:avLst>
                        </a:prstGeom>
                        <a:solidFill>
                          <a:srgbClr val="4A4E59"/>
                        </a:solidFill>
                        <a:ln algn="ctr" cap="flat" cmpd="sng" w="57150">
                          <a:noFill/>
                          <a:prstDash val="solid"/>
                          <a:miter lim="800000"/>
                        </a:ln>
                        <a:effectLst>
                          <a:outerShdw algn="ctr" blurRad="101600" dir="4200000" dist="25400" rotWithShape="0" sx="101000" sy="101000">
                            <a:prstClr val="black">
                              <a:alpha val="64000"/>
                            </a:prstClr>
                          </a:outerShdw>
                        </a:effectLst>
                      </wps:spPr>
                      <wps:bodyPr anchor="ctr" rtlCol="0" wrap="square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adj="13498" fillcolor="#4a4e59" id="平行四边形 48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Lr30pfwIAAMcEAAAOAAAAZHJzL2Uyb0RvYy54bWysVM1uEzEQviPxDpbvdDfbJE2ibKqqpVwq qCiI88TrzZr6D9vJpu/AG/RUXoFTD/A2lfoYjL2btMANkYPl2Rl/M983M5kfb5UkG+68MLqkg4Oc Eq6ZqYRelfTjh/NXE0p8AF2BNJqX9IZ7erx4+WLe2hkvTGNkxR1BEO1nrS1pE4KdZZlnDVfgD4zl Gp21cQoCmm6VVQ5aRFcyK/J8nLXGVdYZxr3Hr2edky4Sfl1zFt7VteeByJJibSGdLp3LeGaLOcxW DmwjWF8G/EMVCoTGpHuoMwhA1k78BaUEc8abOhwwozJT14LxxAHZDPI/2Fw1YHniguJ4u5fJ/z9Y 9nZz6YioSjrETmlQ2KOH+++Pd18fbm8ff94//PhG0IMytdbPMPrKXrpI1NsLw649OrLfPNHwfcy2 dirGIk2yTZrf7DXn20AYfiyKo8ND7AxDVzGa5pPUkwxmu8fW+fCGG0XipaQWHEjJpcGmqSQ5bC58 SNpXPQGoPlNSK4md3IAk42I43aH2wYi/w01kjBTVuZAyGW61PJWO4FNU5WT4ejSN/PGJfx4mNWlL OjoajGL1gLNbSwh4VRbV9HpFCcgVLgULLtWpTcyQBi7mPgPfdDkSbDeJSgRcBylUSSd5/PWZpY6V 8TTQPVuzxtCrpmrJUq7de8Ckg3wwxiekElGpYjTsDBz3Ie5KRCMeJcew7o6S7+5PpRJnwicRmjR8 sV0xcyx4r8lSArvupJe2gY7EGJPtqu2jk2b7MpP1jEEam25S4swsTXWDk9jiKqJ6X9bgOCUuyFPT bS5o1hhk8qTmyTqYWoTdBHYA/TjitqR8/WbHdXxup6in/5/FLwAAAP//AwBQSwMEFAAGAAgAAAAh ACGb+5DfAAAACQEAAA8AAABkcnMvZG93bnJldi54bWxMj0FLw0AQhe+C/2EZwYu0u6YxDWkmRQRv ghgL4m2bnSbR7G7Ibtv47x1P9jjMx3vfK7ezHcSJptB7h3C/VCDINd70rkXYvT8vchAhamf04B0h /FCAbXV9VerC+LN7o1MdW8EhLhQaoYtxLKQMTUdWh6UfyfHv4CerI59TK82kzxxuB5kolUmre8cN nR7pqaPmuz5ahGFMX4NU9qs2nx937UN8yQ+7BvH2Zn7cgIg0x38Y/vRZHSp22vujM0EMCEmSZowi LNa8iYEkUymIPcJqlYOsSnm5oPoFAAD//wMAUEsBAi0AFAAGAAgAAAAhALaDOJL+AAAA4QEAABMA AAAAAAAAAAAAAAAAAAAAAFtDb250ZW50X1R5cGVzXS54bWxQSwECLQAUAAYACAAAACEAOP0h/9YA AACUAQAACwAAAAAAAAAAAAAAAAAvAQAAX3JlbHMvLnJlbHNQSwECLQAUAAYACAAAACEAi699KX8C AADHBAAADgAAAAAAAAAAAAAAAAAuAgAAZHJzL2Uyb0RvYy54bWxQSwECLQAUAAYACAAAACEAIZv7 kN8AAAAJAQAADwAAAAAAAAAAAAAAAADZBAAAZHJzL2Rvd25yZXYueG1sUEsFBgAAAAAEAAQA8wAA AOUFAAAAAA== " o:spid="_x0000_s1026" stroked="f" strokeweight="4.5pt" style="position:absolute;left:0;text-align:left;margin-left:112.3pt;margin-top:-3.5pt;width:17.9pt;height:20.4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type="#_x0000_t7" w14:anchorId="1EC998BA">
                <v:shadow color="black" matrix="66191f,,,66191f" offset=".24131mm,.663mm" on="t" opacity="41943f" type="perspective"/>
              </v:shape>
            </w:pict>
          </mc:Fallback>
        </mc:AlternateContent>
      </w:r>
      <w:r w:rsidR="00A8532C">
        <w:rPr>
          <w:noProof/>
        </w:rPr>
        <mc:AlternateContent>
          <mc:Choice Requires="wps">
            <w:drawing>
              <wp:anchor allowOverlap="1" behindDoc="0" distB="0" distL="114300" distR="114300" distT="0" layoutInCell="1" locked="0" relativeHeight="251657216" simplePos="0" wp14:anchorId="73B1921D" wp14:editId="4EE001C2">
                <wp:simplePos x="0" y="0"/>
                <wp:positionH relativeFrom="column">
                  <wp:posOffset>1572895</wp:posOffset>
                </wp:positionH>
                <wp:positionV relativeFrom="paragraph">
                  <wp:posOffset>1783080</wp:posOffset>
                </wp:positionV>
                <wp:extent cx="4705985" cy="259080"/>
                <wp:effectExtent b="34290" l="20320" r="36195" t="1905"/>
                <wp:wrapNone/>
                <wp:docPr id="16" name="Auto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4705985" cy="259080"/>
                        </a:xfrm>
                        <a:custGeom>
                          <a:avLst/>
                          <a:gdLst>
                            <a:gd fmla="*/ 1770532 w 4706252" name="T0"/>
                            <a:gd fmla="*/ 259229 h 259229" name="T1"/>
                            <a:gd fmla="*/ 4706252 w 4706252" name="T2"/>
                            <a:gd fmla="*/ 259229 h 259229" name="T3"/>
                            <a:gd fmla="*/ 4706252 w 4706252" name="T4"/>
                            <a:gd fmla="*/ 175455 h 259229" name="T5"/>
                            <a:gd fmla="*/ 2174549 w 4706252" name="T6"/>
                            <a:gd fmla="*/ 175455 h 259229" name="T7"/>
                            <a:gd fmla="*/ 2074433 w 4706252" name="T8"/>
                            <a:gd fmla="*/ 0 h 259229" name="T9"/>
                            <a:gd fmla="*/ 2072579 w 4706252" name="T10"/>
                            <a:gd fmla="*/ 0 h 259229" name="T11"/>
                            <a:gd fmla="*/ 1770532 w 4706252" name="T12"/>
                            <a:gd fmla="*/ 0 h 259229" name="T13"/>
                            <a:gd fmla="*/ 1072994 w 4706252" name="T14"/>
                            <a:gd fmla="*/ 0 h 259229" name="T15"/>
                            <a:gd fmla="*/ 553294 w 4706252" name="T16"/>
                            <a:gd fmla="*/ 0 h 259229" name="T17"/>
                            <a:gd fmla="*/ 0 w 4706252" name="T18"/>
                            <a:gd fmla="*/ 0 h 259229" name="T19"/>
                            <a:gd fmla="*/ 142202 w 4706252" name="T20"/>
                            <a:gd fmla="*/ 258866 h 259229" name="T21"/>
                            <a:gd fmla="*/ 415551 w 4706252" name="T22"/>
                            <a:gd fmla="*/ 258866 h 259229" name="T23"/>
                            <a:gd fmla="*/ 1072994 w 4706252" name="T24"/>
                            <a:gd fmla="*/ 258866 h 259229" name="T25"/>
                            <a:gd fmla="*/ 1770532 w 4706252" name="T26"/>
                            <a:gd fmla="*/ 258866 h 259229" name="T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b="b" l="0" r="r" t="0"/>
                          <a:pathLst>
                            <a:path h="259229" w="4706252">
                              <a:moveTo>
                                <a:pt x="1770532" y="259229"/>
                              </a:moveTo>
                              <a:lnTo>
                                <a:pt x="4706252" y="259229"/>
                              </a:lnTo>
                              <a:lnTo>
                                <a:pt x="4706252" y="175455"/>
                              </a:lnTo>
                              <a:lnTo>
                                <a:pt x="2174549" y="175455"/>
                              </a:lnTo>
                              <a:lnTo>
                                <a:pt x="2074433" y="0"/>
                              </a:lnTo>
                              <a:lnTo>
                                <a:pt x="2072579" y="0"/>
                              </a:lnTo>
                              <a:lnTo>
                                <a:pt x="1770532" y="0"/>
                              </a:lnTo>
                              <a:lnTo>
                                <a:pt x="1072994" y="0"/>
                              </a:lnTo>
                              <a:lnTo>
                                <a:pt x="553294" y="0"/>
                              </a:lnTo>
                              <a:lnTo>
                                <a:pt x="0" y="0"/>
                              </a:lnTo>
                              <a:lnTo>
                                <a:pt x="142202" y="258866"/>
                              </a:lnTo>
                              <a:lnTo>
                                <a:pt x="415551" y="258866"/>
                              </a:lnTo>
                              <a:lnTo>
                                <a:pt x="1072994" y="258866"/>
                              </a:lnTo>
                              <a:lnTo>
                                <a:pt x="1770532" y="258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4E59"/>
                        </a:solidFill>
                        <a:ln>
                          <a:noFill/>
                        </a:ln>
                        <a:effectLst>
                          <a:outerShdw algn="ctr" dir="4200031" dist="25400" rotWithShape="0" sx="100999" sy="100999">
                            <a:srgbClr val="000000">
                              <a:alpha val="64000"/>
                            </a:s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571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anchor="ctr" anchorCtr="0" bIns="45720" lIns="91440" rIns="91440" rot="0" tIns="45720" upright="1" vert="horz" wrap="square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coordsize="4706252,259229" fillcolor="#4a4e59" id="AutoShape 37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Ivu7DaQQAAOoOAAAOAAAAZHJzL2Uyb0RvYy54bWysV1uPozYUfq/U/2DxWKkDdiCEaDKr0Wy3 qrRtV5pp++yACaiAqe2EzP76Hl/IeKYToFXzQGz4/PncfI7P7Ydz26ATE7Lm3S7AN1GAWJfzou4O u+C3p0/fbwIkFe0K2vCO7YJnJoMPd99+czv0W0Z4xZuCCQQkndwO/S6olOq3YSjzirVU3vCedfCx 5KKlCqbiEBaCDsDeNiGJonU4cFH0gudMSnj70X4M7gx/WbJc/VqWkinU7AKQTZmnMM+9foZ3t3R7 ELSv6tyJQf+DFC2tO9j0QvWRKoqOov4HVVvngkteqpuctyEvyzpnRgfQBkdvtHmsaM+MLmAc2V/M JP8/2vyX0xeB6gJ8tw5QR1vw0f1RcbM1WqXaQEMvt4B77L8IraLsP/P8T4k6/lDR7sDuheBDxWgB YmGND18t0BMJS9F++JkXQE+B3tjqXIoWlU3d/64XamqwBzob5zxfnMPOCuXwMk6jJNskAcrhG0my aGO8F9Kt5tGr86NUPzJuxvT0WSrr3AJGxjWF0+8JAqFsG/DzdyHCKfCuCBoQbLAmCXEhcQFjDwzb EpKhCtnBWyjxoI7tOu/KA8/wxh50lhcs5CmXxElyVV7w+AVKcBoncXZd3tQD43SSF878C2+UxvFq dZ0388DRVVGx7zMSpSRJJ2TFvtMmSH2HzQeC77EJUt9bGCTNsvi69th31wSp76oE4nWS03fVBKfv pmhCxGUeIr6HcExINHGoiO8gkmw26/VV1xPfSzFOkgRfF5b4Tpoj/leeIr6n5ph9d80GFvH99Q4z pLjDmMRoNea1/Ny5xAYjBIlYZ0yd53oudRLVWQ4y5ZNNyZAdz51Jku+DwcYavDL5ew4MdtPgZBEY TKHBppKAJtNiQEhqcLaIWecEjYbTrqvOHDd2OuJlSmKnJZzQRexOT7xMUew0xctU1YdLqwrnZokw +sgY+DJViVMVQnwRu1MV4taDW/u7kBRw8Xp75RIBgivXXq+BIKVKR/I4RIMp8Kb+osrUdyi0Jpxb fmJP3ACVjmt3nIyCL2UYdn8BNp2/YKzr2iKvFoyw8b83/D7c1jmn5Qgb/y3c1U0jzhK4LYcGPt5f RsLx3xHbIrcA6VtkmtOVowWctsYsANrAnNnWVANDZtPbpEVtil+K9lVaQO7b6l143nDJbFjrGDV5 5RKsOsa9S6bkTV18qptGR6cUh/1DI9CJQqsR38c/JOPRfgVrTBbuuF5mt7FvmGlW3JHgR8XEY1UM qKgl9CwkiSMwdFFD5xJD2xOtoH5KfRiiKMugPkuI7XFMmwO0YrmC8ya4+qNWlbnMj+XhlZxABT9z zmjTV9RKv4bdRo86uLHDRSwz8yQ2N359ybfNwp4Xz3Dhh93NXR7aQxhUXHwN0ACt1i6Qfx2pYAFq fuqgachwHIN2ykziJNXJTvhf9v4X2uVA5RS0kwcFc1h07EV9qGAv2010XHcyZa37ACOhlctNoKEy arjmT3ds/tygXlrUu78BAAD//wMAUEsDBBQABgAIAAAAIQC2Njv53wAAAAsBAAAPAAAAZHJzL2Rv d25yZXYueG1sTI/BTsMwEETvSPyDtUhcELUTUBtCnApFggsHSuED3HhJAvY6it025etZTnCb0T7N zlTr2TtxwCkOgTRkCwUCqQ12oE7D+9vjdQEiJkPWuECo4YQR1vX5WWVKG470iodt6gSHUCyNhj6l sZQytj16ExdhROLbR5i8SWynTtrJHDncO5krtZTeDMQfejNi02P7td17DYqyKzNg05y+nyh/lp8b 92I3Wl9ezA/3IBLO6Q+G3/pcHWrutAt7slE4DfntasUoi0LxBibuioLFTsNNni1B1pX8v6H+AQAA //8DAFBLAQItABQABgAIAAAAIQC2gziS/gAAAOEBAAATAAAAAAAAAAAAAAAAAAAAAABbQ29udGVu dF9UeXBlc10ueG1sUEsBAi0AFAAGAAgAAAAhADj9If/WAAAAlAEAAAsAAAAAAAAAAAAAAAAALwEA AF9yZWxzLy5yZWxzUEsBAi0AFAAGAAgAAAAhAMi+7sNpBAAA6g4AAA4AAAAAAAAAAAAAAAAALgIA AGRycy9lMm9Eb2MueG1sUEsBAi0AFAAGAAgAAAAhALY2O/nfAAAACwEAAA8AAAAAAAAAAAAAAAAA wwYAAGRycy9kb3ducmV2LnhtbFBLBQYAAAAABAAEAPMAAADPBwAAAAA= " o:spid="_x0000_s1026" path="m1770532,259229r2935720,l4706252,175455r-2531703,l2074433,r-1854,l1770532,,1072994,,553294,,,,142202,258866r273349,l1072994,258866r697538,l1770532,259229xe" stroked="f" strokeweight="4.5pt" style="position:absolute;left:0;text-align:left;margin-left:123.85pt;margin-top:140.4pt;width:370.55pt;height:20.4pt;flip:y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w14:anchorId="24597F89">
                <v:stroke joinstyle="miter"/>
                <v:shadow color="black" matrix="66191f,,,66191f" offset=".24131mm,.663mm" on="t" opacity="41943f" type="perspective"/>
                <v:path o:connectangles="0,0,0,0,0,0,0,0,0,0,0,0,0,0" o:connectlocs="1770432,259080;4705985,259080;4705985,175354;2174426,175354;2074315,0;2072461,0;1770432,0;1072933,0;553263,0;0,0;142194,258717;415527,258717;1072933,258717;1770432,258717" o:connecttype="custom"/>
              </v:shape>
            </w:pict>
          </mc:Fallback>
        </mc:AlternateContent>
      </w:r>
      <w:r w:rsidR="00A8532C">
        <w:rPr>
          <w:noProof/>
        </w:rPr>
        <mc:AlternateContent>
          <mc:Choice Requires="wps">
            <w:drawing>
              <wp:anchor allowOverlap="1" behindDoc="0" distB="0" distL="114300" distR="114300" distT="0" layoutInCell="1" locked="0" relativeHeight="251658240" simplePos="0" wp14:anchorId="7E3F63C8" wp14:editId="552350F1">
                <wp:simplePos x="0" y="0"/>
                <wp:positionH relativeFrom="column">
                  <wp:posOffset>3459480</wp:posOffset>
                </wp:positionH>
                <wp:positionV relativeFrom="paragraph">
                  <wp:posOffset>1783715</wp:posOffset>
                </wp:positionV>
                <wp:extent cx="227330" cy="259080"/>
                <wp:effectExtent b="179070" l="190500" r="77470" t="171450"/>
                <wp:wrapNone/>
                <wp:docPr id="42" name="平行四边形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7330" cy="259080"/>
                        </a:xfrm>
                        <a:prstGeom prst="parallelogram">
                          <a:avLst>
                            <a:gd fmla="val 62490" name="adj"/>
                          </a:avLst>
                        </a:prstGeom>
                        <a:solidFill>
                          <a:srgbClr val="2192BC"/>
                        </a:solidFill>
                        <a:ln algn="ctr" cap="flat" cmpd="sng" w="57150">
                          <a:noFill/>
                          <a:prstDash val="solid"/>
                          <a:miter lim="800000"/>
                        </a:ln>
                        <a:effectLst>
                          <a:outerShdw algn="ctr" blurRad="203200" dir="9600000" dist="38100" rotWithShape="0" sx="104000" sy="104000">
                            <a:prstClr val="black">
                              <a:alpha val="60000"/>
                            </a:prstClr>
                          </a:outerShdw>
                        </a:effectLst>
                      </wps:spPr>
                      <wps:bodyPr anchor="ctr" rtlCol="0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adj="13498" fillcolor="#2192bc" id="平行四边形 4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uxZa8awIAAJ8EAAAOAAAAZHJzL2Uyb0RvYy54bWysVM1uEzEQviPxDpbvZDebpE2ibirRqlwq qAiI88TrzZr6T7aTTd+BN+iJvgKnHuBtKvUxGHs3IcANkYPl2Rl/8803Mzk73ylJttx5YXRJh4Oc Eq6ZqYRel/Tjh6tXU0p8AF2BNJqX9I57er54+eKstXNemMbIijuCINrPW1vSJgQ7zzLPGq7AD4zl Gp21cQoCmm6dVQ5aRFcyK/L8JGuNq6wzjHuPXy87J10k/LrmLLyra88DkSVFbiGdLp2reGaLM5iv HdhGsJ4G/AMLBUJj0gPUJQQgGyf+glKCOeNNHQbMqMzUtWA81YDVDPM/qlk2YHmqBcXx9iCT/3+w 7O32xhFRlXRcUKJBYY+eHr89f/3ydH///OPx6fsDQQ/K1Fo/x+ilvXGxUG+vDbv16Mh+80TD9zG7 2qkYi2WSXdL87qA53wXC8GNRnI5G2BmGrmIyy6epJxnM94+t8+ENN4rES0ktOJCSS4NNU0ly2F77 kLSv+gKg+kxJrSR2cguSnBTj2R61D0b8PW4qxkhRXQkpk+HWqwvpCD5FSsNZ8foi1o9P/HGY1KQt 6eR0OInsAWe3lhDwqiyq6fWaEpBrXAoWXOKpTcyQBi7mvgTfdDkSbDeJSgRcBylUSad5/PWZpY7M eBrovlqzwdBlU7VkJTfuPWDSIh/hTlBSiajUaDrsDBz32UmHRjxKPszHEZl4lHx//0WVOBM+idCk 4Yvtipkj4YMmKwnstpNe2ga6IlKCnm0fnTQ70EzWUQVpbLpJiTOzMtUdTqIL8sJ0uwqaNQa5R/32 Y4ZbkHD6jY1rdmzj/fh/ZfETAAD//wMAUEsDBBQABgAIAAAAIQDEQMP34wAAAAsBAAAPAAAAZHJz L2Rvd25yZXYueG1sTI9BS8NAFITvgv9heYIXsbuNbY0xmyKCCIKKrYrH1+wzCc2+jdltm/jrXU96 HGaY+SZfDrYVe+p941jDdKJAEJfONFxpeF3fnacgfEA22DomDSN5WBbHRzlmxh34hfarUIlYwj5D DXUIXSalL2uy6CeuI47ep+sthij7SpoeD7HctjJRaiEtNhwXauzotqZyu9pZDen4uG3k19s3Pn08 j+989rAu71Hr05Ph5hpEoCH8heEXP6JDEZk2bsfGi1bDfDaL6EFDkqorEDExT9UCxEbDRTK9BFnk 8v+H4gcAAP//AwBQSwECLQAUAAYACAAAACEAtoM4kv4AAADhAQAAEwAAAAAAAAAAAAAAAAAAAAAA W0NvbnRlbnRfVHlwZXNdLnhtbFBLAQItABQABgAIAAAAIQA4/SH/1gAAAJQBAAALAAAAAAAAAAAA AAAAAC8BAABfcmVscy8ucmVsc1BLAQItABQABgAIAAAAIQDuxZa8awIAAJ8EAAAOAAAAAAAAAAAA AAAAAC4CAABkcnMvZTJvRG9jLnhtbFBLAQItABQABgAIAAAAIQDEQMP34wAAAAsBAAAPAAAAAAAA AAAAAAAAAMUEAABkcnMvZG93bnJldi54bWxQSwUGAAAAAAQABADzAAAA1QUAAAAA " o:spid="_x0000_s1026" stroked="f" strokeweight="4.5pt" style="position:absolute;left:0;text-align:left;margin-left:272.4pt;margin-top:140.45pt;width:17.9pt;height:20.4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type="#_x0000_t7" w14:anchorId="5291FE80">
                <v:shadow color="black" matrix="68157f,,,68157f" offset="-.9945mm,.36197mm" on="t" opacity="39321f" type="perspective"/>
              </v:shape>
            </w:pict>
          </mc:Fallback>
        </mc:AlternateContent>
      </w:r>
      <w:r w:rsidR="00A8532C">
        <w:rPr>
          <w:noProof/>
        </w:rPr>
        <mc:AlternateContent>
          <mc:Choice Requires="wps">
            <w:drawing>
              <wp:anchor allowOverlap="1" behindDoc="0" distB="0" distL="114300" distR="114300" distT="0" layoutInCell="1" locked="0" relativeHeight="251659264" simplePos="0" wp14:anchorId="60E3FC98" wp14:editId="2A6F84D7">
                <wp:simplePos x="0" y="0"/>
                <wp:positionH relativeFrom="column">
                  <wp:posOffset>1694180</wp:posOffset>
                </wp:positionH>
                <wp:positionV relativeFrom="paragraph">
                  <wp:posOffset>1781175</wp:posOffset>
                </wp:positionV>
                <wp:extent cx="1878965" cy="243840"/>
                <wp:effectExtent b="0" l="0" r="0" t="0"/>
                <wp:wrapNone/>
                <wp:docPr id="43" name="文本框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78965" cy="243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152DA91" w14:textId="77777777" w:rsidR="00986085" w:rsidRDefault="003F24F1">
                            <w:pPr>
                              <w:spacing w:line="240" w:lineRule="exact"/>
                            </w:pPr>
                            <w:r>
                              <w:rPr>
                                <w:rFonts w:ascii="方正兰亭粗黑简体" w:eastAsia="方正兰亭粗黑简体"/>
                                <w:color w:val="00B0F0"/>
                                <w:kern w:val="24"/>
                              </w:rPr>
                              <w:t>工作经历</w:t>
                            </w:r>
                            <w:r>
                              <w:rPr>
                                <w:rFonts w:ascii="方正兰亭粗黑简体" w:eastAsia="方正兰亭粗黑简体"/>
                                <w:color w:val="FFFFFF"/>
                                <w:kern w:val="24"/>
                                <w:sz w:val="22"/>
                              </w:rPr>
                              <w:t>Experience</w:t>
                            </w:r>
                          </w:p>
                        </w:txbxContent>
                      </wps:txbx>
                      <wps:bodyPr rtlCol="0" wrap="square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filled="f" id="文本框 127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htjkhtgEAADIDAAAOAAAAZHJzL2Uyb0RvYy54bWysUktu2zAQ3RfoHQjua9mO6ziC5aBpkG6C NkCaA9AUaREVOQyHtuQLtDfoqpvscy6fo0P6k6DdFd1QH7558968mV/2tmUbFdCAq/hoMORMOQm1 cauKP3y9eTfjDKNwtWjBqYpvFfLLxds3886XagwNtLUKjEgclp2veBOjL4sCZaOswAF45ehSQ7Ai 0mdYFXUQHbHbthgPh9Oig1D7AFIh0t/r/SVfZH6tlYxftEYVWVtx0hbzGfK5TGexmItyFYRvjDzI EP+gwgrjqOmJ6lpEwdbB/EVljQyAoONAgi1AayNV9kBuRsM/3Nw3wqvshYaD/jQm/H+08vPmLjBT V3xyxpkTljLa/fyx+/W8e/rORuPzNKHOY0nAe0/Q2F9BT0lnt+hvQX5DghSvMPsCJHSaSK+DTU/y yqiQQtieBq/6yGRim53PLqbvOZN0N56czSY5meKl2geMnxRYll4qHijYrEBsbjGm/qI8QlIzBzem bY+69lKSwtgv++x2evS1hHpLtjpagYrj41oExVmI7UfIG5PI0H9YRyLMfRLLvuZgmoLJ7Q9LlJJ/ /Z1RL6u++A0AAP//AwBQSwMEFAAGAAgAAAAhAOwd063fAAAACwEAAA8AAABkcnMvZG93bnJldi54 bWxMj09PhDAQxe8mfodmTLy5BQyISNls/JN48OKK91k6UiJtCe0u7Ld3POltXublvd+rt6sdxYnm MHinIN0kIMh1Xg+uV9B+vNyUIEJEp3H0jhScKcC2ubyosdJ+ce902sdecIgLFSowMU6VlKEzZDFs /ESOf19+thhZzr3UMy4cbkeZJUkhLQ6OGwxO9Gio+94frYIY9S49t882vH6ub0+LSbocW6Wur9bd A4hIa/wzwy8+o0PDTAd/dDqIUUFWFIwe+SiTHAQ78iK7A3FQcJuW9yCbWv7f0PwAAAD//wMAUEsB Ai0AFAAGAAgAAAAhALaDOJL+AAAA4QEAABMAAAAAAAAAAAAAAAAAAAAAAFtDb250ZW50X1R5cGVz XS54bWxQSwECLQAUAAYACAAAACEAOP0h/9YAAACUAQAACwAAAAAAAAAAAAAAAAAvAQAAX3JlbHMv LnJlbHNQSwECLQAUAAYACAAAACEAIbY5IbYBAAAyAwAADgAAAAAAAAAAAAAAAAAuAgAAZHJzL2Uy b0RvYy54bWxQSwECLQAUAAYACAAAACEA7B3Trd8AAAALAQAADwAAAAAAAAAAAAAAAAAQBAAAZHJz L2Rvd25yZXYueG1sUEsFBgAAAAAEAAQA8wAAABwFAAAAAA== " o:spid="_x0000_s1032" stroked="f" style="position:absolute;left:0;text-align:left;margin-left:133.4pt;margin-top:140.25pt;width:147.95pt;height:19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type="#_x0000_t202" w14:anchorId="60E3FC98">
                <v:textbox style="mso-fit-shape-to-text:t">
                  <w:txbxContent>
                    <w:p w14:paraId="2152DA91" w14:textId="77777777" w:rsidR="00986085" w:rsidRDefault="003F24F1">
                      <w:pPr>
                        <w:spacing w:line="240" w:lineRule="exact"/>
                      </w:pPr>
                      <w:r>
                        <w:rPr>
                          <w:rFonts w:ascii="方正兰亭粗黑简体" w:eastAsia="方正兰亭粗黑简体"/>
                          <w:color w:val="00B0F0"/>
                          <w:kern w:val="24"/>
                        </w:rPr>
                        <w:t>工作经历</w:t>
                      </w:r>
                      <w:r>
                        <w:rPr>
                          <w:rFonts w:ascii="方正兰亭粗黑简体" w:eastAsia="方正兰亭粗黑简体"/>
                          <w:color w:val="FFFFFF"/>
                          <w:kern w:val="24"/>
                          <w:sz w:val="22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 w:rsidR="00A8532C">
        <w:rPr>
          <w:noProof/>
        </w:rPr>
        <mc:AlternateContent>
          <mc:Choice Requires="wps">
            <w:drawing>
              <wp:anchor allowOverlap="1" behindDoc="0" distB="0" distL="114300" distR="114300" distT="0" layoutInCell="1" locked="0" relativeHeight="251660288" simplePos="0" wp14:anchorId="255E46AF" wp14:editId="6C7F1818">
                <wp:simplePos x="0" y="0"/>
                <wp:positionH relativeFrom="column">
                  <wp:posOffset>1426210</wp:posOffset>
                </wp:positionH>
                <wp:positionV relativeFrom="paragraph">
                  <wp:posOffset>1783715</wp:posOffset>
                </wp:positionV>
                <wp:extent cx="227330" cy="259080"/>
                <wp:effectExtent b="121920" l="95250" r="20320" t="95250"/>
                <wp:wrapNone/>
                <wp:docPr id="44" name="平行四边形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7330" cy="259080"/>
                        </a:xfrm>
                        <a:prstGeom prst="parallelogram">
                          <a:avLst>
                            <a:gd fmla="val 62490" name="adj"/>
                          </a:avLst>
                        </a:prstGeom>
                        <a:solidFill>
                          <a:srgbClr val="4A4E59"/>
                        </a:solidFill>
                        <a:ln algn="ctr" cap="flat" cmpd="sng" w="57150">
                          <a:noFill/>
                          <a:prstDash val="solid"/>
                          <a:miter lim="800000"/>
                        </a:ln>
                        <a:effectLst>
                          <a:outerShdw algn="ctr" blurRad="101600" dir="4200000" dist="25400" rotWithShape="0" sx="101000" sy="101000">
                            <a:prstClr val="black">
                              <a:alpha val="64000"/>
                            </a:prstClr>
                          </a:outerShdw>
                        </a:effectLst>
                      </wps:spPr>
                      <wps:bodyPr anchor="ctr" rtlCol="0" wrap="square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adj="13498" fillcolor="#4a4e59" id="平行四边形 44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SVxbLfwIAAMcEAAAOAAAAZHJzL2Uyb0RvYy54bWysVM1uEzEQviPxDpbvdDfbJE2ibKqqpVwq qCiI88TrzZr6D9vJpu/AG/RUXoFTD/A2lfoYjL2btMANkYPl2Rl/M983M5kfb5UkG+68MLqkg4Oc Eq6ZqYRelfTjh/NXE0p8AF2BNJqX9IZ7erx4+WLe2hkvTGNkxR1BEO1nrS1pE4KdZZlnDVfgD4zl Gp21cQoCmm6VVQ5aRFcyK/J8nLXGVdYZxr3Hr2edky4Sfl1zFt7VteeByJJibSGdLp3LeGaLOcxW DmwjWF8G/EMVCoTGpHuoMwhA1k78BaUEc8abOhwwozJT14LxxAHZDPI/2Fw1YHniguJ4u5fJ/z9Y 9nZz6YioSjocUqJBYY8e7r8/3n19uL19/Hn/8OMbQQ/K1Fo/w+gre+kiUW8vDLv26Mh+80TD9zHb 2qkYizTJNml+s9ecbwNh+LEojg4PsTMMXcVomk9STzKY7R5b58MbbhSJl5JacCAllwabppLksLnw IWlf9QSg+kxJrSR2cgOSjIvhdIfaByP+DjeRMVJU50LKZLjV8lQ6gk9RlZPh69E08scn/nmY1KQt 6ehoMIrVA85uLSHgVVlU0+sVJSBXuBQsuFSnNjFDGriY+wx80+VIsN0kKhFwHaRQJZ3k8ddnljpW xtNA92zNGkOvmqolS7l27wGTDvLBGJ+QSkSlitGwM3Dch7grEY14lBzDujtKvrs/lUqcCZ9EaNLw xXbFzLHgvSZLCey6k17aBjoSY0y2q7aPTprty0zWMwZpbLpJiTOzNNUNTmKLq4jqfVmD45S4IE9N t7mgWWOQyZOaJ+tgahF2E9gB9OOI25Ly9Zsd1/G5naKe/n8WvwAAAP//AwBQSwMEFAAGAAgAAAAh AOf0fPXhAAAACwEAAA8AAABkcnMvZG93bnJldi54bWxMj8FOwzAMhu9IvENkJC6IJQullNJ0Qkjc kNDKpGm3rPHaQuJUTbaVtyec4GbLn35/f7WanWUnnMLgScFyIYAhtd4M1CnYfLzeFsBC1GS09YQK vjHAqr68qHRp/JnWeGpix1IIhVIr6GMcS85D26PTYeFHpHQ7+MnpmNap42bS5xTuLJdC5NzpgdKH Xo/40mP71RydAjtm74EL99mY3famu49vxWHTKnV9NT8/AYs4xz8YfvWTOtTJae+PZAKzCqTM8oSm oRCPwBIhc5EB2yu4k8sH4HXF/3eofwAAAP//AwBQSwECLQAUAAYACAAAACEAtoM4kv4AAADhAQAA EwAAAAAAAAAAAAAAAAAAAAAAW0NvbnRlbnRfVHlwZXNdLnhtbFBLAQItABQABgAIAAAAIQA4/SH/ 1gAAAJQBAAALAAAAAAAAAAAAAAAAAC8BAABfcmVscy8ucmVsc1BLAQItABQABgAIAAAAIQCSVxbL fwIAAMcEAAAOAAAAAAAAAAAAAAAAAC4CAABkcnMvZTJvRG9jLnhtbFBLAQItABQABgAIAAAAIQDn 9Hz14QAAAAsBAAAPAAAAAAAAAAAAAAAAANkEAABkcnMvZG93bnJldi54bWxQSwUGAAAAAAQABADz AAAA5wUAAAAA " o:spid="_x0000_s1026" stroked="f" strokeweight="4.5pt" style="position:absolute;left:0;text-align:left;margin-left:112.3pt;margin-top:140.45pt;width:17.9pt;height:20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type="#_x0000_t7" w14:anchorId="5ADF4743">
                <v:shadow color="black" matrix="66191f,,,66191f" offset=".24131mm,.663mm" on="t" opacity="41943f" type="perspective"/>
              </v:shape>
            </w:pict>
          </mc:Fallback>
        </mc:AlternateContent>
      </w:r>
      <w:r w:rsidR="00A8532C">
        <w:rPr>
          <w:noProof/>
        </w:rPr>
        <mc:AlternateContent>
          <mc:Choice Requires="wps">
            <w:drawing>
              <wp:anchor allowOverlap="1" behindDoc="0" distB="0" distL="114300" distR="114300" distT="0" layoutInCell="1" locked="0" relativeHeight="251662336" simplePos="0" wp14:anchorId="6F4C7741" wp14:editId="34AD80F8">
                <wp:simplePos x="0" y="0"/>
                <wp:positionH relativeFrom="column">
                  <wp:posOffset>3459480</wp:posOffset>
                </wp:positionH>
                <wp:positionV relativeFrom="paragraph">
                  <wp:posOffset>4779010</wp:posOffset>
                </wp:positionV>
                <wp:extent cx="227330" cy="259080"/>
                <wp:effectExtent b="179070" l="190500" r="77470" t="171450"/>
                <wp:wrapNone/>
                <wp:docPr id="38" name="平行四边形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7330" cy="259080"/>
                        </a:xfrm>
                        <a:prstGeom prst="parallelogram">
                          <a:avLst>
                            <a:gd fmla="val 62490" name="adj"/>
                          </a:avLst>
                        </a:prstGeom>
                        <a:solidFill>
                          <a:srgbClr val="2192BC"/>
                        </a:solidFill>
                        <a:ln algn="ctr" cap="flat" cmpd="sng" w="57150">
                          <a:noFill/>
                          <a:prstDash val="solid"/>
                          <a:miter lim="800000"/>
                        </a:ln>
                        <a:effectLst>
                          <a:outerShdw algn="ctr" blurRad="203200" dir="9600000" dist="38100" rotWithShape="0" sx="104000" sy="104000">
                            <a:prstClr val="black">
                              <a:alpha val="60000"/>
                            </a:prstClr>
                          </a:outerShdw>
                        </a:effectLst>
                      </wps:spPr>
                      <wps:bodyPr anchor="ctr" rtlCol="0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adj="13498" fillcolor="#2192bc" id="平行四边形 38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xuENDawIAAJ8EAAAOAAAAZHJzL2Uyb0RvYy54bWysVM1uEzEQviPxDpbvZDebJk2ibirRqlwq qAiI88TrzZr6T7aTTd+BN+iJvgKnHuBtKvUxGHs3IcANkYPl2Rl/8803Mzk73ylJttx5YXRJh4Oc Eq6ZqYRel/Tjh6tXU0p8AF2BNJqX9I57er54+eKstXNemMbIijuCINrPW1vSJgQ7zzLPGq7AD4zl Gp21cQoCmm6dVQ5aRFcyK/J8krXGVdYZxr3Hr5edky4Sfl1zFt7VteeByJIit5BOl85VPLPFGczX DmwjWE8D/oGFAqEx6QHqEgKQjRN/QSnBnPGmDgNmVGbqWjCeasBqhvkf1SwbsDzVguJ4e5DJ/z9Y 9nZ744ioSjrCTmlQ2KOnx2/PX7883d8//3h8+v5A0IMytdbPMXppb1ws1Ntrw249OrLfPNHwfcyu dirGYplklzS/O2jOd4Ew/FgUp6MRdoahqxjP8mnqSQbz/WPrfHjDjSLxUlILDqTk0mDTVJIcttc+ JO2rvgCoPlNSK4md3IIkk+JktkftgxF/j5uKMVJUV0LKZLj16kI6gk+R0nBWvL6I9eMTfxwmNWlL Oj4djiN7wNmtJQS8Kotqer2mBOQal4IFl3hqEzOkgYu5L8E3XY4E202iEgHXQQpV0mkef31mqSMz nga6r9ZsMHTZVC1ZyY17D5i0yEe4E5RUIio1mg47A8d9NunQiEfJh/lJRCYeJd/ff1ElzoRPIjRp +GK7YuZI+KDJSgK77aSXtoGuiJSgZ9tHJ80ONJN1VEEam25S4sysTHWHk+iCvDDdroJmjUHuUb/9 mOEWJJx+Y+OaHdt4P/5fWfwEAAD//wMAUEsDBBQABgAIAAAAIQAPNCB95AAAAAsBAAAPAAAAZHJz L2Rvd25yZXYueG1sTI9BS8NAEIXvgv9hGcGLtBtrUmPMpoggglClrYrHaXZNQrOzMbttE3+940lv M28e732TLwbbioPpfeNIweU0AmGodLqhSsHr5mGSgvABSWPryCgYjYdFcXqSY6bdkVbmsA6V4BDy GSqoQ+gyKX1ZG4t+6jpDfPt0vcXAa19J3eORw20rZ1E0lxYb4oYaO3Nfm3K33lsF6bjcNfLr7Ruf P17Gd7p42pSPqNT52XB3CyKYIfyZ4Ref0aFgpq3bk/aiVZDEMaMHBdfJbA6CHUka8bBl5eYqBlnk 8v8PxQ8AAAD//wMAUEsBAi0AFAAGAAgAAAAhALaDOJL+AAAA4QEAABMAAAAAAAAAAAAAAAAAAAAA AFtDb250ZW50X1R5cGVzXS54bWxQSwECLQAUAAYACAAAACEAOP0h/9YAAACUAQAACwAAAAAAAAAA AAAAAAAvAQAAX3JlbHMvLnJlbHNQSwECLQAUAAYACAAAACEAsbhDQ2sCAACfBAAADgAAAAAAAAAA AAAAAAAuAgAAZHJzL2Uyb0RvYy54bWxQSwECLQAUAAYACAAAACEADzQgfeQAAAALAQAADwAAAAAA AAAAAAAAAADFBAAAZHJzL2Rvd25yZXYueG1sUEsFBgAAAAAEAAQA8wAAANYFAAAAAA== " o:spid="_x0000_s1026" stroked="f" strokeweight="4.5pt" style="position:absolute;left:0;text-align:left;margin-left:272.4pt;margin-top:376.3pt;width:17.9pt;height:20.4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type="#_x0000_t7" w14:anchorId="473B734C">
                <v:shadow color="black" matrix="68157f,,,68157f" offset="-.9945mm,.36197mm" on="t" opacity="39321f" type="perspective"/>
              </v:shape>
            </w:pict>
          </mc:Fallback>
        </mc:AlternateContent>
      </w:r>
      <w:r w:rsidR="00A8532C">
        <w:rPr>
          <w:noProof/>
        </w:rPr>
        <mc:AlternateContent>
          <mc:Choice Requires="wps">
            <w:drawing>
              <wp:anchor allowOverlap="1" behindDoc="0" distB="0" distL="114300" distR="114300" distT="0" layoutInCell="1" locked="0" relativeHeight="251663360" simplePos="0" wp14:anchorId="6387FA3D" wp14:editId="2FD576F4">
                <wp:simplePos x="0" y="0"/>
                <wp:positionH relativeFrom="column">
                  <wp:posOffset>1694180</wp:posOffset>
                </wp:positionH>
                <wp:positionV relativeFrom="paragraph">
                  <wp:posOffset>4776470</wp:posOffset>
                </wp:positionV>
                <wp:extent cx="1878965" cy="243840"/>
                <wp:effectExtent b="0" l="0" r="0" t="0"/>
                <wp:wrapNone/>
                <wp:docPr id="39" name="文本框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78965" cy="243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1D5DC94" w14:textId="77777777" w:rsidR="00986085" w:rsidRDefault="003F24F1">
                            <w:pPr>
                              <w:spacing w:line="240" w:lineRule="exact"/>
                            </w:pPr>
                            <w:r>
                              <w:rPr>
                                <w:rFonts w:ascii="方正兰亭粗黑简体" w:eastAsia="方正兰亭粗黑简体" w:hint="eastAsia"/>
                                <w:color w:val="00B0F0"/>
                                <w:kern w:val="24"/>
                              </w:rPr>
                              <w:t xml:space="preserve">校内活动   </w:t>
                            </w:r>
                            <w:r>
                              <w:rPr>
                                <w:rFonts w:ascii="方正兰亭粗黑简体" w:eastAsia="方正兰亭粗黑简体"/>
                                <w:color w:val="FFFFFF"/>
                                <w:kern w:val="24"/>
                                <w:sz w:val="22"/>
                              </w:rPr>
                              <w:t>Practice</w:t>
                            </w:r>
                          </w:p>
                        </w:txbxContent>
                      </wps:txbx>
                      <wps:bodyPr rtlCol="0" wrap="square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filled="f" id="文本框 13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ycK4gtQEAADIDAAAOAAAAZHJzL2Uyb0RvYy54bWysUkuOEzEQ3SNxB8t74nyGmUwrnREwGjYj QBo4gOO20xZtl3E56c4F4Aas2LDnXDkHZeczI9ghNu6PX716r14tbgbXsa2OaMHXfDIac6a9gsb6 dc0/fbx7MecMk/SN7MDrmu808pvl82eLPlR6Ci10jY6MSDxWfah5m1KohEDVaidxBEF7ujQQnUz0 GdeiibIndteJ6Xh8KXqITYigNCL9vT1c8mXhN0ar9N4Y1Il1NSdtqZyxnKt8iuVCVusoQ2vVUYb8 BxVOWk9Nz1S3Mkm2ifYvKmdVBASTRgqcAGOs0sUDuZmM/3Dz0MqgixcaDobzmPD/0ap32w+R2abm s2vOvHSU0f77t/2PX/ufX9lkNs0T6gNWBHwIBE3Daxgo6eIWwz2oz0gQ8QRzKEBC54kMJrr8JK+M CimE3XnwekhMZbb51fz68iVniu6mF7P5RUlGPFaHiOmtBsfyS80jBVsUyO09ptxfVidIbubhznbd SddBSlaYhtVQ3F6dfK2g2ZGtnlag5vhlI6PmLKbuDZSNyWQYXm0SEZY+meVQczRNwZT2xyXKyT/9 LqjHVV/+BgAA//8DAFBLAwQUAAYACAAAACEA4/ZUN98AAAALAQAADwAAAGRycy9kb3ducmV2Lnht bEyPzU7DMBCE70i8g7VI3KhdS3EhxKkqfiQOXGjDfRubOCJeR7HbpG+POcFxZ0cz31TbxQ/sbKfY B9KwXglgltpgeuo0NIfXu3tgMSEZHAJZDRcbYVtfX1VYmjDThz3vU8dyCMUSNbiUxpLz2DrrMa7C aCn/vsLkMeVz6riZcM7hfuBSCMU99pQbHI72ydn2e3/yGlIyu/WlefHx7XN5f56daAtstL69WXaP wJJd0p8ZfvEzOtSZ6RhOZCIbNEilMnrSsCmkBJYdhZIbYMesPAgFvK74/w31DwAAAP//AwBQSwEC LQAUAAYACAAAACEAtoM4kv4AAADhAQAAEwAAAAAAAAAAAAAAAAAAAAAAW0NvbnRlbnRfVHlwZXNd LnhtbFBLAQItABQABgAIAAAAIQA4/SH/1gAAAJQBAAALAAAAAAAAAAAAAAAAAC8BAABfcmVscy8u cmVsc1BLAQItABQABgAIAAAAIQAycK4gtQEAADIDAAAOAAAAAAAAAAAAAAAAAC4CAABkcnMvZTJv RG9jLnhtbFBLAQItABQABgAIAAAAIQDj9lQ33wAAAAsBAAAPAAAAAAAAAAAAAAAAAA8EAABkcnMv ZG93bnJldi54bWxQSwUGAAAAAAQABADzAAAAGwUAAAAA " o:spid="_x0000_s1033" stroked="f" style="position:absolute;left:0;text-align:left;margin-left:133.4pt;margin-top:376.1pt;width:147.95pt;height:19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type="#_x0000_t202" w14:anchorId="6387FA3D">
                <v:textbox style="mso-fit-shape-to-text:t">
                  <w:txbxContent>
                    <w:p w14:paraId="11D5DC94" w14:textId="77777777" w:rsidR="00986085" w:rsidRDefault="003F24F1">
                      <w:pPr>
                        <w:spacing w:line="240" w:lineRule="exact"/>
                      </w:pPr>
                      <w:r>
                        <w:rPr>
                          <w:rFonts w:ascii="方正兰亭粗黑简体" w:eastAsia="方正兰亭粗黑简体" w:hint="eastAsia"/>
                          <w:color w:val="00B0F0"/>
                          <w:kern w:val="24"/>
                        </w:rPr>
                        <w:t xml:space="preserve">校内活动   </w:t>
                      </w:r>
                      <w:r>
                        <w:rPr>
                          <w:rFonts w:ascii="方正兰亭粗黑简体" w:eastAsia="方正兰亭粗黑简体"/>
                          <w:color w:val="FFFFFF"/>
                          <w:kern w:val="24"/>
                          <w:sz w:val="22"/>
                        </w:rPr>
                        <w:t>Practice</w:t>
                      </w:r>
                    </w:p>
                  </w:txbxContent>
                </v:textbox>
              </v:shape>
            </w:pict>
          </mc:Fallback>
        </mc:AlternateContent>
      </w:r>
      <w:r w:rsidR="00A8532C">
        <w:rPr>
          <w:noProof/>
        </w:rPr>
        <mc:AlternateContent>
          <mc:Choice Requires="wps">
            <w:drawing>
              <wp:anchor allowOverlap="1" behindDoc="0" distB="0" distL="114300" distR="114300" distT="0" layoutInCell="1" locked="0" relativeHeight="251664384" simplePos="0" wp14:anchorId="7297D94A" wp14:editId="6F702F14">
                <wp:simplePos x="0" y="0"/>
                <wp:positionH relativeFrom="column">
                  <wp:posOffset>1426210</wp:posOffset>
                </wp:positionH>
                <wp:positionV relativeFrom="paragraph">
                  <wp:posOffset>4779010</wp:posOffset>
                </wp:positionV>
                <wp:extent cx="227330" cy="259080"/>
                <wp:effectExtent b="121920" l="95250" r="20320" t="95250"/>
                <wp:wrapNone/>
                <wp:docPr id="40" name="平行四边形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7330" cy="259080"/>
                        </a:xfrm>
                        <a:prstGeom prst="parallelogram">
                          <a:avLst>
                            <a:gd fmla="val 62490" name="adj"/>
                          </a:avLst>
                        </a:prstGeom>
                        <a:solidFill>
                          <a:srgbClr val="4A4E59"/>
                        </a:solidFill>
                        <a:ln algn="ctr" cap="flat" cmpd="sng" w="57150">
                          <a:noFill/>
                          <a:prstDash val="solid"/>
                          <a:miter lim="800000"/>
                        </a:ln>
                        <a:effectLst>
                          <a:outerShdw algn="ctr" blurRad="101600" dir="4200000" dist="25400" rotWithShape="0" sx="101000" sy="101000">
                            <a:prstClr val="black">
                              <a:alpha val="64000"/>
                            </a:prstClr>
                          </a:outerShdw>
                        </a:effectLst>
                      </wps:spPr>
                      <wps:bodyPr anchor="ctr" rtlCol="0" wrap="square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adj="13498" fillcolor="#4a4e59" id="平行四边形 4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aAuAjfgIAAMcEAAAOAAAAZHJzL2Uyb0RvYy54bWysVM1uEzEQviPxDpbvdDfbJE2ibKqqpVwq qCiI88TrzZr6D9vJpu/AG/RUXoFTD/A2lfoYjL2btMANkYPlWY+/me/zN5kfb5UkG+68MLqkg4Oc Eq6ZqYRelfTjh/NXE0p8AF2BNJqX9IZ7erx4+WLe2hkvTGNkxR1BEO1nrS1pE4KdZZlnDVfgD4zl Gg9r4xQEDN0qqxy0iK5kVuT5OGuNq6wzjHuPX8+6Q7pI+HXNWXhX154HIkuKvYW0urQu45ot5jBb ObCNYH0b8A9dKBAai+6hziAAWTvxF5QSzBlv6nDAjMpMXQvGEwdkM8j/YHPVgOWJC4rj7V4m//9g 2dvNpSOiKukQ5dGg8I0e7r8/3n19uL19/Hn/8OMbwROUqbV+htlX9tJFot5eGHbt8SD77SQGvs/Z 1k7FXKRJtknzm73mfBsIw49FcXR4iKUZHhWjaT5JxTKY7S5b58MbbhSJm5JacCAllwYfTSXJYXPh Q9K+6glA9ZmSWkl8yQ1IMi6G0x1qn4z4O9xExkhRnQspU+BWy1PpCF5FVU6Gr0fTyB+v+OdpUpO2 pKOjwSh2D+jdWkLArbKoptcrSkCucChYcKlPbWKFZLhY+wx809VIsJ0TlQg4DlKokk7y+OsrSx07 48nQPVuzxtSrpmrJUq7de8Cig3wwxiukElGpYjTsArT7EGclohGPkmNat0fJd/unVokz4ZMITTJf fK5YOTa812QpgV130kvbQEdijMV23fbZSbN9myl6xiDZpnNK9MzSVDfoxBZHEdX7sgbHKXFBnppu ckGzxiCTJzVP1sHUIuwc2AH0dsRpSfX6yY7j+DxOWU//P4tfAAAA//8DAFBLAwQUAAYACAAAACEA LICff+AAAAALAQAADwAAAGRycy9kb3ducmV2LnhtbEyPTU/DMAyG70j8h8hIXBBLCV0ZpemEkLgh oZVJiFvWeG0hcaom28q/x5zg5o9Hrx9X69k7ccQpDoE03CwyEEhtsAN1GrZvz9crEDEZssYFQg3f GGFdn59VprThRBs8NqkTHEKxNBr6lMZSytj26E1chBGJd/sweZO4nTppJ3PicO+kyrJCejMQX+jN iE89tl/NwWtwY/4aZeY/G/vxftUt08tqv221vryYHx9AJJzTHwy/+qwONTvtwoFsFE6DUnnBqIa7 peKCCVVkOYgdT+5vc5B1Jf//UP8AAAD//wMAUEsBAi0AFAAGAAgAAAAhALaDOJL+AAAA4QEAABMA AAAAAAAAAAAAAAAAAAAAAFtDb250ZW50X1R5cGVzXS54bWxQSwECLQAUAAYACAAAACEAOP0h/9YA AACUAQAACwAAAAAAAAAAAAAAAAAvAQAAX3JlbHMvLnJlbHNQSwECLQAUAAYACAAAACEAWgLgI34C AADHBAAADgAAAAAAAAAAAAAAAAAuAgAAZHJzL2Uyb0RvYy54bWxQSwECLQAUAAYACAAAACEALICf f+AAAAALAQAADwAAAAAAAAAAAAAAAADYBAAAZHJzL2Rvd25yZXYueG1sUEsFBgAAAAAEAAQA8wAA AOUFAAAAAA== " o:spid="_x0000_s1026" stroked="f" strokeweight="4.5pt" style="position:absolute;left:0;text-align:left;margin-left:112.3pt;margin-top:376.3pt;width:17.9pt;height:20.4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type="#_x0000_t7" w14:anchorId="155EAB98">
                <v:shadow color="black" matrix="66191f,,,66191f" offset=".24131mm,.663mm" on="t" opacity="41943f" type="perspective"/>
              </v:shape>
            </w:pict>
          </mc:Fallback>
        </mc:AlternateContent>
      </w:r>
      <w:r w:rsidR="00A8532C">
        <w:rPr>
          <w:noProof/>
        </w:rPr>
        <mc:AlternateContent>
          <mc:Choice Requires="wps">
            <w:drawing>
              <wp:anchor allowOverlap="1" behindDoc="0" distB="0" distL="114300" distR="114300" distT="0" layoutInCell="1" locked="0" relativeHeight="251665408" simplePos="0" wp14:anchorId="4677D1A3" wp14:editId="5DFDE864">
                <wp:simplePos x="0" y="0"/>
                <wp:positionH relativeFrom="column">
                  <wp:posOffset>1572895</wp:posOffset>
                </wp:positionH>
                <wp:positionV relativeFrom="paragraph">
                  <wp:posOffset>6449695</wp:posOffset>
                </wp:positionV>
                <wp:extent cx="4705985" cy="259080"/>
                <wp:effectExtent b="25400" l="20320" r="36195" t="1270"/>
                <wp:wrapNone/>
                <wp:docPr id="4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4705985" cy="259080"/>
                        </a:xfrm>
                        <a:custGeom>
                          <a:avLst/>
                          <a:gdLst>
                            <a:gd fmla="*/ 1770532 w 4706252" name="T0"/>
                            <a:gd fmla="*/ 259229 h 259229" name="T1"/>
                            <a:gd fmla="*/ 4706252 w 4706252" name="T2"/>
                            <a:gd fmla="*/ 259229 h 259229" name="T3"/>
                            <a:gd fmla="*/ 4706252 w 4706252" name="T4"/>
                            <a:gd fmla="*/ 175455 h 259229" name="T5"/>
                            <a:gd fmla="*/ 2174549 w 4706252" name="T6"/>
                            <a:gd fmla="*/ 175455 h 259229" name="T7"/>
                            <a:gd fmla="*/ 2074433 w 4706252" name="T8"/>
                            <a:gd fmla="*/ 0 h 259229" name="T9"/>
                            <a:gd fmla="*/ 2072579 w 4706252" name="T10"/>
                            <a:gd fmla="*/ 0 h 259229" name="T11"/>
                            <a:gd fmla="*/ 1770532 w 4706252" name="T12"/>
                            <a:gd fmla="*/ 0 h 259229" name="T13"/>
                            <a:gd fmla="*/ 1072994 w 4706252" name="T14"/>
                            <a:gd fmla="*/ 0 h 259229" name="T15"/>
                            <a:gd fmla="*/ 553294 w 4706252" name="T16"/>
                            <a:gd fmla="*/ 0 h 259229" name="T17"/>
                            <a:gd fmla="*/ 0 w 4706252" name="T18"/>
                            <a:gd fmla="*/ 0 h 259229" name="T19"/>
                            <a:gd fmla="*/ 142202 w 4706252" name="T20"/>
                            <a:gd fmla="*/ 258866 h 259229" name="T21"/>
                            <a:gd fmla="*/ 415551 w 4706252" name="T22"/>
                            <a:gd fmla="*/ 258866 h 259229" name="T23"/>
                            <a:gd fmla="*/ 1072994 w 4706252" name="T24"/>
                            <a:gd fmla="*/ 258866 h 259229" name="T25"/>
                            <a:gd fmla="*/ 1770532 w 4706252" name="T26"/>
                            <a:gd fmla="*/ 258866 h 259229" name="T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b="b" l="0" r="r" t="0"/>
                          <a:pathLst>
                            <a:path h="259229" w="4706252">
                              <a:moveTo>
                                <a:pt x="1770532" y="259229"/>
                              </a:moveTo>
                              <a:lnTo>
                                <a:pt x="4706252" y="259229"/>
                              </a:lnTo>
                              <a:lnTo>
                                <a:pt x="4706252" y="175455"/>
                              </a:lnTo>
                              <a:lnTo>
                                <a:pt x="2174549" y="175455"/>
                              </a:lnTo>
                              <a:lnTo>
                                <a:pt x="2074433" y="0"/>
                              </a:lnTo>
                              <a:lnTo>
                                <a:pt x="2072579" y="0"/>
                              </a:lnTo>
                              <a:lnTo>
                                <a:pt x="1770532" y="0"/>
                              </a:lnTo>
                              <a:lnTo>
                                <a:pt x="1072994" y="0"/>
                              </a:lnTo>
                              <a:lnTo>
                                <a:pt x="553294" y="0"/>
                              </a:lnTo>
                              <a:lnTo>
                                <a:pt x="0" y="0"/>
                              </a:lnTo>
                              <a:lnTo>
                                <a:pt x="142202" y="258866"/>
                              </a:lnTo>
                              <a:lnTo>
                                <a:pt x="415551" y="258866"/>
                              </a:lnTo>
                              <a:lnTo>
                                <a:pt x="1072994" y="258866"/>
                              </a:lnTo>
                              <a:lnTo>
                                <a:pt x="1770532" y="258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4E59"/>
                        </a:solidFill>
                        <a:ln>
                          <a:noFill/>
                        </a:ln>
                        <a:effectLst>
                          <a:outerShdw algn="ctr" dir="4200031" dist="25400" rotWithShape="0" sx="100999" sy="100999">
                            <a:srgbClr val="000000">
                              <a:alpha val="64000"/>
                            </a:s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571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anchor="ctr" anchorCtr="0" bIns="45720" lIns="91440" rIns="91440" rot="0" tIns="45720" upright="1" vert="horz" wrap="square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coordsize="4706252,259229" fillcolor="#4a4e59" id="AutoShape 29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HCKY0aAQAAOkOAAAOAAAAZHJzL2Uyb0RvYy54bWysV1uPozYUfq/U/2DxWKkDdiCEaDKr0Wy3 qrRtV5pp++yACaiAqe2EzP76Hl/IeKYToFXzQGz4/PncfI7P7Ydz26ATE7Lm3S7AN1GAWJfzou4O u+C3p0/fbwIkFe0K2vCO7YJnJoMPd99+czv0W0Z4xZuCCQQkndwO/S6olOq3YSjzirVU3vCedfCx 5KKlCqbiEBaCDsDeNiGJonU4cFH0gudMSnj70X4M7gx/WbJc/VqWkinU7AKQTZmnMM+9foZ3t3R7 ELSv6tyJQf+DFC2tO9j0QvWRKoqOov4HVVvngkteqpuctyEvyzpnRgfQBkdvtHmsaM+MLmAc2V/M JP8/2vyX0xeB6mIXxAHqaAsuuj8qbnZGJNP2GXq5Bdhj/0VoDWX/med/StTxh4p2B3YvBB8qRguQ Cmt8+GqBnkhYivbDz7wAegr0xlTnUrSobOr+d71QU4M50Nn45vniG3ZWKIeXcRol2SYJUA7fSJJF G+O8kG41j16dH6X6kXEzpqfPUlnfFjAynimcfk8QB2XbgJu/CxFOgXdF0IBggzVJiIuICxh7YNiW kAxVyA7eQokHdWzXeVceeIYXPHORd5YXLHQB4zSJk+SqvGsPSnAaJ3F2Xd7UA8/wwpG/iECiNI5X q+u8mQeOroqKfZ8BJ0nSCVmx77QJUt9h84Hge2yC1PcWBkmzLL6uPfbdNUHquyqBeJ3k9F01wem7 KZoQcZmHiO8hHBMSTRwq4juIJJvNen3V9cT3UoyTJMHXhSW+k+aI/5WniO+pOWbfXbOBRXx/vcMM Ke4wJjFajXktP3cuscEIQSLWGVPnuZ5LnUR1loNM+WRTMmTHc2eS5PtgsLEGr0z+ngOD3TQ4WQQG U2hwuggMIanBpuyA2tMy65yg0XDaddWZhTsd8TIlsdMSTugidqcnXqYodpriZarqw6VVhXOzRBh9 ZAx8marEqQohvojdqQpx68Gt/V1ICrh3vb1xiQDBjWuv10CQUqUjeRyiwRR4U39RZeo7FFoTzi0/ sSdugErHtTtORsGXMgy7vwCbzl8w1nVtkVcLRtj43xt+H27rnNNyhI3/Fu7qphFnCdyWQwMf7y8j 4fjviG2RW4D0LTLN6crRAk5bYxYAbWDObGuqgSGz6W3SojbFL0X7Ki0g9231LjxvuGQ2rHWMmrxy CVYd494lU/KmLj7VTaOjU4rD/qER6ESh04jv4x+S8Wi/gjUmC3dcL7Pb2DfM9CruSPCjYuKxKgZU 1BJaFpLEERi6qKFxiaHriVZQP6U+DFGUZVCfJcT2OKbNATqxXMF5E1z9UavKXObH8vBKTqCCnzln tOkraqVfw26jRx3c2OEilpl5Epsbv77k22Zhz4tnuPDD7uYuD90hDCouvgZogE5rF8i/jlSwADU/ ddA0ZDiOQTtlJnGS6mQn/C97/wvtcqByCtrJg4I5LDr2oj5UsJftJjquO5my1n2AkdDK5SbQTxk1 XO+nGzZ/blAvHerd3wAAAP//AwBQSwMEFAAGAAgAAAAhAC/uBXLhAAAADQEAAA8AAABkcnMvZG93 bnJldi54bWxMj8FOwzAQRO9I/IO1SFwQtRORNoQ4FYoEFw6Uwge48ZIE4nUUu23K17M9wW13ZzT7 plzPbhAHnELvSUOyUCCQGm97ajV8vD/d5iBCNGTN4Ak1nDDAurq8KE1h/ZHe8LCNreAQCoXR0MU4 FlKGpkNnwsKPSKx9+smZyOvUSjuZI4e7QaZKLaUzPfGHzoxYd9h8b/dOg6LkxvRY16efZ0pf5Ndm eLUbra+v5scHEBHn+GeGMz6jQ8VMO78nG8SgIb1brdjKgkoynthyn+fcZnc+ZcsMZFXK/y2qXwAA AP//AwBQSwECLQAUAAYACAAAACEAtoM4kv4AAADhAQAAEwAAAAAAAAAAAAAAAAAAAAAAW0NvbnRl bnRfVHlwZXNdLnhtbFBLAQItABQABgAIAAAAIQA4/SH/1gAAAJQBAAALAAAAAAAAAAAAAAAAAC8B AABfcmVscy8ucmVsc1BLAQItABQABgAIAAAAIQBHCKY0aAQAAOkOAAAOAAAAAAAAAAAAAAAAAC4C AABkcnMvZTJvRG9jLnhtbFBLAQItABQABgAIAAAAIQAv7gVy4QAAAA0BAAAPAAAAAAAAAAAAAAAA AMIGAABkcnMvZG93bnJldi54bWxQSwUGAAAAAAQABADzAAAA0AcAAAAA " o:spid="_x0000_s1026" path="m1770532,259229r2935720,l4706252,175455r-2531703,l2074433,r-1854,l1770532,,1072994,,553294,,,,142202,258866r273349,l1072994,258866r697538,l1770532,259229xe" stroked="f" strokeweight="4.5pt" style="position:absolute;left:0;text-align:left;margin-left:123.85pt;margin-top:507.85pt;width:370.55pt;height:20.4pt;flip:y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w14:anchorId="03527F63">
                <v:stroke joinstyle="miter"/>
                <v:shadow color="black" matrix="66191f,,,66191f" offset=".24131mm,.663mm" on="t" opacity="41943f" type="perspective"/>
                <v:path o:connectangles="0,0,0,0,0,0,0,0,0,0,0,0,0,0" o:connectlocs="1770432,259080;4705985,259080;4705985,175354;2174426,175354;2074315,0;2072461,0;1770432,0;1072933,0;553263,0;0,0;142194,258717;415527,258717;1072933,258717;1770432,258717" o:connecttype="custom"/>
              </v:shape>
            </w:pict>
          </mc:Fallback>
        </mc:AlternateContent>
      </w:r>
      <w:r w:rsidR="00A8532C">
        <w:rPr>
          <w:noProof/>
        </w:rPr>
        <mc:AlternateContent>
          <mc:Choice Requires="wps">
            <w:drawing>
              <wp:anchor allowOverlap="1" behindDoc="0" distB="0" distL="114300" distR="114300" distT="0" layoutInCell="1" locked="0" relativeHeight="251666432" simplePos="0" wp14:anchorId="7DB22776" wp14:editId="3635D91B">
                <wp:simplePos x="0" y="0"/>
                <wp:positionH relativeFrom="column">
                  <wp:posOffset>3459480</wp:posOffset>
                </wp:positionH>
                <wp:positionV relativeFrom="paragraph">
                  <wp:posOffset>6450330</wp:posOffset>
                </wp:positionV>
                <wp:extent cx="227330" cy="259080"/>
                <wp:effectExtent b="179070" l="190500" r="77470" t="171450"/>
                <wp:wrapNone/>
                <wp:docPr id="34" name="平行四边形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7330" cy="259080"/>
                        </a:xfrm>
                        <a:prstGeom prst="parallelogram">
                          <a:avLst>
                            <a:gd fmla="val 62490" name="adj"/>
                          </a:avLst>
                        </a:prstGeom>
                        <a:solidFill>
                          <a:srgbClr val="2192BC"/>
                        </a:solidFill>
                        <a:ln algn="ctr" cap="flat" cmpd="sng" w="57150">
                          <a:noFill/>
                          <a:prstDash val="solid"/>
                          <a:miter lim="800000"/>
                        </a:ln>
                        <a:effectLst>
                          <a:outerShdw algn="ctr" blurRad="203200" dir="9600000" dist="38100" rotWithShape="0" sx="104000" sy="104000">
                            <a:prstClr val="black">
                              <a:alpha val="60000"/>
                            </a:prstClr>
                          </a:outerShdw>
                        </a:effectLst>
                      </wps:spPr>
                      <wps:bodyPr anchor="ctr" rtlCol="0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adj="13498" fillcolor="#2192bc" id="平行四边形 34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lQYODbAIAAJ8EAAAOAAAAZHJzL2Uyb0RvYy54bWysVM1uEzEQviPxDpbvdDebNk1W3VSiVblU UBEQ54nXmzX1n2w3m7wDb9ATfQVOPcDbVOpjMPZuQoAbIgfLszP+5ptvZnJ2vlGSrLnzwuiKjo5y SrhmphZ6VdGPH65eTSnxAXQN0mhe0S339Hz+8sVZZ0temNbImjuCINqXna1oG4Its8yzlivwR8Zy jc7GOAUBTbfKagcdoiuZFXk+yTrjausM497j18veSecJv2k4C++axvNAZEWRW0inS+cyntn8DMqV A9sKNtCAf2ChQGhMuoe6hADkzom/oJRgznjThCNmVGaaRjCeasBqRvkf1SxasDzVguJ4u5fJ/z9Y 9nZ944ioKzo+pkSDwh49PX57/vrl6f7++cfj0/cHgh6UqbO+xOiFvXGxUG+vDbv16Mh+80TDDzGb xqkYi2WSTdJ8u9ecbwJh+LEoTsdj7AxDV3Eyy6epJxmUu8fW+fCGG0XipaIWHEjJpcGmqSQ5rK99 SNrXQwFQf6akURI7uQZJJsXxbIc6BCP+DjcVY6Sor4SUyXCr5YV0BJ8ipdGseH0R68cn/jBMatJV 9OR0dBLZA85uIyHgVVlU0+sVJSBXuBQsuMRTm5ghDVzMfQm+7XMk2H4SlQi4DlKoik7z+BsySx2Z 8TTQQ7XmDkMXbd2Rpbxz7wGTFvkYd4KSWkSlxtNRb+C4zyY9GvEo+Sg/jsjEo+S7+y+qxJnwSYQ2 DV9sV8wcCe81WUpgt7300rbQF5ESDGyH6KTZnmayDipIY9NPSpyZpam3OIkuyAvT7ypo1hrkHvXb jRluQcIZNjau2aGN98P/lflPAAAA//8DAFBLAwQUAAYACAAAACEAZtMn4eMAAAANAQAADwAAAGRy cy9kb3ducmV2LnhtbEyPQUvDQBCF74L/YRnBi9jdShNCzKaIIIKg0lbF4zS7JqHZ2Zjdtom/3ulJ bzPzHm++VyxH14mDHULrScN8pkBYqrxpqdbwtnm4zkCEiGSw82Q1TDbAsjw/KzA3/kgre1jHWnAI hRw1NDH2uZShaqzDMPO9Jda+/OAw8jrU0gx45HDXyRulUumwJf7QYG/vG1vt1nunIZued638fv/B l8/X6YOunjbVI2p9eTHe3YKIdox/ZjjhMzqUzLT1ezJBdBqSxYLRIwtqnvDEliRTKYjt6ZSkKciy kP9blL8AAAD//wMAUEsBAi0AFAAGAAgAAAAhALaDOJL+AAAA4QEAABMAAAAAAAAAAAAAAAAAAAAA AFtDb250ZW50X1R5cGVzXS54bWxQSwECLQAUAAYACAAAACEAOP0h/9YAAACUAQAACwAAAAAAAAAA AAAAAAAvAQAAX3JlbHMvLnJlbHNQSwECLQAUAAYACAAAACEAZUGDg2wCAACfBAAADgAAAAAAAAAA AAAAAAAuAgAAZHJzL2Uyb0RvYy54bWxQSwECLQAUAAYACAAAACEAZtMn4eMAAAANAQAADwAAAAAA AAAAAAAAAADGBAAAZHJzL2Rvd25yZXYueG1sUEsFBgAAAAAEAAQA8wAAANYFAAAAAA== " o:spid="_x0000_s1026" stroked="f" strokeweight="4.5pt" style="position:absolute;left:0;text-align:left;margin-left:272.4pt;margin-top:507.9pt;width:17.9pt;height:20.4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type="#_x0000_t7" w14:anchorId="72F1C326">
                <v:shadow color="black" matrix="68157f,,,68157f" offset="-.9945mm,.36197mm" on="t" opacity="39321f" type="perspective"/>
              </v:shape>
            </w:pict>
          </mc:Fallback>
        </mc:AlternateContent>
      </w:r>
      <w:r w:rsidR="00A8532C">
        <w:rPr>
          <w:noProof/>
        </w:rPr>
        <mc:AlternateContent>
          <mc:Choice Requires="wps">
            <w:drawing>
              <wp:anchor allowOverlap="1" behindDoc="0" distB="0" distL="114300" distR="114300" distT="0" layoutInCell="1" locked="0" relativeHeight="251667456" simplePos="0" wp14:anchorId="36A0E47C" wp14:editId="5B914F55">
                <wp:simplePos x="0" y="0"/>
                <wp:positionH relativeFrom="column">
                  <wp:posOffset>1694180</wp:posOffset>
                </wp:positionH>
                <wp:positionV relativeFrom="paragraph">
                  <wp:posOffset>6447790</wp:posOffset>
                </wp:positionV>
                <wp:extent cx="1878965" cy="243840"/>
                <wp:effectExtent b="0" l="0" r="0" t="0"/>
                <wp:wrapNone/>
                <wp:docPr id="35" name="文本框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78965" cy="243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EBC9256" w14:textId="77777777" w:rsidR="00986085" w:rsidRDefault="003F24F1">
                            <w:pPr>
                              <w:spacing w:line="240" w:lineRule="exact"/>
                              <w:rPr>
                                <w:rFonts w:ascii="方正兰亭粗黑简体" w:eastAsia="方正兰亭粗黑简体"/>
                                <w:color w:val="FFFFFF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方正兰亭粗黑简体" w:eastAsia="方正兰亭粗黑简体" w:hint="eastAsia"/>
                                <w:color w:val="00B0F0"/>
                                <w:kern w:val="24"/>
                              </w:rPr>
                              <w:t xml:space="preserve">技能评价   </w:t>
                            </w:r>
                            <w:r>
                              <w:rPr>
                                <w:rFonts w:ascii="方正兰亭粗黑简体" w:eastAsia="方正兰亭粗黑简体"/>
                                <w:color w:val="FFFFFF"/>
                                <w:kern w:val="24"/>
                                <w:sz w:val="22"/>
                              </w:rPr>
                              <w:t>Skill</w:t>
                            </w:r>
                          </w:p>
                        </w:txbxContent>
                      </wps:txbx>
                      <wps:bodyPr rtlCol="0" wrap="square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filled="f" id="文本框 141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f+dhwtgEAADIDAAAOAAAAZHJzL2Uyb0RvYy54bWysUktu2zAQ3RfIHQjuY9mOmyqC5SBpkG6C tkDaA9AUaREVOSyHtuQLtDfoqpvuey6fo0P6kyDdFd1QH7558968mV8PtmMbFdCAq/lkNOZMOQmN cauaf/50f15yhlG4RnTgVM23Cvn14uzVvPeVmkILXaMCIxKHVe9r3sboq6JA2SorcAReObrUEKyI 9BlWRRNET+y2K6bj8WXRQ2h8AKkQ6e/d/pIvMr/WSsYPWqOKrKs5aYv5DPlcprNYzEW1CsK3Rh5k iH9QYYVx1PREdSeiYOtg/qKyRgZA0HEkwRagtZEqeyA3k/ELN4+t8Cp7oeGgP40J/x+tfL/5GJhp an7xmjMnLGW0+/F99/P37tc3NplN0oR6jxUBHz1B43ALAyWd3aJ/APkFCVI8w+wLkNBpIoMONj3J K6NCCmF7GrwaIpOJrXxTXl2SAEl309lFOcvJFE/VPmB8p8Cy9FLzQMFmBWLzgDH1F9URkpo5uDdd d9S1l5IUxmE5ZLfl0dcSmi3Z6mkFao5f1yIozkLs3kLemESG/mYdiTD3SSz7moNpCia3PyxRSv75 d0Y9rfriDwAAAP//AwBQSwMEFAAGAAgAAAAhAHn5FMjgAAAADQEAAA8AAABkcnMvZG93bnJldi54 bWxMj81OwzAQhO9IvIO1SNyok0BCFeJUFT8SBy6UcN/GSxwR21G8bdK3xz3R4+yMZr6tNosdxJGm 0HunIF0lIMi1XveuU9B8vd2tQQRGp3HwjhScKMCmvr6qsNR+dp903HEnYokLJSowzGMpZWgNWQwr P5KL3o+fLHKUUyf1hHMst4PMkqSQFnsXFwyO9Gyo/d0drAJmvU1PzasN79/Lx8tskjbHRqnbm2X7 BIJp4f8wnPEjOtSRae8PTgcxKMiKIqJzNJI0fwARI3mRPYLYn0/5/RpkXcnLL+o/AAAA//8DAFBL AQItABQABgAIAAAAIQC2gziS/gAAAOEBAAATAAAAAAAAAAAAAAAAAAAAAABbQ29udGVudF9UeXBl c10ueG1sUEsBAi0AFAAGAAgAAAAhADj9If/WAAAAlAEAAAsAAAAAAAAAAAAAAAAALwEAAF9yZWxz Ly5yZWxzUEsBAi0AFAAGAAgAAAAhAJ/52HC2AQAAMgMAAA4AAAAAAAAAAAAAAAAALgIAAGRycy9l Mm9Eb2MueG1sUEsBAi0AFAAGAAgAAAAhAHn5FMjgAAAADQEAAA8AAAAAAAAAAAAAAAAAEAQAAGRy cy9kb3ducmV2LnhtbFBLBQYAAAAABAAEAPMAAAAdBQAAAAA= " o:spid="_x0000_s1034" stroked="f" style="position:absolute;left:0;text-align:left;margin-left:133.4pt;margin-top:507.7pt;width:147.95pt;height:19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type="#_x0000_t202" w14:anchorId="36A0E47C">
                <v:textbox style="mso-fit-shape-to-text:t">
                  <w:txbxContent>
                    <w:p w14:paraId="2EBC9256" w14:textId="77777777" w:rsidR="00986085" w:rsidRDefault="003F24F1">
                      <w:pPr>
                        <w:spacing w:line="240" w:lineRule="exact"/>
                        <w:rPr>
                          <w:rFonts w:ascii="方正兰亭粗黑简体" w:eastAsia="方正兰亭粗黑简体"/>
                          <w:color w:val="FFFFFF"/>
                          <w:kern w:val="24"/>
                          <w:sz w:val="22"/>
                        </w:rPr>
                      </w:pPr>
                      <w:r>
                        <w:rPr>
                          <w:rFonts w:ascii="方正兰亭粗黑简体" w:eastAsia="方正兰亭粗黑简体" w:hint="eastAsia"/>
                          <w:color w:val="00B0F0"/>
                          <w:kern w:val="24"/>
                        </w:rPr>
                        <w:t xml:space="preserve">技能评价   </w:t>
                      </w:r>
                      <w:r>
                        <w:rPr>
                          <w:rFonts w:ascii="方正兰亭粗黑简体" w:eastAsia="方正兰亭粗黑简体"/>
                          <w:color w:val="FFFFFF"/>
                          <w:kern w:val="24"/>
                          <w:sz w:val="22"/>
                        </w:rPr>
                        <w:t>Skill</w:t>
                      </w:r>
                    </w:p>
                  </w:txbxContent>
                </v:textbox>
              </v:shape>
            </w:pict>
          </mc:Fallback>
        </mc:AlternateContent>
      </w:r>
      <w:r w:rsidR="00A8532C">
        <w:rPr>
          <w:noProof/>
        </w:rPr>
        <mc:AlternateContent>
          <mc:Choice Requires="wps">
            <w:drawing>
              <wp:anchor allowOverlap="1" behindDoc="0" distB="0" distL="114300" distR="114300" distT="0" layoutInCell="1" locked="0" relativeHeight="251668480" simplePos="0" wp14:anchorId="556A4462" wp14:editId="106B6B3A">
                <wp:simplePos x="0" y="0"/>
                <wp:positionH relativeFrom="column">
                  <wp:posOffset>1426210</wp:posOffset>
                </wp:positionH>
                <wp:positionV relativeFrom="paragraph">
                  <wp:posOffset>6450330</wp:posOffset>
                </wp:positionV>
                <wp:extent cx="227330" cy="259080"/>
                <wp:effectExtent b="121920" l="95250" r="20320" t="95250"/>
                <wp:wrapNone/>
                <wp:docPr id="36" name="平行四边形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7330" cy="259080"/>
                        </a:xfrm>
                        <a:prstGeom prst="parallelogram">
                          <a:avLst>
                            <a:gd fmla="val 62490" name="adj"/>
                          </a:avLst>
                        </a:prstGeom>
                        <a:solidFill>
                          <a:srgbClr val="4A4E59"/>
                        </a:solidFill>
                        <a:ln algn="ctr" cap="flat" cmpd="sng" w="57150">
                          <a:noFill/>
                          <a:prstDash val="solid"/>
                          <a:miter lim="800000"/>
                        </a:ln>
                        <a:effectLst>
                          <a:outerShdw algn="ctr" blurRad="101600" dir="4200000" dist="25400" rotWithShape="0" sx="101000" sy="101000">
                            <a:prstClr val="black">
                              <a:alpha val="64000"/>
                            </a:prstClr>
                          </a:outerShdw>
                        </a:effectLst>
                      </wps:spPr>
                      <wps:bodyPr anchor="ctr" rtlCol="0" wrap="square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adj="13498" fillcolor="#4a4e59" id="平行四边形 36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vsRgzfwIAAMcEAAAOAAAAZHJzL2Uyb0RvYy54bWysVM1uEzEQviPxDpbvdDebn6ZRN1XVUi4V VBTEeeL1Zk39h+1k03fgDXoqr8CpB3ibSn0Mxt5NGuCGyMHy7Iy/me+bmRyfbJQka+68MLqkg4Oc Eq6ZqYRelvTjh4tXU0p8AF2BNJqX9JZ7ejJ/+eK4tTNemMbIijuCINrPWlvSJgQ7yzLPGq7AHxjL NTpr4xQENN0yqxy0iK5kVuT5JGuNq6wzjHuPX887J50n/LrmLLyra88DkSXF2kI6XToX8czmxzBb OrCNYH0Z8A9VKBAak+6gziEAWTnxF5QSzBlv6nDAjMpMXQvGEwdkM8j/YHPdgOWJC4rj7U4m//9g 2dv1lSOiKulwQokGhT16fPj+dP/18e7u6efD449vBD0oU2v9DKOv7ZWLRL29NOzGoyP7zRMN38ds aqdiLNIkm6T57U5zvgmE4ceiOBwOsTMMXcX4KJ+mnmQw2z62zoc33CgSLyW14EBKLg02TSXJYX3p Q9K+6glA9ZmSWkns5BokmRSjoy1qH4z4W9xExkhRXQgpk+GWizPpCD4t6eh09Hp8FPnjE78fJjVp Szo+HIxj9YCzW0sIeFUW1fR6SQnIJS4FCy7VqU3MkAYu5j4H33Q5Emw3iUoEXAcpVEmnefz1maWO lfE00D1bs8LQ66ZqyUKu3HvApIN8MMEnpBJRqWI86gwc9xHuSkQjHiXHsO6Okm/vz6USZ8InEZo0 fLFdMXMseKfJQgK76aSXtoGOxASTbavto5NmuzKTtccgjU03KXFmFqa6xUlscRVRvS8rcJwSF+SZ 6TYXNGsMMnlW83QVTC3CdgI7gH4ccVtSvn6z4zru2ynq+f9n/gsAAP//AwBQSwMEFAAGAAgAAAAh ADxSMO7gAAAADQEAAA8AAABkcnMvZG93bnJldi54bWxMj0FLxDAQhe+C/yGM4EXcZEsbltp0EcGb INYF8ZZtZttqMylNdrf+e2dPepz3Pt68V20XP4oTznEIZGC9UiCQ2uAG6gzs3p/vNyBisuTsGAgN /GCEbX19VdnShTO94alJneAQiqU10Kc0lVLGtkdv4ypMSOwdwuxt4nPupJvtmcP9KDOltPR2IP7Q 2wmfemy/m6M3ME75a5TKfzXu8+OuK9LL5rBrjbm9WR4fQCRc0h8Ml/pcHWrutA9HclGMBrIs14yy odYFj2Ak0yoHsb9IhdYg60r+X1H/AgAA//8DAFBLAQItABQABgAIAAAAIQC2gziS/gAAAOEBAAAT AAAAAAAAAAAAAAAAAAAAAABbQ29udGVudF9UeXBlc10ueG1sUEsBAi0AFAAGAAgAAAAhADj9If/W AAAAlAEAAAsAAAAAAAAAAAAAAAAALwEAAF9yZWxzLy5yZWxzUEsBAi0AFAAGAAgAAAAhAG+xGDN/ AgAAxwQAAA4AAAAAAAAAAAAAAAAALgIAAGRycy9lMm9Eb2MueG1sUEsBAi0AFAAGAAgAAAAhADxS MO7gAAAADQEAAA8AAAAAAAAAAAAAAAAA2QQAAGRycy9kb3ducmV2LnhtbFBLBQYAAAAABAAEAPMA AADmBQAAAAA= " o:spid="_x0000_s1026" stroked="f" strokeweight="4.5pt" style="position:absolute;left:0;text-align:left;margin-left:112.3pt;margin-top:507.9pt;width:17.9pt;height:20.4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type="#_x0000_t7" w14:anchorId="184FCD2B">
                <v:shadow color="black" matrix="66191f,,,66191f" offset=".24131mm,.663mm" on="t" opacity="41943f" type="perspective"/>
              </v:shape>
            </w:pict>
          </mc:Fallback>
        </mc:AlternateContent>
      </w:r>
      <w:r w:rsidR="00A8532C">
        <w:rPr>
          <w:noProof/>
        </w:rPr>
        <mc:AlternateContent>
          <mc:Choice Requires="wps">
            <w:drawing>
              <wp:anchor allowOverlap="1" behindDoc="0" distB="0" distL="114300" distR="114300" distT="0" layoutInCell="1" locked="0" relativeHeight="251669504" simplePos="0" wp14:anchorId="68CE4D8C" wp14:editId="4651F07C">
                <wp:simplePos x="0" y="0"/>
                <wp:positionH relativeFrom="column">
                  <wp:posOffset>1572895</wp:posOffset>
                </wp:positionH>
                <wp:positionV relativeFrom="paragraph">
                  <wp:posOffset>8136890</wp:posOffset>
                </wp:positionV>
                <wp:extent cx="4705985" cy="259080"/>
                <wp:effectExtent b="33655" l="20320" r="36195" t="2540"/>
                <wp:wrapNone/>
                <wp:docPr id="3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4705985" cy="259080"/>
                        </a:xfrm>
                        <a:custGeom>
                          <a:avLst/>
                          <a:gdLst>
                            <a:gd fmla="*/ 1770532 w 4706252" name="T0"/>
                            <a:gd fmla="*/ 259229 h 259229" name="T1"/>
                            <a:gd fmla="*/ 4706252 w 4706252" name="T2"/>
                            <a:gd fmla="*/ 259229 h 259229" name="T3"/>
                            <a:gd fmla="*/ 4706252 w 4706252" name="T4"/>
                            <a:gd fmla="*/ 175455 h 259229" name="T5"/>
                            <a:gd fmla="*/ 2174549 w 4706252" name="T6"/>
                            <a:gd fmla="*/ 175455 h 259229" name="T7"/>
                            <a:gd fmla="*/ 2074433 w 4706252" name="T8"/>
                            <a:gd fmla="*/ 0 h 259229" name="T9"/>
                            <a:gd fmla="*/ 2072579 w 4706252" name="T10"/>
                            <a:gd fmla="*/ 0 h 259229" name="T11"/>
                            <a:gd fmla="*/ 1770532 w 4706252" name="T12"/>
                            <a:gd fmla="*/ 0 h 259229" name="T13"/>
                            <a:gd fmla="*/ 1072994 w 4706252" name="T14"/>
                            <a:gd fmla="*/ 0 h 259229" name="T15"/>
                            <a:gd fmla="*/ 553294 w 4706252" name="T16"/>
                            <a:gd fmla="*/ 0 h 259229" name="T17"/>
                            <a:gd fmla="*/ 0 w 4706252" name="T18"/>
                            <a:gd fmla="*/ 0 h 259229" name="T19"/>
                            <a:gd fmla="*/ 142202 w 4706252" name="T20"/>
                            <a:gd fmla="*/ 258866 h 259229" name="T21"/>
                            <a:gd fmla="*/ 415551 w 4706252" name="T22"/>
                            <a:gd fmla="*/ 258866 h 259229" name="T23"/>
                            <a:gd fmla="*/ 1072994 w 4706252" name="T24"/>
                            <a:gd fmla="*/ 258866 h 259229" name="T25"/>
                            <a:gd fmla="*/ 1770532 w 4706252" name="T26"/>
                            <a:gd fmla="*/ 258866 h 259229" name="T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b="b" l="0" r="r" t="0"/>
                          <a:pathLst>
                            <a:path h="259229" w="4706252">
                              <a:moveTo>
                                <a:pt x="1770532" y="259229"/>
                              </a:moveTo>
                              <a:lnTo>
                                <a:pt x="4706252" y="259229"/>
                              </a:lnTo>
                              <a:lnTo>
                                <a:pt x="4706252" y="175455"/>
                              </a:lnTo>
                              <a:lnTo>
                                <a:pt x="2174549" y="175455"/>
                              </a:lnTo>
                              <a:lnTo>
                                <a:pt x="2074433" y="0"/>
                              </a:lnTo>
                              <a:lnTo>
                                <a:pt x="2072579" y="0"/>
                              </a:lnTo>
                              <a:lnTo>
                                <a:pt x="1770532" y="0"/>
                              </a:lnTo>
                              <a:lnTo>
                                <a:pt x="1072994" y="0"/>
                              </a:lnTo>
                              <a:lnTo>
                                <a:pt x="553294" y="0"/>
                              </a:lnTo>
                              <a:lnTo>
                                <a:pt x="0" y="0"/>
                              </a:lnTo>
                              <a:lnTo>
                                <a:pt x="142202" y="258866"/>
                              </a:lnTo>
                              <a:lnTo>
                                <a:pt x="415551" y="258866"/>
                              </a:lnTo>
                              <a:lnTo>
                                <a:pt x="1072994" y="258866"/>
                              </a:lnTo>
                              <a:lnTo>
                                <a:pt x="1770532" y="258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4E59"/>
                        </a:solidFill>
                        <a:ln>
                          <a:noFill/>
                        </a:ln>
                        <a:effectLst>
                          <a:outerShdw algn="ctr" dir="4200031" dist="25400" rotWithShape="0" sx="100999" sy="100999">
                            <a:srgbClr val="000000">
                              <a:alpha val="64000"/>
                            </a:s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571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anchor="ctr" anchorCtr="0" bIns="45720" lIns="91440" rIns="91440" rot="0" tIns="45720" upright="1" vert="horz" wrap="square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coordsize="4706252,259229" fillcolor="#4a4e59" id="AutoShape 2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XhOnlbwQAAOkOAAAOAAAAZHJzL2Uyb0RvYy54bWysV01v4zYQvRfofyB0LNBYpCU7NuIsgmy3 KLBtF0janmmJsoRKokrSkbO/vjMk5TBpLKlFfZBJ6fFxvjjDuflwamryJJSuZLuL6FUcEdFmMq/a wy767fHT99cR0Ya3Oa9lK3bRs9DRh9tvv7npu61gspR1LhQBklZv+24XlcZ028VCZ6VouL6SnWjh YyFVww1M1WGRK94De1MvWByvFr1UeadkJrSGtx/dx+jW8heFyMyvRaGFIfUuAtmMfSr73ONzcXvD twfFu7LKvBj8P0jR8KqFTc9UH7nh5Kiqf1A1VaakloW5ymSzkEVRZcLqANrQ+I02DyXvhNUFjKO7 s5n0/0eb/fL0RZEq30XLiLS8ARfdHY20OxOWon36Tm8B9tB9Uaih7j7L7E9NWnlf8vYg7pSSfSl4 DlJRxC9eLcCJhqVk3/8sc6DnQG9NdSpUQ4q66n7HhUgN5iAn65vns2/EyZAMXibrON1cpxHJ4BtL N/G1dd6Cb5EHV2dHbX4U0o7502dtnG9zGFnP5F6/R4iDoqnBzd8tCF0D75KRnsAGK5YyHxFnMA3A sC1jG1KCYXDwFsoCqGe7zAvmPgsxwZsE0ElesNCZl67TJE0vyrsKoIyukzTZXJZ3HYAneOHIn0Vg 8TpJlsvLvJsAHF8UlYY+A06WrkdkpaHTRkhDh00HQuixEdLQWxQk3WySy9rT0F0jpKGrUojXUc7Q VSOcoZviERHneYiFHqIJY/HIoWKhg1h6fb1aXXQ9C72U0DRN6WVhWeikKeJ/5SnIhUFUT4gcumsy sFjor3dkhhR3GJIYL4e8lp1an9hgRCARY8bEPNdJjUkUsxxkykeXkiE7nlqbJN8Hg40RvLT5ewoM dkOwLQ4g3DgzmALB61nMEJIItpl1khlzAqLhtGPVmRKEeh3pPCWp1xJO6Cx2ryedpyj1mtJ5quLh QlXh3MwRBo+Mhc9TlXlVXbmfNCTzqkLcBsK4ZT4kFdy73t64VETgxrXHNRCk3GAkD0PS2wJv6y8p bX3H+oqfG/kkHqUFGoxrf5ysgi9lGHZ/AdZtuGCo62iRVwsG2PDfWf4Q7uqc13KADf8O7uumFWcO 3JVDCx/uLwPh8O+JXZGbgQwtMs7py9EMTldjZgBdYE5sa6uBJXPpbdSiLsXPRYcqzSAPbfUuPKul Fi6sMUZtXjkHK8Z4cMnUsq7yT1VdY3Rqddjf14o8ceg0krvkh3Q42q9gtc3CrcRlbhv3RthexR8J eTRCPZR5T/JKQ8vC0iQGQ+cVNC4JdD3xEuqnxsMQx5sN1GcNsT2MeX2ATiwzcN6UNH9UprSX+aE8 vJITqOBnzxmvu5I76Vew2+BRD7d2OItlZ4HE9saPl3zXLOxl/gwXftjd3uWhO4RBKdXXiPTQae0i /deRKxGR+qcWmoYNTRLQzthJkq4x2anwyz78wtsMqLyCbnJvYA6Ljp2qDiXs5bqJVmInU1TYB1gJ nVx+Av2UVcP3ftiwhXOLeulQb/8GAAD//wMAUEsDBBQABgAIAAAAIQAcuZ1U4AAAAA0BAAAPAAAA ZHJzL2Rvd25yZXYueG1sTI/BTsMwEETvSPyDtUhcEHViKhpCnApFggsHSuED3HhJAvY6it025etZ TnDcmafZmWo9eycOOMUhkIZ8kYFAaoMdqNPw/vZ4XYCIyZA1LhBqOGGEdX1+VpnShiO94mGbOsEh FEujoU9pLKWMbY/exEUYkdj7CJM3ic+pk3YyRw73Tqosu5XeDMQfejNi02P7td17DRnlV2bApjl9 P5F6lp8b92I3Wl9ezA/3IBLO6Q+G3/pcHWrutAt7slE4DWq5WjHKhiryJQhG7oqC1+xYulFKgawr +X9F/QMAAP//AwBQSwECLQAUAAYACAAAACEAtoM4kv4AAADhAQAAEwAAAAAAAAAAAAAAAAAAAAAA W0NvbnRlbnRfVHlwZXNdLnhtbFBLAQItABQABgAIAAAAIQA4/SH/1gAAAJQBAAALAAAAAAAAAAAA AAAAAC8BAABfcmVscy8ucmVsc1BLAQItABQABgAIAAAAIQBXhOnlbwQAAOkOAAAOAAAAAAAAAAAA AAAAAC4CAABkcnMvZTJvRG9jLnhtbFBLAQItABQABgAIAAAAIQAcuZ1U4AAAAA0BAAAPAAAAAAAA AAAAAAAAAMkGAABkcnMvZG93bnJldi54bWxQSwUGAAAAAAQABADzAAAA1gcAAAAA " o:spid="_x0000_s1026" path="m1770532,259229r2935720,l4706252,175455r-2531703,l2074433,r-1854,l1770532,,1072994,,553294,,,,142202,258866r273349,l1072994,258866r697538,l1770532,259229xe" stroked="f" strokeweight="4.5pt" style="position:absolute;left:0;text-align:left;margin-left:123.85pt;margin-top:640.7pt;width:370.55pt;height:20.4pt;flip:y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w14:anchorId="3F172744">
                <v:stroke joinstyle="miter"/>
                <v:shadow color="black" matrix="66191f,,,66191f" offset=".24131mm,.663mm" on="t" opacity="41943f" type="perspective"/>
                <v:path o:connectangles="0,0,0,0,0,0,0,0,0,0,0,0,0,0" o:connectlocs="1770432,259080;4705985,259080;4705985,175354;2174426,175354;2074315,0;2072461,0;1770432,0;1072933,0;553263,0;0,0;142194,258717;415527,258717;1072933,258717;1770432,258717" o:connecttype="custom"/>
              </v:shape>
            </w:pict>
          </mc:Fallback>
        </mc:AlternateContent>
      </w:r>
      <w:r w:rsidR="00A8532C">
        <w:rPr>
          <w:noProof/>
        </w:rPr>
        <mc:AlternateContent>
          <mc:Choice Requires="wps">
            <w:drawing>
              <wp:anchor allowOverlap="1" behindDoc="0" distB="0" distL="114300" distR="114300" distT="0" layoutInCell="1" locked="0" relativeHeight="251670528" simplePos="0" wp14:anchorId="4D81EDEB" wp14:editId="25BDA3E1">
                <wp:simplePos x="0" y="0"/>
                <wp:positionH relativeFrom="column">
                  <wp:posOffset>3459480</wp:posOffset>
                </wp:positionH>
                <wp:positionV relativeFrom="paragraph">
                  <wp:posOffset>8137525</wp:posOffset>
                </wp:positionV>
                <wp:extent cx="227330" cy="259080"/>
                <wp:effectExtent b="179070" l="190500" r="77470" t="171450"/>
                <wp:wrapNone/>
                <wp:docPr id="30" name="平行四边形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7330" cy="259080"/>
                        </a:xfrm>
                        <a:prstGeom prst="parallelogram">
                          <a:avLst>
                            <a:gd fmla="val 62490" name="adj"/>
                          </a:avLst>
                        </a:prstGeom>
                        <a:solidFill>
                          <a:srgbClr val="2192BC"/>
                        </a:solidFill>
                        <a:ln algn="ctr" cap="flat" cmpd="sng" w="57150">
                          <a:noFill/>
                          <a:prstDash val="solid"/>
                          <a:miter lim="800000"/>
                        </a:ln>
                        <a:effectLst>
                          <a:outerShdw algn="ctr" blurRad="203200" dir="9600000" dist="38100" rotWithShape="0" sx="104000" sy="104000">
                            <a:prstClr val="black">
                              <a:alpha val="60000"/>
                            </a:prstClr>
                          </a:outerShdw>
                        </a:effectLst>
                      </wps:spPr>
                      <wps:bodyPr anchor="ctr" rtlCol="0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adj="13498" fillcolor="#2192bc" id="平行四边形 3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pFsPDagIAAJ8EAAAOAAAAZHJzL2Uyb0RvYy54bWysVM1uEzEQviPxDpbvZDebJk2ibirRqlwq qAiI88TrzZr6T7aTTd+BN+iJvgKnHuBtKvUxGHs3IcANkYPlWY+/+b7PMzk73ylJttx5YXRJh4Oc Eq6ZqYRel/Tjh6tXU0p8AF2BNJqX9I57er54+eKstXNemMbIijuCINrPW1vSJgQ7zzLPGq7AD4zl Gg9r4xQEDN06qxy0iK5kVuT5JGuNq6wzjHuPXy+7Q7pI+HXNWXhX154HIkuK3EJaXVpXcc0WZzBf O7CNYD0N+AcWCoTGogeoSwhANk78BaUEc8abOgyYUZmpa8F40oBqhvkfapYNWJ60oDneHmzy/w+W vd3eOCKqko7QHg0K3+jp8dvz1y9P9/fPPx6fvj8QPEGbWuvnmL20Ny4K9fbasFuPB9lvJzHwfc6u dirmokyyS57fHTznu0AYfiyK01EszfCoGM/yaSqWwXx/2Tof3nCjSNyU1IIDKbk0+GgqWQ7bax+S 91UvAKrPlNRK4ktuQZJJcTLbo/bJiL/HTWKMFNWVkDIFbr26kI7gVaQ0nBWvL6J+vOKP06QmbUnH p8NxZA/Yu7WEgFtl0U2v15SAXONQsOAST21ihdRwsfYl+KarkWC7TlQi4DhIoUo6zeOvryx1ZMZT Q/dqzQZTl03VkpXcuPeARYt8hDNBSSWiU6PpsAuw3WeTDo14tHyYn0Rk4tHy/f4XVeJM+CRCk5ov PlesHAkfPFlJYLed9dI20IlIBXq2fXby7EAzRUcKUtt0nRJ7ZmWqO+xEF+SF6WYVNGsMco/+7dsM pyDh9BMbx+w4xv3x/8riJwAAAP//AwBQSwMEFAAGAAgAAAAhAPx4up/kAAAADQEAAA8AAABkcnMv ZG93bnJldi54bWxMj0FLw0AQhe+C/2EZwYu0m6ZNCTGbIoIIghbbKh6n2TUJzc7G7LZN/PWOJz2+ eY/3vslXg23FyfS+caRgNo1AGCqdbqhSsNs+TFIQPiBpbB0ZBaPxsCouL3LMtDvTqzltQiW4hHyG CuoQukxKX9bGop+6zhB7n663GFj2ldQ9nrnctjKOoqW02BAv1NiZ+9qUh83RKkjH50Mjv96+8eVj Pb7TzdO2fESlrq+Gu1sQwQzhLwy/+IwOBTPt3ZG0F62CZLFg9MBGnM4SEBxJ0mgJYs+neRzPQRa5 /P9F8QMAAP//AwBQSwECLQAUAAYACAAAACEAtoM4kv4AAADhAQAAEwAAAAAAAAAAAAAAAAAAAAAA W0NvbnRlbnRfVHlwZXNdLnhtbFBLAQItABQABgAIAAAAIQA4/SH/1gAAAJQBAAALAAAAAAAAAAAA AAAAAC8BAABfcmVscy8ucmVsc1BLAQItABQABgAIAAAAIQApFsPDagIAAJ8EAAAOAAAAAAAAAAAA AAAAAC4CAABkcnMvZTJvRG9jLnhtbFBLAQItABQABgAIAAAAIQD8eLqf5AAAAA0BAAAPAAAAAAAA AAAAAAAAAMQEAABkcnMvZG93bnJldi54bWxQSwUGAAAAAAQABADzAAAA1QUAAAAA " o:spid="_x0000_s1026" stroked="f" strokeweight="4.5pt" style="position:absolute;left:0;text-align:left;margin-left:272.4pt;margin-top:640.75pt;width:17.9pt;height:20.4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type="#_x0000_t7" w14:anchorId="2FFE5291">
                <v:shadow color="black" matrix="68157f,,,68157f" offset="-.9945mm,.36197mm" on="t" opacity="39321f" type="perspective"/>
              </v:shape>
            </w:pict>
          </mc:Fallback>
        </mc:AlternateContent>
      </w:r>
      <w:r w:rsidR="00A8532C">
        <w:rPr>
          <w:noProof/>
        </w:rPr>
        <mc:AlternateContent>
          <mc:Choice Requires="wps">
            <w:drawing>
              <wp:anchor allowOverlap="1" behindDoc="0" distB="0" distL="114300" distR="114300" distT="0" layoutInCell="1" locked="0" relativeHeight="251671552" simplePos="0" wp14:anchorId="0C912618" wp14:editId="4049C270">
                <wp:simplePos x="0" y="0"/>
                <wp:positionH relativeFrom="column">
                  <wp:posOffset>1694180</wp:posOffset>
                </wp:positionH>
                <wp:positionV relativeFrom="paragraph">
                  <wp:posOffset>8134985</wp:posOffset>
                </wp:positionV>
                <wp:extent cx="1878965" cy="243840"/>
                <wp:effectExtent b="0" l="0" r="0" t="0"/>
                <wp:wrapNone/>
                <wp:docPr id="31" name="文本框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78965" cy="243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91A52CD" w14:textId="77777777" w:rsidR="00986085" w:rsidRDefault="003F24F1">
                            <w:pPr>
                              <w:spacing w:line="240" w:lineRule="exact"/>
                            </w:pPr>
                            <w:r>
                              <w:rPr>
                                <w:rFonts w:ascii="方正兰亭粗黑简体" w:eastAsia="方正兰亭粗黑简体" w:hint="eastAsia"/>
                                <w:color w:val="00B0F0"/>
                                <w:kern w:val="24"/>
                              </w:rPr>
                              <w:t xml:space="preserve">荣誉奖励    </w:t>
                            </w:r>
                            <w:r>
                              <w:rPr>
                                <w:rFonts w:ascii="方正兰亭粗黑简体" w:eastAsia="方正兰亭粗黑简体"/>
                                <w:color w:val="FFFFFF"/>
                                <w:kern w:val="24"/>
                                <w:sz w:val="22"/>
                              </w:rPr>
                              <w:t>Awards</w:t>
                            </w:r>
                          </w:p>
                        </w:txbxContent>
                      </wps:txbx>
                      <wps:bodyPr rtlCol="0" wrap="square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filled="f" id="文本框 169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1aLoAtQEAADIDAAAOAAAAZHJzL2Uyb0RvYy54bWysUktyEzEQ3VPFHVTaY9lOMM6UxykgFTYp oCrkALJG8qgYqYVa9owvADdgxSZ7zuVz0JIdJxV2FBvNR69fv9evF5eD69hWR7Tgaz4ZjTnTXkFj /brmd1+uX805wyR9IzvwuuY7jfxy+fLFog+VnkILXaMjIxKPVR9q3qYUKiFQtdpJHEHQni4NRCcT fca1aKLsid11Yjoez0QPsQkRlEakv1eHS74s/MZolT4ZgzqxruakLZUzlnOVT7FcyGodZWitOsqQ /6DCSeup6YnqSibJNtH+ReWsioBg0kiBE2CMVbp4IDeT8TM3t60Munih4WA4jQn/H636uP0cmW1q fjbhzEtHGe1//tj/+r2//84ms4s8oT5gRcDbQNA0vIOBki5uMdyA+ooEEU8whwIkdJ7IYKLLT/LK qJBC2J0Gr4fEVGabv5lfzF5zpuhuen42Py/JiMfqEDF90OBYfql5pGCLArm9wZT7y+oBkpt5uLZd 96DrICUrTMNqKG5PvlbQ7MhWTytQc/y2kVFzFlP3HsrGZDIMbzeJCEufzHKoOZqmYEr74xLl5J9+ F9Tjqi//AAAA//8DAFBLAwQUAAYACAAAACEAdHyvauAAAAANAQAADwAAAGRycy9kb3ducmV2Lnht bEyPzU7DMBCE70i8g7VI3KiToIQ2jVNV/EgcuFDCfRubOCJeR7HbpG/PcoLj7Ixmvq12ixvE2Uyh 96QgXSUgDLVe99QpaD5e7tYgQkTSOHgyCi4mwK6+vqqw1H6md3M+xE5wCYUSFdgYx1LK0FrjMKz8 aIi9Lz85jCynTuoJZy53g8ySpJAOe+IFi6N5tKb9Ppycghj1Pr00zy68fi5vT7NN2hwbpW5vlv0W RDRL/AvDLz6jQ81MR38iHcSgICsKRo9sZOs0BcGRvMgeQBz5dJ9ucpB1Jf9/Uf8AAAD//wMAUEsB Ai0AFAAGAAgAAAAhALaDOJL+AAAA4QEAABMAAAAAAAAAAAAAAAAAAAAAAFtDb250ZW50X1R5cGVz XS54bWxQSwECLQAUAAYACAAAACEAOP0h/9YAAACUAQAACwAAAAAAAAAAAAAAAAAvAQAAX3JlbHMv LnJlbHNQSwECLQAUAAYACAAAACEA9Wi6ALUBAAAyAwAADgAAAAAAAAAAAAAAAAAuAgAAZHJzL2Uy b0RvYy54bWxQSwECLQAUAAYACAAAACEAdHyvauAAAAANAQAADwAAAAAAAAAAAAAAAAAPBAAAZHJz L2Rvd25yZXYueG1sUEsFBgAAAAAEAAQA8wAAABwFAAAAAA== " o:spid="_x0000_s1035" stroked="f" style="position:absolute;left:0;text-align:left;margin-left:133.4pt;margin-top:640.55pt;width:147.95pt;height:19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type="#_x0000_t202" w14:anchorId="0C912618">
                <v:textbox style="mso-fit-shape-to-text:t">
                  <w:txbxContent>
                    <w:p w14:paraId="191A52CD" w14:textId="77777777" w:rsidR="00986085" w:rsidRDefault="003F24F1">
                      <w:pPr>
                        <w:spacing w:line="240" w:lineRule="exact"/>
                      </w:pPr>
                      <w:r>
                        <w:rPr>
                          <w:rFonts w:ascii="方正兰亭粗黑简体" w:eastAsia="方正兰亭粗黑简体" w:hint="eastAsia"/>
                          <w:color w:val="00B0F0"/>
                          <w:kern w:val="24"/>
                        </w:rPr>
                        <w:t xml:space="preserve">荣誉奖励    </w:t>
                      </w:r>
                      <w:r>
                        <w:rPr>
                          <w:rFonts w:ascii="方正兰亭粗黑简体" w:eastAsia="方正兰亭粗黑简体"/>
                          <w:color w:val="FFFFFF"/>
                          <w:kern w:val="24"/>
                          <w:sz w:val="22"/>
                        </w:rPr>
                        <w:t>Awards</w:t>
                      </w:r>
                    </w:p>
                  </w:txbxContent>
                </v:textbox>
              </v:shape>
            </w:pict>
          </mc:Fallback>
        </mc:AlternateContent>
      </w:r>
      <w:r w:rsidR="00A8532C">
        <w:rPr>
          <w:noProof/>
        </w:rPr>
        <mc:AlternateContent>
          <mc:Choice Requires="wps">
            <w:drawing>
              <wp:anchor allowOverlap="1" behindDoc="0" distB="0" distL="114300" distR="114300" distT="0" layoutInCell="1" locked="0" relativeHeight="251672576" simplePos="0" wp14:anchorId="376F1267" wp14:editId="491351B3">
                <wp:simplePos x="0" y="0"/>
                <wp:positionH relativeFrom="column">
                  <wp:posOffset>1426210</wp:posOffset>
                </wp:positionH>
                <wp:positionV relativeFrom="paragraph">
                  <wp:posOffset>8137525</wp:posOffset>
                </wp:positionV>
                <wp:extent cx="227330" cy="259080"/>
                <wp:effectExtent b="121920" l="95250" r="20320" t="95250"/>
                <wp:wrapNone/>
                <wp:docPr id="32" name="平行四边形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7330" cy="259080"/>
                        </a:xfrm>
                        <a:prstGeom prst="parallelogram">
                          <a:avLst>
                            <a:gd fmla="val 62490" name="adj"/>
                          </a:avLst>
                        </a:prstGeom>
                        <a:solidFill>
                          <a:srgbClr val="4A4E59"/>
                        </a:solidFill>
                        <a:ln algn="ctr" cap="flat" cmpd="sng" w="57150">
                          <a:noFill/>
                          <a:prstDash val="solid"/>
                          <a:miter lim="800000"/>
                        </a:ln>
                        <a:effectLst>
                          <a:outerShdw algn="ctr" blurRad="101600" dir="4200000" dist="25400" rotWithShape="0" sx="101000" sy="101000">
                            <a:prstClr val="black">
                              <a:alpha val="64000"/>
                            </a:prstClr>
                          </a:outerShdw>
                        </a:effectLst>
                      </wps:spPr>
                      <wps:bodyPr anchor="ctr" rtlCol="0" wrap="square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adj="13498" fillcolor="#4a4e59" id="平行四边形 3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n5O7bfwIAAMcEAAAOAAAAZHJzL2Uyb0RvYy54bWysVM1uEzEQviPxDpbvdDebn6ZRN1XVUi4V VBTEeeL1Zk39h+1k03fgDXoqr8CpB3ibSn0Mxt5NGuCGyMHy7Iy/me+bmRyfbJQka+68MLqkg4Oc Eq6ZqYRelvTjh4tXU0p8AF2BNJqX9JZ7ejJ/+eK4tTNemMbIijuCINrPWlvSJgQ7yzLPGq7AHxjL NTpr4xQENN0yqxy0iK5kVuT5JGuNq6wzjHuPX887J50n/LrmLLyra88DkSXF2kI6XToX8czmxzBb OrCNYH0Z8A9VKBAak+6gziEAWTnxF5QSzBlv6nDAjMpMXQvGEwdkM8j/YHPdgOWJC4rj7U4m//9g 2dv1lSOiKumwoESDwh49Pnx/uv/6eHf39PPh8cc3gh6UqbV+htHX9spFot5eGnbj0ZH95omG72M2 tVMxFmmSTdL8dqc53wTC8GNRHA6H2BmGrmJ8lE9TTzKYbR9b58MbbhSJl5JacCAllwabppLksL70 IWlf9QSg+kxJrSR2cg2STIrR0Ra1D0b8LW4iY6SoLoSUyXDLxZl0BJ+WdHQ6ej0+ivzxid8Pk5q0 JR0fDsaxesDZrSUEvCqLanq9pATkEpeCBZfq1CZmSAMXc5+Db7ocCbabRCUCroMUqqTTPP76zFLH ynga6J6tWWHodVO1ZCFX7j1g0kE+mOATUomoVDEedQaO+wh3JaIRj5JjWHdHybf351KJM+GTCE0a vtiumDkWvNNkIYHddNJL20BHYoLJttX20UmzXZnJ2mOQxqablDgzC1Pd4iS2uIqo3pcVOE6JC/LM dJsLmjUGmTyreboKphZhO4EdQD+OuC0pX7/ZcR337RT1/P8z/wUAAP//AwBQSwMEFAAGAAgAAAAh AKb5rZDhAAAADQEAAA8AAABkcnMvZG93bnJldi54bWxMj1FLwzAQx98Fv0M4wRdxybKulK7pEME3 QawD8S1rsrYzuZQm2+q393xyj3f/H//7XbWdvWNnO8UhoILlQgCz2AYzYKdg9/HyWACLSaPRLqBV 8GMjbOvbm0qXJlzw3Z6b1DEqwVhqBX1KY8l5bHvrdVyE0SJlhzB5nWicOm4mfaFy77gUIudeD0gX ej3a5962383JK3Bj9ha58MfGfH0+dOv0Whx2rVL3d/PTBliyc/qH4U+f1KEmp304oYnMKZAyywml QBbLNTBCZC4yYHtaraRcAa8rfv1F/QsAAP//AwBQSwECLQAUAAYACAAAACEAtoM4kv4AAADhAQAA EwAAAAAAAAAAAAAAAAAAAAAAW0NvbnRlbnRfVHlwZXNdLnhtbFBLAQItABQABgAIAAAAIQA4/SH/ 1gAAAJQBAAALAAAAAAAAAAAAAAAAAC8BAABfcmVscy8ucmVsc1BLAQItABQABgAIAAAAIQCn5O7b fwIAAMcEAAAOAAAAAAAAAAAAAAAAAC4CAABkcnMvZTJvRG9jLnhtbFBLAQItABQABgAIAAAAIQCm +a2Q4QAAAA0BAAAPAAAAAAAAAAAAAAAAANkEAABkcnMvZG93bnJldi54bWxQSwUGAAAAAAQABADz AAAA5wUAAAAA " o:spid="_x0000_s1026" stroked="f" strokeweight="4.5pt" style="position:absolute;left:0;text-align:left;margin-left:112.3pt;margin-top:640.75pt;width:17.9pt;height:20.4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type="#_x0000_t7" w14:anchorId="58B416B7">
                <v:shadow color="black" matrix="66191f,,,66191f" offset=".24131mm,.663mm" on="t" opacity="41943f" type="perspective"/>
              </v:shape>
            </w:pict>
          </mc:Fallback>
        </mc:AlternateContent>
      </w:r>
      <w:r w:rsidR="00A8532C">
        <w:rPr>
          <w:noProof/>
        </w:rPr>
        <mc:AlternateContent>
          <mc:Choice Requires="wps">
            <w:drawing>
              <wp:anchor allowOverlap="1" behindDoc="0" distB="0" distL="114300" distR="114300" distT="0" layoutInCell="1" locked="0" relativeHeight="251673600" simplePos="0" wp14:anchorId="3B21CF49" wp14:editId="677040D2">
                <wp:simplePos x="0" y="0"/>
                <wp:positionH relativeFrom="column">
                  <wp:posOffset>1413510</wp:posOffset>
                </wp:positionH>
                <wp:positionV relativeFrom="paragraph">
                  <wp:posOffset>393700</wp:posOffset>
                </wp:positionV>
                <wp:extent cx="4857750" cy="1005840"/>
                <wp:effectExtent b="0" l="0" r="0" t="0"/>
                <wp:wrapNone/>
                <wp:docPr id="24" name="矩形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57750" cy="1005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F9D0AF9" w14:textId="4966D4E4" w:rsidR="00986085" w:rsidRDefault="003F24F1">
                            <w:pPr>
                              <w:spacing w:line="360" w:lineRule="exact"/>
                            </w:pPr>
                            <w:r>
                              <w:rPr>
                                <w:rFonts w:ascii="方正兰亭粗黑简体" w:eastAsia="方正兰亭粗黑简体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201</w:t>
                            </w:r>
                            <w:r w:rsidR="00B538A3">
                              <w:rPr>
                                <w:rFonts w:ascii="方正兰亭粗黑简体" w:eastAsia="方正兰亭粗黑简体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3</w:t>
                            </w:r>
                            <w:r>
                              <w:rPr>
                                <w:rFonts w:ascii="方正兰亭粗黑简体" w:eastAsia="方正兰亭粗黑简体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.09—201</w:t>
                            </w:r>
                            <w:r w:rsidR="00B538A3">
                              <w:rPr>
                                <w:rFonts w:ascii="方正兰亭粗黑简体" w:eastAsia="方正兰亭粗黑简体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7</w:t>
                            </w:r>
                            <w:r>
                              <w:rPr>
                                <w:rFonts w:ascii="方正兰亭粗黑简体" w:eastAsia="方正兰亭粗黑简体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.</w:t>
                            </w:r>
                            <w:r w:rsidR="00B538A3">
                              <w:rPr>
                                <w:rFonts w:ascii="方正兰亭粗黑简体" w:eastAsia="方正兰亭粗黑简体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7</w:t>
                            </w:r>
                            <w:r>
                              <w:rPr>
                                <w:rFonts w:ascii="方正兰亭粗黑简体" w:eastAsia="方正兰亭粗黑简体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="00B538A3">
                              <w:rPr>
                                <w:rFonts w:ascii="方正兰亭粗黑简体" w:eastAsia="方正兰亭粗黑简体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商洛学院</w:t>
                            </w:r>
                            <w:r>
                              <w:rPr>
                                <w:rFonts w:ascii="方正兰亭粗黑简体" w:eastAsia="方正兰亭粗黑简体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="00B538A3">
                              <w:rPr>
                                <w:rFonts w:ascii="方正兰亭粗黑简体" w:eastAsia="方正兰亭粗黑简体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生物制药工程</w:t>
                            </w:r>
                            <w:r>
                              <w:rPr>
                                <w:rFonts w:ascii="方正兰亭粗黑简体" w:eastAsia="方正兰亭粗黑简体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专业         本科学历</w:t>
                            </w:r>
                          </w:p>
                          <w:p w14:paraId="06BACE79" w14:textId="3B77B19F" w:rsidR="00986085" w:rsidRDefault="003F24F1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ascii="方正兰亭黑简体" w:eastAsia="方正兰亭黑简体" w:hint="eastAsia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>201</w:t>
                            </w:r>
                            <w:r w:rsidR="00B538A3">
                              <w:rPr>
                                <w:rFonts w:ascii="方正兰亭黑简体" w:eastAsia="方正兰亭黑简体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>4</w:t>
                            </w:r>
                            <w:r>
                              <w:rPr>
                                <w:rFonts w:ascii="方正兰亭黑简体" w:eastAsia="方正兰亭黑简体" w:hint="eastAsia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>年获得学院二等奖学金，</w:t>
                            </w:r>
                            <w:r w:rsidR="00B538A3">
                              <w:rPr>
                                <w:rFonts w:ascii="方正兰亭黑简体" w:eastAsia="方正兰亭黑简体" w:hint="eastAsia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>2</w:t>
                            </w:r>
                            <w:r w:rsidR="00B538A3">
                              <w:rPr>
                                <w:rFonts w:ascii="方正兰亭黑简体" w:eastAsia="方正兰亭黑简体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>015年</w:t>
                            </w:r>
                            <w:r w:rsidR="00B538A3">
                              <w:rPr>
                                <w:rFonts w:ascii="方正兰亭黑简体" w:eastAsia="方正兰亭黑简体" w:hint="eastAsia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>获得学院一等奖学金</w:t>
                            </w:r>
                          </w:p>
                          <w:p w14:paraId="478FAD88" w14:textId="30C8B375" w:rsidR="00986085" w:rsidRDefault="003F24F1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ascii="方正兰亭黑简体" w:eastAsia="方正兰亭黑简体" w:hint="eastAsia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>参与</w:t>
                            </w:r>
                            <w:r w:rsidR="00B538A3">
                              <w:rPr>
                                <w:rFonts w:ascii="方正兰亭黑简体" w:eastAsia="方正兰亭黑简体" w:hint="eastAsia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>2</w:t>
                            </w:r>
                            <w:r w:rsidR="00B538A3">
                              <w:rPr>
                                <w:rFonts w:ascii="方正兰亭黑简体" w:eastAsia="方正兰亭黑简体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>015年</w:t>
                            </w:r>
                            <w:r w:rsidR="00B538A3">
                              <w:rPr>
                                <w:rFonts w:ascii="方正兰亭黑简体" w:eastAsia="方正兰亭黑简体" w:hint="eastAsia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>四川大学主办全国制药</w:t>
                            </w:r>
                            <w:proofErr w:type="gramStart"/>
                            <w:r w:rsidR="00B538A3">
                              <w:rPr>
                                <w:rFonts w:ascii="方正兰亭黑简体" w:eastAsia="方正兰亭黑简体" w:hint="eastAsia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>工程杯</w:t>
                            </w:r>
                            <w:proofErr w:type="gramEnd"/>
                            <w:r w:rsidR="00B538A3">
                              <w:rPr>
                                <w:rFonts w:ascii="方正兰亭黑简体" w:eastAsia="方正兰亭黑简体" w:hint="eastAsia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>征文比赛并获得三等奖</w:t>
                            </w:r>
                          </w:p>
                          <w:p w14:paraId="6E010F5F" w14:textId="0C7E3C33" w:rsidR="00986085" w:rsidRDefault="003F24F1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ascii="方正兰亭黑简体" w:eastAsia="方正兰亭黑简体" w:hint="eastAsia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>201</w:t>
                            </w:r>
                            <w:r w:rsidR="00B538A3">
                              <w:rPr>
                                <w:rFonts w:ascii="方正兰亭黑简体" w:eastAsia="方正兰亭黑简体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>5年</w:t>
                            </w:r>
                            <w:r w:rsidR="00B538A3">
                              <w:rPr>
                                <w:rFonts w:ascii="方正兰亭黑简体" w:eastAsia="方正兰亭黑简体" w:hint="eastAsia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>获得全国大学生英语竞赛三等奖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id="矩形 24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srUIemwEAABADAAAOAAAAZHJzL2Uyb0RvYy54bWysUk1uEzEU3iNxB8t74kmU0GiUSYVUlU0F lQoHePHYGYvxD35OZnIaJHYcguMgrsGzO00L7KpurHk/8/n78eZytD07qojGu4bPZxVnyknfGrdv +OdP12/WnGEC10LvnWr4SSG/3L5+tRlCrRa+832rIiMQh/UQGt6lFGohUHbKAs58UI6G2kcLicq4 F22EgdBtLxZV9VYMPrYheqkQqXt1P+Tbgq+1kumj1qgS6xtO3FI5Yzl3+RTbDdT7CKEzcqIBz2Bh wTi69Ax1BQnYIZr/oKyR0aPXaSa9FV5rI1XRQGrm1T9q7joIqmghczCcbcKXg5UfjreRmbbhiyVn Dixl9Pvbj18/vzNqkDtDwJqW7sJtzPow3Hj5BWkg/prkAqedUUebd0kdG4vVp7PVakxMUnO5Xl1c rCgRSbN5Va3WyxKGgPrh9xAxvVfesvzR8EhZFovheIMpE4D6YWVic08gU0njbiyq5gU1t3a+PZHU gbJuOH49QMzWZkXvDslfmwL5uDhBku3lpumJ5Fyf1mXr8SFv/wAAAP//AwBQSwMEFAAGAAgAAAAh AGnMd2PfAAAACgEAAA8AAABkcnMvZG93bnJldi54bWxMj8FOwzAQRO9I/IO1SFwQtYmqtA1xKlRA Kr0R+gFOvCSh8TqK3Tb8PdsTPe7M0+xMvp5cL044hs6ThqeZAoFUe9tRo2H/9f64BBGiIWt6T6jh FwOsi9ub3GTWn+kTT2VsBIdQyIyGNsYhkzLULToTZn5AYu/bj85EPsdG2tGcOdz1MlEqlc50xB9a M+CmxfpQHp2Gj918t99s5c9h1b0+bBelklX6pvX93fTyDCLiFP9huNTn6lBwp8ofyQbRa0iSJGVU Q5rwJgZWywUL1cVRc5BFLq8nFH8AAAD//wMAUEsBAi0AFAAGAAgAAAAhALaDOJL+AAAA4QEAABMA AAAAAAAAAAAAAAAAAAAAAFtDb250ZW50X1R5cGVzXS54bWxQSwECLQAUAAYACAAAACEAOP0h/9YA AACUAQAACwAAAAAAAAAAAAAAAAAvAQAAX3JlbHMvLnJlbHNQSwECLQAUAAYACAAAACEAbK1CHpsB AAAQAwAADgAAAAAAAAAAAAAAAAAuAgAAZHJzL2Uyb0RvYy54bWxQSwECLQAUAAYACAAAACEAacx3 Y98AAAAKAQAADwAAAAAAAAAAAAAAAAD1AwAAZHJzL2Rvd25yZXYueG1sUEsFBgAAAAAEAAQA8wAA AAEFAAAAAA== " o:spid="_x0000_s1036" stroked="f" style="position:absolute;left:0;text-align:left;margin-left:111.3pt;margin-top:31pt;width:382.5pt;height:79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3B21CF49">
                <v:textbox style="mso-fit-shape-to-text:t">
                  <w:txbxContent>
                    <w:p w14:paraId="3F9D0AF9" w14:textId="4966D4E4" w:rsidR="00986085" w:rsidRDefault="003F24F1">
                      <w:pPr>
                        <w:spacing w:line="360" w:lineRule="exact"/>
                      </w:pPr>
                      <w:r>
                        <w:rPr>
                          <w:rFonts w:ascii="方正兰亭粗黑简体" w:eastAsia="方正兰亭粗黑简体" w:hint="eastAsia"/>
                          <w:color w:val="4A4E59"/>
                          <w:kern w:val="24"/>
                          <w:sz w:val="20"/>
                          <w:szCs w:val="20"/>
                        </w:rPr>
                        <w:t>201</w:t>
                      </w:r>
                      <w:r w:rsidR="00B538A3">
                        <w:rPr>
                          <w:rFonts w:ascii="方正兰亭粗黑简体" w:eastAsia="方正兰亭粗黑简体"/>
                          <w:color w:val="4A4E59"/>
                          <w:kern w:val="24"/>
                          <w:sz w:val="20"/>
                          <w:szCs w:val="20"/>
                        </w:rPr>
                        <w:t>3</w:t>
                      </w:r>
                      <w:r>
                        <w:rPr>
                          <w:rFonts w:ascii="方正兰亭粗黑简体" w:eastAsia="方正兰亭粗黑简体" w:hint="eastAsia"/>
                          <w:color w:val="4A4E59"/>
                          <w:kern w:val="24"/>
                          <w:sz w:val="20"/>
                          <w:szCs w:val="20"/>
                        </w:rPr>
                        <w:t>.09—201</w:t>
                      </w:r>
                      <w:r w:rsidR="00B538A3">
                        <w:rPr>
                          <w:rFonts w:ascii="方正兰亭粗黑简体" w:eastAsia="方正兰亭粗黑简体"/>
                          <w:color w:val="4A4E59"/>
                          <w:kern w:val="24"/>
                          <w:sz w:val="20"/>
                          <w:szCs w:val="20"/>
                        </w:rPr>
                        <w:t>7</w:t>
                      </w:r>
                      <w:r>
                        <w:rPr>
                          <w:rFonts w:ascii="方正兰亭粗黑简体" w:eastAsia="方正兰亭粗黑简体" w:hint="eastAsia"/>
                          <w:color w:val="4A4E59"/>
                          <w:kern w:val="24"/>
                          <w:sz w:val="20"/>
                          <w:szCs w:val="20"/>
                        </w:rPr>
                        <w:t>.</w:t>
                      </w:r>
                      <w:r w:rsidR="00B538A3">
                        <w:rPr>
                          <w:rFonts w:ascii="方正兰亭粗黑简体" w:eastAsia="方正兰亭粗黑简体"/>
                          <w:color w:val="4A4E59"/>
                          <w:kern w:val="24"/>
                          <w:sz w:val="20"/>
                          <w:szCs w:val="20"/>
                        </w:rPr>
                        <w:t>7</w:t>
                      </w:r>
                      <w:r>
                        <w:rPr>
                          <w:rFonts w:ascii="方正兰亭粗黑简体" w:eastAsia="方正兰亭粗黑简体" w:hint="eastAsia"/>
                          <w:color w:val="4A4E59"/>
                          <w:kern w:val="24"/>
                          <w:sz w:val="20"/>
                          <w:szCs w:val="20"/>
                        </w:rPr>
                        <w:t xml:space="preserve">   </w:t>
                      </w:r>
                      <w:r w:rsidR="00B538A3">
                        <w:rPr>
                          <w:rFonts w:ascii="方正兰亭粗黑简体" w:eastAsia="方正兰亭粗黑简体" w:hint="eastAsia"/>
                          <w:color w:val="4A4E59"/>
                          <w:kern w:val="24"/>
                          <w:sz w:val="20"/>
                          <w:szCs w:val="20"/>
                        </w:rPr>
                        <w:t>商洛学院</w:t>
                      </w:r>
                      <w:r>
                        <w:rPr>
                          <w:rFonts w:ascii="方正兰亭粗黑简体" w:eastAsia="方正兰亭粗黑简体" w:hint="eastAsia"/>
                          <w:color w:val="4A4E59"/>
                          <w:kern w:val="24"/>
                          <w:sz w:val="20"/>
                          <w:szCs w:val="20"/>
                        </w:rPr>
                        <w:t xml:space="preserve">        </w:t>
                      </w:r>
                      <w:r w:rsidR="00B538A3">
                        <w:rPr>
                          <w:rFonts w:ascii="方正兰亭粗黑简体" w:eastAsia="方正兰亭粗黑简体" w:hint="eastAsia"/>
                          <w:color w:val="4A4E59"/>
                          <w:kern w:val="24"/>
                          <w:sz w:val="20"/>
                          <w:szCs w:val="20"/>
                        </w:rPr>
                        <w:t>生物制药工程</w:t>
                      </w:r>
                      <w:r>
                        <w:rPr>
                          <w:rFonts w:ascii="方正兰亭粗黑简体" w:eastAsia="方正兰亭粗黑简体" w:hint="eastAsia"/>
                          <w:color w:val="4A4E59"/>
                          <w:kern w:val="24"/>
                          <w:sz w:val="20"/>
                          <w:szCs w:val="20"/>
                        </w:rPr>
                        <w:t>专业         本科学历</w:t>
                      </w:r>
                    </w:p>
                    <w:p w14:paraId="06BACE79" w14:textId="3B77B19F" w:rsidR="00986085" w:rsidRDefault="003F24F1">
                      <w:pPr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color w:val="595959"/>
                          <w:sz w:val="18"/>
                        </w:rPr>
                      </w:pPr>
                      <w:r>
                        <w:rPr>
                          <w:rFonts w:ascii="方正兰亭黑简体" w:eastAsia="方正兰亭黑简体" w:hint="eastAsia"/>
                          <w:color w:val="494D58"/>
                          <w:kern w:val="24"/>
                          <w:sz w:val="18"/>
                          <w:szCs w:val="18"/>
                        </w:rPr>
                        <w:t>201</w:t>
                      </w:r>
                      <w:r w:rsidR="00B538A3">
                        <w:rPr>
                          <w:rFonts w:ascii="方正兰亭黑简体" w:eastAsia="方正兰亭黑简体"/>
                          <w:color w:val="494D58"/>
                          <w:kern w:val="24"/>
                          <w:sz w:val="18"/>
                          <w:szCs w:val="18"/>
                        </w:rPr>
                        <w:t>4</w:t>
                      </w:r>
                      <w:r>
                        <w:rPr>
                          <w:rFonts w:ascii="方正兰亭黑简体" w:eastAsia="方正兰亭黑简体" w:hint="eastAsia"/>
                          <w:color w:val="494D58"/>
                          <w:kern w:val="24"/>
                          <w:sz w:val="18"/>
                          <w:szCs w:val="18"/>
                        </w:rPr>
                        <w:t>年获得学院二等奖学金，</w:t>
                      </w:r>
                      <w:r w:rsidR="00B538A3">
                        <w:rPr>
                          <w:rFonts w:ascii="方正兰亭黑简体" w:eastAsia="方正兰亭黑简体" w:hint="eastAsia"/>
                          <w:color w:val="494D58"/>
                          <w:kern w:val="24"/>
                          <w:sz w:val="18"/>
                          <w:szCs w:val="18"/>
                        </w:rPr>
                        <w:t>2</w:t>
                      </w:r>
                      <w:r w:rsidR="00B538A3">
                        <w:rPr>
                          <w:rFonts w:ascii="方正兰亭黑简体" w:eastAsia="方正兰亭黑简体"/>
                          <w:color w:val="494D58"/>
                          <w:kern w:val="24"/>
                          <w:sz w:val="18"/>
                          <w:szCs w:val="18"/>
                        </w:rPr>
                        <w:t>015年</w:t>
                      </w:r>
                      <w:r w:rsidR="00B538A3">
                        <w:rPr>
                          <w:rFonts w:ascii="方正兰亭黑简体" w:eastAsia="方正兰亭黑简体" w:hint="eastAsia"/>
                          <w:color w:val="494D58"/>
                          <w:kern w:val="24"/>
                          <w:sz w:val="18"/>
                          <w:szCs w:val="18"/>
                        </w:rPr>
                        <w:t>获得学院一等奖学金</w:t>
                      </w:r>
                    </w:p>
                    <w:p w14:paraId="478FAD88" w14:textId="30C8B375" w:rsidR="00986085" w:rsidRDefault="003F24F1">
                      <w:pPr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color w:val="595959"/>
                          <w:sz w:val="18"/>
                        </w:rPr>
                      </w:pPr>
                      <w:r>
                        <w:rPr>
                          <w:rFonts w:ascii="方正兰亭黑简体" w:eastAsia="方正兰亭黑简体" w:hint="eastAsia"/>
                          <w:color w:val="494D58"/>
                          <w:kern w:val="24"/>
                          <w:sz w:val="18"/>
                          <w:szCs w:val="18"/>
                        </w:rPr>
                        <w:t>参与</w:t>
                      </w:r>
                      <w:r w:rsidR="00B538A3">
                        <w:rPr>
                          <w:rFonts w:ascii="方正兰亭黑简体" w:eastAsia="方正兰亭黑简体" w:hint="eastAsia"/>
                          <w:color w:val="494D58"/>
                          <w:kern w:val="24"/>
                          <w:sz w:val="18"/>
                          <w:szCs w:val="18"/>
                        </w:rPr>
                        <w:t>2</w:t>
                      </w:r>
                      <w:r w:rsidR="00B538A3">
                        <w:rPr>
                          <w:rFonts w:ascii="方正兰亭黑简体" w:eastAsia="方正兰亭黑简体"/>
                          <w:color w:val="494D58"/>
                          <w:kern w:val="24"/>
                          <w:sz w:val="18"/>
                          <w:szCs w:val="18"/>
                        </w:rPr>
                        <w:t>015年</w:t>
                      </w:r>
                      <w:r w:rsidR="00B538A3">
                        <w:rPr>
                          <w:rFonts w:ascii="方正兰亭黑简体" w:eastAsia="方正兰亭黑简体" w:hint="eastAsia"/>
                          <w:color w:val="494D58"/>
                          <w:kern w:val="24"/>
                          <w:sz w:val="18"/>
                          <w:szCs w:val="18"/>
                        </w:rPr>
                        <w:t>四川大学主办全国制药</w:t>
                      </w:r>
                      <w:proofErr w:type="gramStart"/>
                      <w:r w:rsidR="00B538A3">
                        <w:rPr>
                          <w:rFonts w:ascii="方正兰亭黑简体" w:eastAsia="方正兰亭黑简体" w:hint="eastAsia"/>
                          <w:color w:val="494D58"/>
                          <w:kern w:val="24"/>
                          <w:sz w:val="18"/>
                          <w:szCs w:val="18"/>
                        </w:rPr>
                        <w:t>工程杯</w:t>
                      </w:r>
                      <w:proofErr w:type="gramEnd"/>
                      <w:r w:rsidR="00B538A3">
                        <w:rPr>
                          <w:rFonts w:ascii="方正兰亭黑简体" w:eastAsia="方正兰亭黑简体" w:hint="eastAsia"/>
                          <w:color w:val="494D58"/>
                          <w:kern w:val="24"/>
                          <w:sz w:val="18"/>
                          <w:szCs w:val="18"/>
                        </w:rPr>
                        <w:t>征文比赛并获得三等奖</w:t>
                      </w:r>
                    </w:p>
                    <w:p w14:paraId="6E010F5F" w14:textId="0C7E3C33" w:rsidR="00986085" w:rsidRDefault="003F24F1">
                      <w:pPr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color w:val="595959"/>
                          <w:sz w:val="18"/>
                        </w:rPr>
                      </w:pPr>
                      <w:r>
                        <w:rPr>
                          <w:rFonts w:ascii="方正兰亭黑简体" w:eastAsia="方正兰亭黑简体" w:hint="eastAsia"/>
                          <w:color w:val="494D58"/>
                          <w:kern w:val="24"/>
                          <w:sz w:val="18"/>
                          <w:szCs w:val="18"/>
                        </w:rPr>
                        <w:t>201</w:t>
                      </w:r>
                      <w:r w:rsidR="00B538A3">
                        <w:rPr>
                          <w:rFonts w:ascii="方正兰亭黑简体" w:eastAsia="方正兰亭黑简体"/>
                          <w:color w:val="494D58"/>
                          <w:kern w:val="24"/>
                          <w:sz w:val="18"/>
                          <w:szCs w:val="18"/>
                        </w:rPr>
                        <w:t>5年</w:t>
                      </w:r>
                      <w:r w:rsidR="00B538A3">
                        <w:rPr>
                          <w:rFonts w:ascii="方正兰亭黑简体" w:eastAsia="方正兰亭黑简体" w:hint="eastAsia"/>
                          <w:color w:val="494D58"/>
                          <w:kern w:val="24"/>
                          <w:sz w:val="18"/>
                          <w:szCs w:val="18"/>
                        </w:rPr>
                        <w:t>获得全国大学生英语竞赛三等奖</w:t>
                      </w:r>
                    </w:p>
                  </w:txbxContent>
                </v:textbox>
              </v:rect>
            </w:pict>
          </mc:Fallback>
        </mc:AlternateContent>
      </w:r>
      <w:r w:rsidR="00A8532C">
        <w:rPr>
          <w:noProof/>
        </w:rPr>
        <mc:AlternateContent>
          <mc:Choice Requires="wps">
            <w:drawing>
              <wp:anchor allowOverlap="1" behindDoc="0" distB="0" distL="114300" distR="114300" distT="0" layoutInCell="1" locked="0" relativeHeight="251675648" simplePos="0" wp14:anchorId="5005397D" wp14:editId="3AE1125B">
                <wp:simplePos x="0" y="0"/>
                <wp:positionH relativeFrom="column">
                  <wp:posOffset>1410970</wp:posOffset>
                </wp:positionH>
                <wp:positionV relativeFrom="paragraph">
                  <wp:posOffset>6919595</wp:posOffset>
                </wp:positionV>
                <wp:extent cx="4860290" cy="1005840"/>
                <wp:effectExtent b="0" l="0" r="0" t="0"/>
                <wp:wrapNone/>
                <wp:docPr id="26" name="矩形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60290" cy="1005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86CDD69" w14:textId="54E3CE80" w:rsidR="00986085" w:rsidRDefault="003F24F1">
                            <w:pPr>
                              <w:tabs>
                                <w:tab w:pos="420" w:val="left"/>
                                <w:tab w:pos="1890" w:val="left"/>
                                <w:tab w:pos="2100" w:val="left"/>
                              </w:tabs>
                              <w:spacing w:line="360" w:lineRule="exact"/>
                              <w:textAlignment w:val="baseline"/>
                            </w:pPr>
                            <w:r>
                              <w:rPr>
                                <w:rFonts w:ascii="方正兰亭粗黑简体" w:eastAsia="方正兰亭粗黑简体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语言技能：</w:t>
                            </w:r>
                            <w:r>
                              <w:rPr>
                                <w:rFonts w:ascii="方正兰亭黑简体" w:eastAsia="方正兰亭黑简体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英语CET</w:t>
                            </w:r>
                            <w:r w:rsidR="00A140B9">
                              <w:rPr>
                                <w:rFonts w:ascii="方正兰亭黑简体" w:eastAsia="方正兰亭黑简体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4</w:t>
                            </w:r>
                            <w:r>
                              <w:rPr>
                                <w:rFonts w:ascii="方正兰亭黑简体" w:eastAsia="方正兰亭黑简体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、</w:t>
                            </w:r>
                            <w:r w:rsidR="00A140B9">
                              <w:rPr>
                                <w:rFonts w:ascii="方正兰亭黑简体" w:eastAsia="方正兰亭黑简体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普通话</w:t>
                            </w:r>
                          </w:p>
                          <w:p w14:paraId="03770B6C" w14:textId="440FB33A" w:rsidR="00986085" w:rsidRDefault="003F24F1">
                            <w:pPr>
                              <w:tabs>
                                <w:tab w:pos="420" w:val="left"/>
                                <w:tab w:pos="1890" w:val="left"/>
                                <w:tab w:pos="2100" w:val="left"/>
                              </w:tabs>
                              <w:spacing w:line="360" w:lineRule="exact"/>
                              <w:textAlignment w:val="baseline"/>
                            </w:pPr>
                            <w:r>
                              <w:rPr>
                                <w:rFonts w:ascii="方正兰亭粗黑简体" w:eastAsia="方正兰亭粗黑简体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专业技能：</w:t>
                            </w:r>
                            <w:r>
                              <w:rPr>
                                <w:rFonts w:ascii="方正兰亭黑简体" w:eastAsia="方正兰亭黑简体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熟悉</w:t>
                            </w:r>
                            <w:r w:rsidR="00A140B9">
                              <w:rPr>
                                <w:rFonts w:ascii="方正兰亭黑简体" w:eastAsia="方正兰亭黑简体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office</w:t>
                            </w:r>
                            <w:r>
                              <w:rPr>
                                <w:rFonts w:ascii="方正兰亭黑简体" w:eastAsia="方正兰亭黑简体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等软件操作</w:t>
                            </w:r>
                          </w:p>
                          <w:p w14:paraId="08FDCE88" w14:textId="5BBAB491" w:rsidR="00986085" w:rsidRDefault="003F24F1">
                            <w:pPr>
                              <w:tabs>
                                <w:tab w:pos="420" w:val="left"/>
                                <w:tab w:pos="1890" w:val="left"/>
                                <w:tab w:pos="2100" w:val="left"/>
                              </w:tabs>
                              <w:spacing w:line="360" w:lineRule="exact"/>
                              <w:textAlignment w:val="baseline"/>
                            </w:pPr>
                            <w:r>
                              <w:rPr>
                                <w:rFonts w:ascii="方正兰亭粗黑简体" w:eastAsia="方正兰亭粗黑简体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管理能力：</w:t>
                            </w:r>
                            <w:r>
                              <w:rPr>
                                <w:rFonts w:ascii="方正兰亭黑简体" w:eastAsia="方正兰亭黑简体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前后多次担任组织管理者，团队至今仍保持团队文化</w:t>
                            </w:r>
                          </w:p>
                          <w:p w14:paraId="0BE8F5E6" w14:textId="0B476DA0" w:rsidR="00986085" w:rsidRDefault="003F24F1">
                            <w:pPr>
                              <w:tabs>
                                <w:tab w:pos="420" w:val="left"/>
                                <w:tab w:pos="1890" w:val="left"/>
                                <w:tab w:pos="2100" w:val="left"/>
                              </w:tabs>
                              <w:spacing w:line="360" w:lineRule="exact"/>
                              <w:textAlignment w:val="baseline"/>
                            </w:pPr>
                            <w:r>
                              <w:rPr>
                                <w:rFonts w:ascii="方正兰亭粗黑简体" w:eastAsia="方正兰亭粗黑简体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演讲培训：</w:t>
                            </w:r>
                            <w:r>
                              <w:rPr>
                                <w:rFonts w:ascii="方正兰亭黑简体" w:eastAsia="方正兰亭黑简体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举行校内演讲</w:t>
                            </w:r>
                            <w:r w:rsidR="00A140B9">
                              <w:rPr>
                                <w:rFonts w:ascii="方正兰亭黑简体" w:eastAsia="方正兰亭黑简体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ascii="方正兰亭黑简体" w:eastAsia="方正兰亭黑简体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次，</w:t>
                            </w:r>
                            <w:r w:rsidR="00A140B9">
                              <w:rPr>
                                <w:rFonts w:ascii="方正兰亭黑简体" w:eastAsia="方正兰亭黑简体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走进</w:t>
                            </w:r>
                            <w:r w:rsidR="00A140B9">
                              <w:rPr>
                                <w:rFonts w:ascii="方正兰亭黑简体" w:eastAsia="方正兰亭黑简体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孤儿院公益活动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id="矩形 26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ludAnnQEAABADAAAOAAAAZHJzL2Uyb0RvYy54bWysUstOGzEU3VfiHyzviWciiNJRJggJwQa1 SLQf4HjsjMX4ga+TmXwNErt+RD+n6m/02pkECjvE5sr34eNzzvXiYjAd2coA2tmalpOCEmmFa7Rd 1/Tnj+vTOSUQuW1456ys6U4CvViefFn0vpJT17qukYEgiIWq9zVtY/QVYyBaaThMnJcWm8oFwyOm Yc2awHtENx2bFsWM9S40PjghAbB6tW/SZcZXSor4XSmQkXQ1RW4xx5DjKkW2XPBqHbhvtRhp8A+w MFxbfPQIdcUjJ5ug30EZLYIDp+JEOMOcUlrIrAHVlMUbNfct9zJrQXPAH22Cz4MV37Z3geimptMZ JZYb3NHfp19/fj8TLKA7vYcKh+79XUj6wN868QDYYP91UgLjzKCCSbOojgzZ6t3RajlEIrB4Np8V 06+4EYG9sijO52d5GYxXh+s+QLyRzpB0qGnAXWaL+fYWYiLAq8PIyGZPIFGJw2rIqsryIGLlmh1K 7XHXNYXHDQ/J2qTochPdtc6Q6e5+cIRE2/NL4xdJe32d56mXj7z8BwAA//8DAFBLAwQUAAYACAAA ACEAT9rECOEAAAANAQAADwAAAGRycy9kb3ducmV2LnhtbEyPzU7DMBCE70i8g7VIXBC1G1X5I06F CkilN0IfwIndJG28jmK3DW/PcqJ7253R7DfFerYDu5jJ9w4lLBcCmMHG6R5bCfvvj+cUmA8KtRoc Ggk/xsO6vL8rVK7dFb/MpQotoxD0uZLQhTDmnPumM1b5hRsNknZwk1WB1qnlelJXCrcDj4SIuVU9 0odOjWbTmeZUna2Ez91qt99s+fGU9W9P26QSvI7fpXx8mF9fgAUzh38z/OETOpTEVLszas8GCREN WUkQaZYAI0uWJjGwmk7RKl0CLwt+26L8BQAA//8DAFBLAQItABQABgAIAAAAIQC2gziS/gAAAOEB AAATAAAAAAAAAAAAAAAAAAAAAABbQ29udGVudF9UeXBlc10ueG1sUEsBAi0AFAAGAAgAAAAhADj9 If/WAAAAlAEAAAsAAAAAAAAAAAAAAAAALwEAAF9yZWxzLy5yZWxzUEsBAi0AFAAGAAgAAAAhACW5 0CedAQAAEAMAAA4AAAAAAAAAAAAAAAAALgIAAGRycy9lMm9Eb2MueG1sUEsBAi0AFAAGAAgAAAAh AE/axAjhAAAADQEAAA8AAAAAAAAAAAAAAAAA9wMAAGRycy9kb3ducmV2LnhtbFBLBQYAAAAABAAE APMAAAAFBQAAAAA= " o:spid="_x0000_s1037" stroked="f" style="position:absolute;left:0;text-align:left;margin-left:111.1pt;margin-top:544.85pt;width:382.7pt;height:79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5005397D">
                <v:textbox style="mso-fit-shape-to-text:t">
                  <w:txbxContent>
                    <w:p w14:paraId="786CDD69" w14:textId="54E3CE80" w:rsidR="00986085" w:rsidRDefault="003F24F1">
                      <w:pPr>
                        <w:tabs>
                          <w:tab w:pos="420" w:val="left"/>
                          <w:tab w:pos="1890" w:val="left"/>
                          <w:tab w:pos="2100" w:val="left"/>
                        </w:tabs>
                        <w:spacing w:line="360" w:lineRule="exact"/>
                        <w:textAlignment w:val="baseline"/>
                      </w:pPr>
                      <w:r>
                        <w:rPr>
                          <w:rFonts w:ascii="方正兰亭粗黑简体" w:eastAsia="方正兰亭粗黑简体" w:hint="eastAsia"/>
                          <w:color w:val="4A4E59"/>
                          <w:kern w:val="24"/>
                          <w:sz w:val="18"/>
                          <w:szCs w:val="18"/>
                        </w:rPr>
                        <w:t>语言技能：</w:t>
                      </w:r>
                      <w:r>
                        <w:rPr>
                          <w:rFonts w:ascii="方正兰亭黑简体" w:eastAsia="方正兰亭黑简体" w:hint="eastAsia"/>
                          <w:color w:val="4A4E59"/>
                          <w:kern w:val="24"/>
                          <w:sz w:val="18"/>
                          <w:szCs w:val="18"/>
                        </w:rPr>
                        <w:t>英语CET</w:t>
                      </w:r>
                      <w:r w:rsidR="00A140B9">
                        <w:rPr>
                          <w:rFonts w:ascii="方正兰亭黑简体" w:eastAsia="方正兰亭黑简体"/>
                          <w:color w:val="4A4E59"/>
                          <w:kern w:val="24"/>
                          <w:sz w:val="18"/>
                          <w:szCs w:val="18"/>
                        </w:rPr>
                        <w:t>4</w:t>
                      </w:r>
                      <w:r>
                        <w:rPr>
                          <w:rFonts w:ascii="方正兰亭黑简体" w:eastAsia="方正兰亭黑简体" w:hint="eastAsia"/>
                          <w:color w:val="4A4E59"/>
                          <w:kern w:val="24"/>
                          <w:sz w:val="18"/>
                          <w:szCs w:val="18"/>
                        </w:rPr>
                        <w:t>、</w:t>
                      </w:r>
                      <w:r w:rsidR="00A140B9">
                        <w:rPr>
                          <w:rFonts w:ascii="方正兰亭黑简体" w:eastAsia="方正兰亭黑简体" w:hint="eastAsia"/>
                          <w:color w:val="4A4E59"/>
                          <w:kern w:val="24"/>
                          <w:sz w:val="18"/>
                          <w:szCs w:val="18"/>
                        </w:rPr>
                        <w:t>普通话</w:t>
                      </w:r>
                    </w:p>
                    <w:p w14:paraId="03770B6C" w14:textId="440FB33A" w:rsidR="00986085" w:rsidRDefault="003F24F1">
                      <w:pPr>
                        <w:tabs>
                          <w:tab w:pos="420" w:val="left"/>
                          <w:tab w:pos="1890" w:val="left"/>
                          <w:tab w:pos="2100" w:val="left"/>
                        </w:tabs>
                        <w:spacing w:line="360" w:lineRule="exact"/>
                        <w:textAlignment w:val="baseline"/>
                      </w:pPr>
                      <w:r>
                        <w:rPr>
                          <w:rFonts w:ascii="方正兰亭粗黑简体" w:eastAsia="方正兰亭粗黑简体" w:hint="eastAsia"/>
                          <w:color w:val="4A4E59"/>
                          <w:kern w:val="24"/>
                          <w:sz w:val="18"/>
                          <w:szCs w:val="18"/>
                        </w:rPr>
                        <w:t>专业技能：</w:t>
                      </w:r>
                      <w:r>
                        <w:rPr>
                          <w:rFonts w:ascii="方正兰亭黑简体" w:eastAsia="方正兰亭黑简体" w:hint="eastAsia"/>
                          <w:color w:val="4A4E59"/>
                          <w:kern w:val="24"/>
                          <w:sz w:val="18"/>
                          <w:szCs w:val="18"/>
                        </w:rPr>
                        <w:t>熟悉</w:t>
                      </w:r>
                      <w:r w:rsidR="00A140B9">
                        <w:rPr>
                          <w:rFonts w:ascii="方正兰亭黑简体" w:eastAsia="方正兰亭黑简体"/>
                          <w:color w:val="4A4E59"/>
                          <w:kern w:val="24"/>
                          <w:sz w:val="18"/>
                          <w:szCs w:val="18"/>
                        </w:rPr>
                        <w:t>office</w:t>
                      </w:r>
                      <w:r>
                        <w:rPr>
                          <w:rFonts w:ascii="方正兰亭黑简体" w:eastAsia="方正兰亭黑简体" w:hint="eastAsia"/>
                          <w:color w:val="4A4E59"/>
                          <w:kern w:val="24"/>
                          <w:sz w:val="18"/>
                          <w:szCs w:val="18"/>
                        </w:rPr>
                        <w:t>等软件操作</w:t>
                      </w:r>
                    </w:p>
                    <w:p w14:paraId="08FDCE88" w14:textId="5BBAB491" w:rsidR="00986085" w:rsidRDefault="003F24F1">
                      <w:pPr>
                        <w:tabs>
                          <w:tab w:pos="420" w:val="left"/>
                          <w:tab w:pos="1890" w:val="left"/>
                          <w:tab w:pos="2100" w:val="left"/>
                        </w:tabs>
                        <w:spacing w:line="360" w:lineRule="exact"/>
                        <w:textAlignment w:val="baseline"/>
                      </w:pPr>
                      <w:r>
                        <w:rPr>
                          <w:rFonts w:ascii="方正兰亭粗黑简体" w:eastAsia="方正兰亭粗黑简体" w:hint="eastAsia"/>
                          <w:color w:val="4A4E59"/>
                          <w:kern w:val="24"/>
                          <w:sz w:val="18"/>
                          <w:szCs w:val="18"/>
                        </w:rPr>
                        <w:t>管理能力：</w:t>
                      </w:r>
                      <w:r>
                        <w:rPr>
                          <w:rFonts w:ascii="方正兰亭黑简体" w:eastAsia="方正兰亭黑简体" w:hint="eastAsia"/>
                          <w:color w:val="4A4E59"/>
                          <w:kern w:val="24"/>
                          <w:sz w:val="18"/>
                          <w:szCs w:val="18"/>
                        </w:rPr>
                        <w:t>前后多次担任组织管理者，团队至今仍保持团队文化</w:t>
                      </w:r>
                    </w:p>
                    <w:p w14:paraId="0BE8F5E6" w14:textId="0B476DA0" w:rsidR="00986085" w:rsidRDefault="003F24F1">
                      <w:pPr>
                        <w:tabs>
                          <w:tab w:pos="420" w:val="left"/>
                          <w:tab w:pos="1890" w:val="left"/>
                          <w:tab w:pos="2100" w:val="left"/>
                        </w:tabs>
                        <w:spacing w:line="360" w:lineRule="exact"/>
                        <w:textAlignment w:val="baseline"/>
                      </w:pPr>
                      <w:r>
                        <w:rPr>
                          <w:rFonts w:ascii="方正兰亭粗黑简体" w:eastAsia="方正兰亭粗黑简体" w:hint="eastAsia"/>
                          <w:color w:val="4A4E59"/>
                          <w:kern w:val="24"/>
                          <w:sz w:val="18"/>
                          <w:szCs w:val="18"/>
                        </w:rPr>
                        <w:t>演讲培训：</w:t>
                      </w:r>
                      <w:r>
                        <w:rPr>
                          <w:rFonts w:ascii="方正兰亭黑简体" w:eastAsia="方正兰亭黑简体" w:hint="eastAsia"/>
                          <w:color w:val="4A4E59"/>
                          <w:kern w:val="24"/>
                          <w:sz w:val="18"/>
                          <w:szCs w:val="18"/>
                        </w:rPr>
                        <w:t>举行校内演讲</w:t>
                      </w:r>
                      <w:r w:rsidR="00A140B9">
                        <w:rPr>
                          <w:rFonts w:ascii="方正兰亭黑简体" w:eastAsia="方正兰亭黑简体"/>
                          <w:color w:val="4A4E59"/>
                          <w:kern w:val="24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ascii="方正兰亭黑简体" w:eastAsia="方正兰亭黑简体" w:hint="eastAsia"/>
                          <w:color w:val="4A4E59"/>
                          <w:kern w:val="24"/>
                          <w:sz w:val="18"/>
                          <w:szCs w:val="18"/>
                        </w:rPr>
                        <w:t>次，</w:t>
                      </w:r>
                      <w:r w:rsidR="00A140B9">
                        <w:rPr>
                          <w:rFonts w:ascii="方正兰亭黑简体" w:eastAsia="方正兰亭黑简体"/>
                          <w:color w:val="4A4E59"/>
                          <w:kern w:val="24"/>
                          <w:sz w:val="18"/>
                          <w:szCs w:val="18"/>
                        </w:rPr>
                        <w:t>走进</w:t>
                      </w:r>
                      <w:r w:rsidR="00A140B9">
                        <w:rPr>
                          <w:rFonts w:ascii="方正兰亭黑简体" w:eastAsia="方正兰亭黑简体" w:hint="eastAsia"/>
                          <w:color w:val="4A4E59"/>
                          <w:kern w:val="24"/>
                          <w:sz w:val="18"/>
                          <w:szCs w:val="18"/>
                        </w:rPr>
                        <w:t>孤儿院公益活动</w:t>
                      </w:r>
                    </w:p>
                  </w:txbxContent>
                </v:textbox>
              </v:rect>
            </w:pict>
          </mc:Fallback>
        </mc:AlternateContent>
      </w:r>
      <w:r w:rsidR="00A8532C">
        <w:rPr>
          <w:noProof/>
        </w:rPr>
        <mc:AlternateContent>
          <mc:Choice Requires="wps">
            <w:drawing>
              <wp:anchor allowOverlap="1" behindDoc="0" distB="0" distL="114300" distR="114300" distT="0" layoutInCell="1" locked="0" relativeHeight="251676672" simplePos="0" wp14:anchorId="737B5124" wp14:editId="5D760BF0">
                <wp:simplePos x="0" y="0"/>
                <wp:positionH relativeFrom="column">
                  <wp:posOffset>1412240</wp:posOffset>
                </wp:positionH>
                <wp:positionV relativeFrom="paragraph">
                  <wp:posOffset>5202555</wp:posOffset>
                </wp:positionV>
                <wp:extent cx="4859020" cy="1005840"/>
                <wp:effectExtent b="0" l="0" r="0" t="0"/>
                <wp:wrapNone/>
                <wp:docPr id="27" name="矩形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59020" cy="1005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02AA040" w14:textId="4AA4EC96" w:rsidR="00986085" w:rsidRDefault="003F24F1">
                            <w:pPr>
                              <w:tabs>
                                <w:tab w:pos="420" w:val="left"/>
                                <w:tab w:pos="1890" w:val="left"/>
                                <w:tab w:pos="2100" w:val="left"/>
                              </w:tabs>
                              <w:spacing w:line="360" w:lineRule="exact"/>
                              <w:textAlignment w:val="baseline"/>
                            </w:pPr>
                            <w:r>
                              <w:rPr>
                                <w:rFonts w:ascii="方正兰亭粗黑简体" w:eastAsia="方正兰亭粗黑简体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201</w:t>
                            </w:r>
                            <w:r w:rsidR="00096B8B">
                              <w:rPr>
                                <w:rFonts w:ascii="方正兰亭粗黑简体" w:eastAsia="方正兰亭粗黑简体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3</w:t>
                            </w:r>
                            <w:r>
                              <w:rPr>
                                <w:rFonts w:ascii="方正兰亭粗黑简体" w:eastAsia="方正兰亭粗黑简体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.</w:t>
                            </w:r>
                            <w:r w:rsidR="00096B8B">
                              <w:rPr>
                                <w:rFonts w:ascii="方正兰亭粗黑简体" w:eastAsia="方正兰亭粗黑简体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10</w:t>
                            </w:r>
                            <w:r>
                              <w:rPr>
                                <w:rFonts w:ascii="方正兰亭粗黑简体" w:eastAsia="方正兰亭粗黑简体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-201</w:t>
                            </w:r>
                            <w:r w:rsidR="00096B8B">
                              <w:rPr>
                                <w:rFonts w:ascii="方正兰亭粗黑简体" w:eastAsia="方正兰亭粗黑简体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6</w:t>
                            </w:r>
                            <w:r>
                              <w:rPr>
                                <w:rFonts w:ascii="方正兰亭粗黑简体" w:eastAsia="方正兰亭粗黑简体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.0</w:t>
                            </w:r>
                            <w:r w:rsidR="00096B8B">
                              <w:rPr>
                                <w:rFonts w:ascii="方正兰亭粗黑简体" w:eastAsia="方正兰亭粗黑简体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ascii="方正兰亭粗黑简体" w:eastAsia="方正兰亭粗黑简体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 xml:space="preserve">    学院学生会     </w:t>
                            </w:r>
                            <w:r w:rsidR="00096B8B">
                              <w:rPr>
                                <w:rFonts w:ascii="方正兰亭粗黑简体" w:eastAsia="方正兰亭粗黑简体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班级学习委员</w:t>
                            </w:r>
                            <w:r>
                              <w:rPr>
                                <w:rFonts w:ascii="方正兰亭粗黑简体" w:eastAsia="方正兰亭粗黑简体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1E526FD3" w14:textId="5C5C8AF0" w:rsidR="00986085" w:rsidRDefault="00096B8B">
                            <w:pPr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rPr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ascii="方正兰亭黑简体" w:eastAsia="方正兰亭黑简体" w:hint="eastAsia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>期间</w:t>
                            </w:r>
                            <w:r w:rsidR="003F24F1">
                              <w:rPr>
                                <w:rFonts w:ascii="方正兰亭黑简体" w:eastAsia="方正兰亭黑简体" w:hint="eastAsia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>带领部门13人</w:t>
                            </w:r>
                            <w:r>
                              <w:rPr>
                                <w:rFonts w:ascii="方正兰亭黑简体" w:eastAsia="方正兰亭黑简体" w:hint="eastAsia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>，并且积极沟通参加活动</w:t>
                            </w:r>
                            <w:r w:rsidR="003F24F1">
                              <w:rPr>
                                <w:rFonts w:ascii="方正兰亭黑简体" w:eastAsia="方正兰亭黑简体" w:hint="eastAsia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 xml:space="preserve">     </w:t>
                            </w:r>
                          </w:p>
                          <w:p w14:paraId="5B98C173" w14:textId="77777777" w:rsidR="00986085" w:rsidRDefault="003F24F1">
                            <w:pPr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rPr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ascii="方正兰亭黑简体" w:eastAsia="方正兰亭黑简体" w:hint="eastAsia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 xml:space="preserve">组织管理系100余人篮球赛 及 学院运动会等活动 </w:t>
                            </w:r>
                          </w:p>
                          <w:p w14:paraId="0E4243C7" w14:textId="79FB8844" w:rsidR="00986085" w:rsidRDefault="003F24F1">
                            <w:pPr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rPr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ascii="方正兰亭黑简体" w:eastAsia="方正兰亭黑简体" w:hint="eastAsia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>参与创青春</w:t>
                            </w:r>
                            <w:r w:rsidR="00096B8B">
                              <w:rPr>
                                <w:rFonts w:ascii="方正兰亭黑简体" w:eastAsia="方正兰亭黑简体" w:hint="eastAsia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>飞扬主持</w:t>
                            </w:r>
                            <w:r>
                              <w:rPr>
                                <w:rFonts w:ascii="方正兰亭黑简体" w:eastAsia="方正兰亭黑简体" w:hint="eastAsia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>大赛，</w:t>
                            </w:r>
                            <w:r w:rsidR="00096B8B">
                              <w:rPr>
                                <w:rFonts w:ascii="方正兰亭黑简体" w:eastAsia="方正兰亭黑简体" w:hint="eastAsia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>大学生创新实验大赛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id="矩形 27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gninKnQEAABADAAAOAAAAZHJzL2Uyb0RvYy54bWysUkuOEzEQ3SNxB8t74k5rBkIrnRHSaNiM YKSBAzhuO23RdhmXk+6cBokdh+A4iGtQdjrht0NsSq6Pn9975fXN5AZ20BEt+JYvFxVn2ivorN+1 /P27u2crzjBJ38kBvG75USO/2Tx9sh5Do2voYeh0ZATisRlDy/uUQiMEql47iQsI2lPTQHQyURp3 ootyJHQ3iLqqnosRYhciKI1I1dtTk28KvjFapbfGoE5saDlxSyXGErc5is1aNrsoQ2/VTEP+Awsn radHL1C3Mkm2j/YvKGdVBASTFgqcAGOs0kUDqVlWf6h57GXQRQuZg+FiE/4/WPXm8BCZ7Vpev+DM S0c7+v7py7evnxkVyJ0xYENDj+EhZn0Y7kF9QGqI3zo5wXlmMtHlWVLHpmL18WK1nhJTVLxaXb+s atqIot6yqq5XV2UZQjbn6yFieq3BsXxoeaRdFovl4R5TJiCb88jM5kQgU0nTdiqqlvVZxBa6I0kd adctx497GbO1WdGrfYI7WyDz3dPgDEm2l5fmL5L3+mtepn5+5M0PAAAA//8DAFBLAwQUAAYACAAA ACEAiiHNHOIAAAALAQAADwAAAGRycy9kb3ducmV2LnhtbEyPQU7DMBBF90jcwRokNog6DVWchDgV KiCV7kh7ACeeJqGxHcVuG27PsILdjObpz/vFejYDu+Dke2clLBcRMLSN071tJRz2748pMB+U1Wpw FiV8o4d1eXtTqFy7q/3ESxVaRiHW50pCF8KYc+6bDo3yCzeipdvRTUYFWqeW60ldKdwMPI6ihBvV W/rQqRE3HTan6mwkfOxWu8Nmy79OWf/6sBVVxOvkTcr7u/nlGVjAOfzB8KtP6lCSU+3OVns2SIjj eEWohHSZPQEjIktFAqymQQgBvCz4/w7lDwAAAP//AwBQSwECLQAUAAYACAAAACEAtoM4kv4AAADh AQAAEwAAAAAAAAAAAAAAAAAAAAAAW0NvbnRlbnRfVHlwZXNdLnhtbFBLAQItABQABgAIAAAAIQA4 /SH/1gAAAJQBAAALAAAAAAAAAAAAAAAAAC8BAABfcmVscy8ucmVsc1BLAQItABQABgAIAAAAIQAg ninKnQEAABADAAAOAAAAAAAAAAAAAAAAAC4CAABkcnMvZTJvRG9jLnhtbFBLAQItABQABgAIAAAA IQCKIc0c4gAAAAsBAAAPAAAAAAAAAAAAAAAAAPcDAABkcnMvZG93bnJldi54bWxQSwUGAAAAAAQA BADzAAAABgUAAAAA " o:spid="_x0000_s1038" stroked="f" style="position:absolute;left:0;text-align:left;margin-left:111.2pt;margin-top:409.65pt;width:382.6pt;height:79.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737B5124">
                <v:textbox style="mso-fit-shape-to-text:t">
                  <w:txbxContent>
                    <w:p w14:paraId="202AA040" w14:textId="4AA4EC96" w:rsidR="00986085" w:rsidRDefault="003F24F1">
                      <w:pPr>
                        <w:tabs>
                          <w:tab w:pos="420" w:val="left"/>
                          <w:tab w:pos="1890" w:val="left"/>
                          <w:tab w:pos="2100" w:val="left"/>
                        </w:tabs>
                        <w:spacing w:line="360" w:lineRule="exact"/>
                        <w:textAlignment w:val="baseline"/>
                      </w:pPr>
                      <w:r>
                        <w:rPr>
                          <w:rFonts w:ascii="方正兰亭粗黑简体" w:eastAsia="方正兰亭粗黑简体" w:hint="eastAsia"/>
                          <w:color w:val="4A4E59"/>
                          <w:kern w:val="24"/>
                          <w:sz w:val="20"/>
                          <w:szCs w:val="20"/>
                        </w:rPr>
                        <w:t>201</w:t>
                      </w:r>
                      <w:r w:rsidR="00096B8B">
                        <w:rPr>
                          <w:rFonts w:ascii="方正兰亭粗黑简体" w:eastAsia="方正兰亭粗黑简体"/>
                          <w:color w:val="4A4E59"/>
                          <w:kern w:val="24"/>
                          <w:sz w:val="20"/>
                          <w:szCs w:val="20"/>
                        </w:rPr>
                        <w:t>3</w:t>
                      </w:r>
                      <w:r>
                        <w:rPr>
                          <w:rFonts w:ascii="方正兰亭粗黑简体" w:eastAsia="方正兰亭粗黑简体" w:hint="eastAsia"/>
                          <w:color w:val="4A4E59"/>
                          <w:kern w:val="24"/>
                          <w:sz w:val="20"/>
                          <w:szCs w:val="20"/>
                        </w:rPr>
                        <w:t>.</w:t>
                      </w:r>
                      <w:r w:rsidR="00096B8B">
                        <w:rPr>
                          <w:rFonts w:ascii="方正兰亭粗黑简体" w:eastAsia="方正兰亭粗黑简体"/>
                          <w:color w:val="4A4E59"/>
                          <w:kern w:val="24"/>
                          <w:sz w:val="20"/>
                          <w:szCs w:val="20"/>
                        </w:rPr>
                        <w:t>10</w:t>
                      </w:r>
                      <w:r>
                        <w:rPr>
                          <w:rFonts w:ascii="方正兰亭粗黑简体" w:eastAsia="方正兰亭粗黑简体" w:hint="eastAsia"/>
                          <w:color w:val="4A4E59"/>
                          <w:kern w:val="24"/>
                          <w:sz w:val="20"/>
                          <w:szCs w:val="20"/>
                        </w:rPr>
                        <w:t>-201</w:t>
                      </w:r>
                      <w:r w:rsidR="00096B8B">
                        <w:rPr>
                          <w:rFonts w:ascii="方正兰亭粗黑简体" w:eastAsia="方正兰亭粗黑简体"/>
                          <w:color w:val="4A4E59"/>
                          <w:kern w:val="24"/>
                          <w:sz w:val="20"/>
                          <w:szCs w:val="20"/>
                        </w:rPr>
                        <w:t>6</w:t>
                      </w:r>
                      <w:r>
                        <w:rPr>
                          <w:rFonts w:ascii="方正兰亭粗黑简体" w:eastAsia="方正兰亭粗黑简体" w:hint="eastAsia"/>
                          <w:color w:val="4A4E59"/>
                          <w:kern w:val="24"/>
                          <w:sz w:val="20"/>
                          <w:szCs w:val="20"/>
                        </w:rPr>
                        <w:t>.0</w:t>
                      </w:r>
                      <w:r w:rsidR="00096B8B">
                        <w:rPr>
                          <w:rFonts w:ascii="方正兰亭粗黑简体" w:eastAsia="方正兰亭粗黑简体"/>
                          <w:color w:val="4A4E59"/>
                          <w:kern w:val="24"/>
                          <w:sz w:val="20"/>
                          <w:szCs w:val="20"/>
                        </w:rPr>
                        <w:t>2</w:t>
                      </w:r>
                      <w:r>
                        <w:rPr>
                          <w:rFonts w:ascii="方正兰亭粗黑简体" w:eastAsia="方正兰亭粗黑简体" w:hint="eastAsia"/>
                          <w:color w:val="4A4E59"/>
                          <w:kern w:val="24"/>
                          <w:sz w:val="20"/>
                          <w:szCs w:val="20"/>
                        </w:rPr>
                        <w:t xml:space="preserve">    学院学生会     </w:t>
                      </w:r>
                      <w:r w:rsidR="00096B8B">
                        <w:rPr>
                          <w:rFonts w:ascii="方正兰亭粗黑简体" w:eastAsia="方正兰亭粗黑简体" w:hint="eastAsia"/>
                          <w:color w:val="4A4E59"/>
                          <w:kern w:val="24"/>
                          <w:sz w:val="20"/>
                          <w:szCs w:val="20"/>
                        </w:rPr>
                        <w:t>班级学习委员</w:t>
                      </w:r>
                      <w:r>
                        <w:rPr>
                          <w:rFonts w:ascii="方正兰亭粗黑简体" w:eastAsia="方正兰亭粗黑简体" w:hint="eastAsia"/>
                          <w:color w:val="4A4E59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1E526FD3" w14:textId="5C5C8AF0" w:rsidR="00986085" w:rsidRDefault="00096B8B">
                      <w:pPr>
                        <w:numPr>
                          <w:ilvl w:val="0"/>
                          <w:numId w:val="2"/>
                        </w:numPr>
                        <w:spacing w:line="360" w:lineRule="exact"/>
                        <w:rPr>
                          <w:color w:val="595959"/>
                          <w:sz w:val="18"/>
                        </w:rPr>
                      </w:pPr>
                      <w:r>
                        <w:rPr>
                          <w:rFonts w:ascii="方正兰亭黑简体" w:eastAsia="方正兰亭黑简体" w:hint="eastAsia"/>
                          <w:color w:val="494D58"/>
                          <w:kern w:val="24"/>
                          <w:sz w:val="18"/>
                          <w:szCs w:val="18"/>
                        </w:rPr>
                        <w:t>期间</w:t>
                      </w:r>
                      <w:r w:rsidR="003F24F1">
                        <w:rPr>
                          <w:rFonts w:ascii="方正兰亭黑简体" w:eastAsia="方正兰亭黑简体" w:hint="eastAsia"/>
                          <w:color w:val="494D58"/>
                          <w:kern w:val="24"/>
                          <w:sz w:val="18"/>
                          <w:szCs w:val="18"/>
                        </w:rPr>
                        <w:t>带领部门13人</w:t>
                      </w:r>
                      <w:r>
                        <w:rPr>
                          <w:rFonts w:ascii="方正兰亭黑简体" w:eastAsia="方正兰亭黑简体" w:hint="eastAsia"/>
                          <w:color w:val="494D58"/>
                          <w:kern w:val="24"/>
                          <w:sz w:val="18"/>
                          <w:szCs w:val="18"/>
                        </w:rPr>
                        <w:t>，并且积极沟通参加活动</w:t>
                      </w:r>
                      <w:r w:rsidR="003F24F1">
                        <w:rPr>
                          <w:rFonts w:ascii="方正兰亭黑简体" w:eastAsia="方正兰亭黑简体" w:hint="eastAsia"/>
                          <w:color w:val="494D58"/>
                          <w:kern w:val="24"/>
                          <w:sz w:val="18"/>
                          <w:szCs w:val="18"/>
                        </w:rPr>
                        <w:t xml:space="preserve">     </w:t>
                      </w:r>
                    </w:p>
                    <w:p w14:paraId="5B98C173" w14:textId="77777777" w:rsidR="00986085" w:rsidRDefault="003F24F1">
                      <w:pPr>
                        <w:numPr>
                          <w:ilvl w:val="0"/>
                          <w:numId w:val="2"/>
                        </w:numPr>
                        <w:spacing w:line="360" w:lineRule="exact"/>
                        <w:rPr>
                          <w:color w:val="595959"/>
                          <w:sz w:val="18"/>
                        </w:rPr>
                      </w:pPr>
                      <w:r>
                        <w:rPr>
                          <w:rFonts w:ascii="方正兰亭黑简体" w:eastAsia="方正兰亭黑简体" w:hint="eastAsia"/>
                          <w:color w:val="494D58"/>
                          <w:kern w:val="24"/>
                          <w:sz w:val="18"/>
                          <w:szCs w:val="18"/>
                        </w:rPr>
                        <w:t xml:space="preserve">组织管理系100余人篮球赛 及 学院运动会等活动 </w:t>
                      </w:r>
                    </w:p>
                    <w:p w14:paraId="0E4243C7" w14:textId="79FB8844" w:rsidR="00986085" w:rsidRDefault="003F24F1">
                      <w:pPr>
                        <w:numPr>
                          <w:ilvl w:val="0"/>
                          <w:numId w:val="2"/>
                        </w:numPr>
                        <w:spacing w:line="360" w:lineRule="exact"/>
                        <w:rPr>
                          <w:color w:val="595959"/>
                          <w:sz w:val="18"/>
                        </w:rPr>
                      </w:pPr>
                      <w:r>
                        <w:rPr>
                          <w:rFonts w:ascii="方正兰亭黑简体" w:eastAsia="方正兰亭黑简体" w:hint="eastAsia"/>
                          <w:color w:val="494D58"/>
                          <w:kern w:val="24"/>
                          <w:sz w:val="18"/>
                          <w:szCs w:val="18"/>
                        </w:rPr>
                        <w:t>参与创青春</w:t>
                      </w:r>
                      <w:r w:rsidR="00096B8B">
                        <w:rPr>
                          <w:rFonts w:ascii="方正兰亭黑简体" w:eastAsia="方正兰亭黑简体" w:hint="eastAsia"/>
                          <w:color w:val="494D58"/>
                          <w:kern w:val="24"/>
                          <w:sz w:val="18"/>
                          <w:szCs w:val="18"/>
                        </w:rPr>
                        <w:t>飞扬主持</w:t>
                      </w:r>
                      <w:r>
                        <w:rPr>
                          <w:rFonts w:ascii="方正兰亭黑简体" w:eastAsia="方正兰亭黑简体" w:hint="eastAsia"/>
                          <w:color w:val="494D58"/>
                          <w:kern w:val="24"/>
                          <w:sz w:val="18"/>
                          <w:szCs w:val="18"/>
                        </w:rPr>
                        <w:t>大赛，</w:t>
                      </w:r>
                      <w:r w:rsidR="00096B8B">
                        <w:rPr>
                          <w:rFonts w:ascii="方正兰亭黑简体" w:eastAsia="方正兰亭黑简体" w:hint="eastAsia"/>
                          <w:color w:val="494D58"/>
                          <w:kern w:val="24"/>
                          <w:sz w:val="18"/>
                          <w:szCs w:val="18"/>
                        </w:rPr>
                        <w:t>大学生创新实验大赛</w:t>
                      </w:r>
                    </w:p>
                  </w:txbxContent>
                </v:textbox>
              </v:rect>
            </w:pict>
          </mc:Fallback>
        </mc:AlternateContent>
      </w:r>
      <w:r w:rsidR="00A8532C">
        <w:rPr>
          <w:noProof/>
        </w:rPr>
        <mc:AlternateContent>
          <mc:Choice Requires="wps">
            <w:drawing>
              <wp:anchor allowOverlap="1" behindDoc="0" distB="0" distL="114300" distR="114300" distT="0" layoutInCell="1" locked="0" relativeHeight="251678720" simplePos="0" wp14:anchorId="5CE4BF06" wp14:editId="259CB92E">
                <wp:simplePos x="0" y="0"/>
                <wp:positionH relativeFrom="column">
                  <wp:posOffset>1410970</wp:posOffset>
                </wp:positionH>
                <wp:positionV relativeFrom="paragraph">
                  <wp:posOffset>8599170</wp:posOffset>
                </wp:positionV>
                <wp:extent cx="4860290" cy="548640"/>
                <wp:effectExtent b="0" l="0" r="0" t="0"/>
                <wp:wrapNone/>
                <wp:docPr id="28" name="矩形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60290" cy="548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60BA9E3" w14:textId="77777777" w:rsidR="00986085" w:rsidRDefault="003F24F1">
                            <w:pPr>
                              <w:tabs>
                                <w:tab w:pos="420" w:val="left"/>
                                <w:tab w:pos="1890" w:val="left"/>
                                <w:tab w:pos="2100" w:val="left"/>
                              </w:tabs>
                              <w:spacing w:line="360" w:lineRule="exact"/>
                              <w:textAlignment w:val="baseline"/>
                            </w:pPr>
                            <w:r>
                              <w:rPr>
                                <w:rFonts w:ascii="方正兰亭粗黑简体" w:eastAsia="方正兰亭粗黑简体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所持证书：</w:t>
                            </w:r>
                            <w:r>
                              <w:rPr>
                                <w:rFonts w:ascii="方正兰亭黑简体" w:eastAsia="方正兰亭黑简体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英语四级证书、普通话二级甲等证书</w:t>
                            </w:r>
                          </w:p>
                          <w:p w14:paraId="6881671E" w14:textId="2274A1EB" w:rsidR="00986085" w:rsidRDefault="003F24F1">
                            <w:pPr>
                              <w:tabs>
                                <w:tab w:pos="420" w:val="left"/>
                                <w:tab w:pos="1890" w:val="left"/>
                                <w:tab w:pos="2100" w:val="left"/>
                              </w:tabs>
                              <w:spacing w:line="360" w:lineRule="exact"/>
                              <w:textAlignment w:val="baseline"/>
                            </w:pPr>
                            <w:r>
                              <w:rPr>
                                <w:rFonts w:ascii="方正兰亭粗黑简体" w:eastAsia="方正兰亭粗黑简体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本科阶段：</w:t>
                            </w:r>
                            <w:r>
                              <w:rPr>
                                <w:rFonts w:ascii="方正兰亭黑简体" w:eastAsia="方正兰亭黑简体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校级三好学生、系级三好学生、优秀学生干部、优秀主持人</w:t>
                            </w:r>
                            <w:r w:rsidR="00A140B9">
                              <w:rPr>
                                <w:rFonts w:ascii="方正兰亭黑简体" w:eastAsia="方正兰亭黑简体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、优秀团员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id="矩形 28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Z0XbdmwEAAA8DAAAOAAAAZHJzL2Uyb0RvYy54bWysUstuEzEU3SP1HyzviSehVGWUSYVUlU0F lQof4HjsjMX40XudzORrkNjxEXwO4je4diYpbXeIjeX78Ln3nOPl1eh6ttOANviGz2cVZ9qr0Fq/ afiXzzevLznDJH0r++B1w/ca+dXq7NVyiLVehC70rQZGIB7rITa8SynWQqDqtJM4C1F7KpoATiYK YSNakAOhu14squpCDAHaCEFpRMpeH4p8VfCN0Sp9MgZ1Yn3DabdUTijnOp9itZT1BmTsrJrWkP+w hZPW09AT1LVMkm3BvoByVkHAYNJMBSeCMVbpwoHYzKtnbO47GXXhQuJgPMmE/w9WfdzdAbNtwxfk lJeOPPr97cevn98ZJUidIWJNTffxDjI/jLdBfUUqiCeVHODUMxpwuZfYsbFIvT9JrcfEFCXPLy+q xTtyRFHtLUXnxQsh6+PrCJg+6OBYvjQcyMqisNzdYsrzZX1smZY5zM+bpHE9FlLzN0cO69DuielA VjccH7YSsrKZ0PttCje2QOa3h8YJklQvk6Yfkm39Oy5dj/949QcAAP//AwBQSwMEFAAGAAgAAAAh AJ1OECvhAAAADQEAAA8AAABkcnMvZG93bnJldi54bWxMj8FOwzAMhu9IvENkJC6IJYzSbaXphAZI YzfKHiBtTFvWOFWTbeXtMSfwyfb/6/fnfD25XpxwDJ0nDXczBQKp9rajRsP+4/V2CSJEQ9b0nlDD NwZYF5cXucmsP9M7nsrYCA6hkBkNbYxDJmWoW3QmzPyAxNqnH52JPI6NtKM5c7jr5VypVDrTEV9o zYCbFutDeXQa3nbJbr/Zyq/Dqnu+2S5KJav0Revrq+npEUTEKf6Z4Ref0aFgpsofyQbRa5hzsZWF +4eEO7aslosURMWrJFEpyCKX/78ofgAAAP//AwBQSwECLQAUAAYACAAAACEAtoM4kv4AAADhAQAA EwAAAAAAAAAAAAAAAAAAAAAAW0NvbnRlbnRfVHlwZXNdLnhtbFBLAQItABQABgAIAAAAIQA4/SH/ 1gAAAJQBAAALAAAAAAAAAAAAAAAAAC8BAABfcmVscy8ucmVsc1BLAQItABQABgAIAAAAIQDZ0Xbd mwEAAA8DAAAOAAAAAAAAAAAAAAAAAC4CAABkcnMvZTJvRG9jLnhtbFBLAQItABQABgAIAAAAIQCd ThAr4QAAAA0BAAAPAAAAAAAAAAAAAAAAAPUDAABkcnMvZG93bnJldi54bWxQSwUGAAAAAAQABADz AAAAAwUAAAAA " o:spid="_x0000_s1039" stroked="f" style="position:absolute;left:0;text-align:left;margin-left:111.1pt;margin-top:677.1pt;width:382.7pt;height:43.2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5CE4BF06">
                <v:textbox style="mso-fit-shape-to-text:t">
                  <w:txbxContent>
                    <w:p w14:paraId="660BA9E3" w14:textId="77777777" w:rsidR="00986085" w:rsidRDefault="003F24F1">
                      <w:pPr>
                        <w:tabs>
                          <w:tab w:pos="420" w:val="left"/>
                          <w:tab w:pos="1890" w:val="left"/>
                          <w:tab w:pos="2100" w:val="left"/>
                        </w:tabs>
                        <w:spacing w:line="360" w:lineRule="exact"/>
                        <w:textAlignment w:val="baseline"/>
                      </w:pPr>
                      <w:r>
                        <w:rPr>
                          <w:rFonts w:ascii="方正兰亭粗黑简体" w:eastAsia="方正兰亭粗黑简体" w:hint="eastAsia"/>
                          <w:color w:val="4A4E59"/>
                          <w:kern w:val="24"/>
                          <w:sz w:val="18"/>
                          <w:szCs w:val="18"/>
                        </w:rPr>
                        <w:t>所持证书：</w:t>
                      </w:r>
                      <w:r>
                        <w:rPr>
                          <w:rFonts w:ascii="方正兰亭黑简体" w:eastAsia="方正兰亭黑简体" w:hint="eastAsia"/>
                          <w:color w:val="4A4E59"/>
                          <w:kern w:val="24"/>
                          <w:sz w:val="18"/>
                          <w:szCs w:val="18"/>
                        </w:rPr>
                        <w:t>英语四级证书、普通话二级甲等证书</w:t>
                      </w:r>
                    </w:p>
                    <w:p w14:paraId="6881671E" w14:textId="2274A1EB" w:rsidR="00986085" w:rsidRDefault="003F24F1">
                      <w:pPr>
                        <w:tabs>
                          <w:tab w:pos="420" w:val="left"/>
                          <w:tab w:pos="1890" w:val="left"/>
                          <w:tab w:pos="2100" w:val="left"/>
                        </w:tabs>
                        <w:spacing w:line="360" w:lineRule="exact"/>
                        <w:textAlignment w:val="baseline"/>
                      </w:pPr>
                      <w:r>
                        <w:rPr>
                          <w:rFonts w:ascii="方正兰亭粗黑简体" w:eastAsia="方正兰亭粗黑简体" w:hint="eastAsia"/>
                          <w:color w:val="4A4E59"/>
                          <w:kern w:val="24"/>
                          <w:sz w:val="18"/>
                          <w:szCs w:val="18"/>
                        </w:rPr>
                        <w:t>本科阶段：</w:t>
                      </w:r>
                      <w:r>
                        <w:rPr>
                          <w:rFonts w:ascii="方正兰亭黑简体" w:eastAsia="方正兰亭黑简体" w:hint="eastAsia"/>
                          <w:color w:val="4A4E59"/>
                          <w:kern w:val="24"/>
                          <w:sz w:val="18"/>
                          <w:szCs w:val="18"/>
                        </w:rPr>
                        <w:t>校级三好学生、系级三好学生、优秀学生干部、优秀主持人</w:t>
                      </w:r>
                      <w:r w:rsidR="00A140B9">
                        <w:rPr>
                          <w:rFonts w:ascii="方正兰亭黑简体" w:eastAsia="方正兰亭黑简体" w:hint="eastAsia"/>
                          <w:color w:val="4A4E59"/>
                          <w:kern w:val="24"/>
                          <w:sz w:val="18"/>
                          <w:szCs w:val="18"/>
                        </w:rPr>
                        <w:t>、优秀团员</w:t>
                      </w:r>
                    </w:p>
                  </w:txbxContent>
                </v:textbox>
              </v:rect>
            </w:pict>
          </mc:Fallback>
        </mc:AlternateContent>
      </w:r>
      <w:r w:rsidR="00A8532C">
        <w:rPr>
          <w:noProof/>
        </w:rPr>
        <mc:AlternateContent>
          <mc:Choice Requires="wps">
            <w:drawing>
              <wp:anchor allowOverlap="1" behindDoc="0" distB="0" distL="114300" distR="114300" distT="0" layoutInCell="1" locked="0" relativeHeight="251635712" simplePos="0" wp14:anchorId="4E812737" wp14:editId="0FEFE18A">
                <wp:simplePos x="0" y="0"/>
                <wp:positionH relativeFrom="column">
                  <wp:posOffset>-958850</wp:posOffset>
                </wp:positionH>
                <wp:positionV relativeFrom="paragraph">
                  <wp:posOffset>3115945</wp:posOffset>
                </wp:positionV>
                <wp:extent cx="2180590" cy="346710"/>
                <wp:effectExtent b="186690" l="266700" r="181610" t="190500"/>
                <wp:wrapNone/>
                <wp:docPr id="2" name="矩形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80590" cy="346710"/>
                        </a:xfrm>
                        <a:prstGeom prst="rect">
                          <a:avLst/>
                        </a:prstGeom>
                        <a:solidFill>
                          <a:srgbClr val="2192BC"/>
                        </a:solidFill>
                        <a:ln algn="ctr" cap="flat" cmpd="sng" w="57150">
                          <a:noFill/>
                          <a:prstDash val="solid"/>
                          <a:miter lim="800000"/>
                        </a:ln>
                        <a:effectLst>
                          <a:outerShdw algn="ctr" blurRad="203200" dir="9600000" dist="38100" rotWithShape="0" sx="104000" sy="104000">
                            <a:prstClr val="black">
                              <a:alpha val="60000"/>
                            </a:prstClr>
                          </a:outerShdw>
                        </a:effectLst>
                      </wps:spPr>
                      <wps:txbx>
                        <w:txbxContent>
                          <w:p w14:paraId="76AEB2DA" w14:textId="77777777" w:rsidR="00986085" w:rsidRDefault="00986085"/>
                        </w:txbxContent>
                      </wps:txbx>
                      <wps:bodyPr anchor="ctr" rtlCol="0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color="#2192bc" id="矩形 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neMISTgIAAHMEAAAOAAAAZHJzL2Uyb0RvYy54bWysVNtuEzEQfUfiHyy/072kl3TVTSVSlZcK KgrieeL1Zq36JtvNpl+DxBsfwedU/AYz3iQt8IbIg+Wxx2fmnDmbi8ut0WwjQ1TOtrw6KjmTVrhO 2XXLP3+6fjPnLCawHWhnZcsfZeSXi9evLkbfyNoNTncyMASxsRl9y4eUfFMUUQzSQDxyXlq87F0w kDAM66ILMCK60UVdlqfF6ELngxMyRjy9mi75IuP3vRTpQ99HmZhuOfaW8hryuqK1WFxAsw7gByV2 bcA/dGFAWSx6gLqCBOwhqL+gjBLBRdenI+FM4fpeCZk5IJuq/IPN3QBeZi4oTvQHmeL/gxXvN7eB qa7lNWcWDI7o59fvTz++sZq0GX1sMOXO3wZiF/2NE/cRL4rfbiiIu5xtHwzlIje2zUI/HoSW28QE HtbVvDw5x3kIvJsdn55VeRIFNPvXPsT0TjrDaNPygIPM+sLmJiaqD80+JTfmtOquldY5COvVUge2 ARx6XZ3Xb5fEBZ/El2nasrHlJ2fVCTUCaL5eQ8Kt8ShHtGvOQK/R1SKFXNs6qoBIU+0riMNUI8NO VjIqoZ+1Mi2fl/TbVdaWnsnsSGRAgXvA1LuhG9lKP4SPQDMoZ2hqzjpFpGfzagrQr+enExqLKF9V HhMyi6jefv/cKgsufVFpyO4h6fcNHzRZaRD3k5zaDzCRyAV23ZK0mJ01O7SZoxcMsgWmqdP803a1 zUaqjgmFjlaue0R3haSXbvr+wIrBIR2SlEZCWejsDL37CunTeRnnrOf/isUvAAAA//8DAFBLAwQU AAYACAAAACEAPz5tuOMAAAAMAQAADwAAAGRycy9kb3ducmV2LnhtbEyPQVPCMBSE7874HzLPGW+Q FlqE2pRRGUVPInLhFppn07F56SQB6r83nPS4szu735bLwXTshM63lgSk4wQYUm1VS42A3efzaA7M B0lKdpZQwA96WFbXV6UslD3TB562oWGxhHwhBegQ+oJzX2s00o9tjxS9L+uMDFG6hisnz7HcdHyS JDNuZEtxQcsenzTW39ujEeC0mbaPb+vZfveyep1n75vV3m6EuL0ZHu6BBRzCXxgu+BEdqsh0sEdS nnUCRmmexjNBQLZI7oBdIotJBuwgIM/yKfCq5P9PVL8AAAD//wMAUEsBAi0AFAAGAAgAAAAhALaD OJL+AAAA4QEAABMAAAAAAAAAAAAAAAAAAAAAAFtDb250ZW50X1R5cGVzXS54bWxQSwECLQAUAAYA CAAAACEAOP0h/9YAAACUAQAACwAAAAAAAAAAAAAAAAAvAQAAX3JlbHMvLnJlbHNQSwECLQAUAAYA CAAAACEAp3jCEk4CAABzBAAADgAAAAAAAAAAAAAAAAAuAgAAZHJzL2Uyb0RvYy54bWxQSwECLQAU AAYACAAAACEAPz5tuOMAAAAMAQAADwAAAAAAAAAAAAAAAACoBAAAZHJzL2Rvd25yZXYueG1sUEsF BgAAAAAEAAQA8wAAALgFAAAAAA== " o:spid="_x0000_s1040" stroked="f" strokeweight="4.5pt" style="position:absolute;left:0;text-align:left;margin-left:-75.5pt;margin-top:245.35pt;width:171.7pt;height:27.3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w14:anchorId="4E812737">
                <v:shadow color="black" matrix="68157f,,,68157f" offset="-.9945mm,.36197mm" on="t" opacity="39321f" type="perspective"/>
                <v:textbox>
                  <w:txbxContent>
                    <w:p w14:paraId="76AEB2DA" w14:textId="77777777" w:rsidR="00986085" w:rsidRDefault="00986085"/>
                  </w:txbxContent>
                </v:textbox>
              </v:rect>
            </w:pict>
          </mc:Fallback>
        </mc:AlternateContent>
      </w:r>
      <w:r w:rsidR="00A8532C">
        <w:rPr>
          <w:noProof/>
        </w:rPr>
        <mc:AlternateContent>
          <mc:Choice Requires="wps">
            <w:drawing>
              <wp:anchor allowOverlap="1" behindDoc="0" distB="0" distL="114300" distR="114300" distT="0" layoutInCell="1" locked="0" relativeHeight="251644928" simplePos="0" wp14:anchorId="2935E6AE" wp14:editId="672D84E6">
                <wp:simplePos x="0" y="0"/>
                <wp:positionH relativeFrom="column">
                  <wp:posOffset>-958850</wp:posOffset>
                </wp:positionH>
                <wp:positionV relativeFrom="paragraph">
                  <wp:posOffset>5142230</wp:posOffset>
                </wp:positionV>
                <wp:extent cx="2180590" cy="346710"/>
                <wp:effectExtent b="186690" l="266700" r="181610" t="190500"/>
                <wp:wrapNone/>
                <wp:docPr id="8" name="矩形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80590" cy="346710"/>
                        </a:xfrm>
                        <a:prstGeom prst="rect">
                          <a:avLst/>
                        </a:prstGeom>
                        <a:solidFill>
                          <a:srgbClr val="2192BC"/>
                        </a:solidFill>
                        <a:ln algn="ctr" cap="flat" cmpd="sng" w="57150">
                          <a:noFill/>
                          <a:prstDash val="solid"/>
                          <a:miter lim="800000"/>
                        </a:ln>
                        <a:effectLst>
                          <a:outerShdw algn="ctr" blurRad="203200" dir="9600000" dist="38100" rotWithShape="0" sx="104000" sy="104000">
                            <a:prstClr val="black">
                              <a:alpha val="60000"/>
                            </a:prstClr>
                          </a:outerShdw>
                        </a:effectLst>
                      </wps:spPr>
                      <wps:bodyPr anchor="ctr" rtlCol="0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color="#2192bc" id="矩形 8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XPA8wQQIAAGAEAAAOAAAAZHJzL2Uyb0RvYy54bWysVEuOEzEQ3SNxB8t70p9MZpJWOiORaNiM YERArCtud9oa/2Q76eQ0SOw4BMdBXIOyOwkBdogsLFe7/Kreq+fM7w9Kkj13Xhhd02KUU8I1M43Q 25p+/PDwakqJD6AbkEbzmh65p/eLly/mva14aTojG+4Igmhf9bamXQi2yjLPOq7Aj4zlGg9b4xQE DN02axz0iK5kVub5bdYb11hnGPcev66GQ7pI+G3LWXjXtp4HImuKvYW0urRu4pot5lBtHdhOsFMb 8A9dKBAai16gVhCA7Jz4C0oJ5ow3bRgxozLTtoLxxAHZFPkfbNYdWJ64oDjeXmTy/w+Wvd0/OSKa muKgNCgc0Y/PX79/+0KmUZve+gpT1vbJRXbePhr27PEg++0kBv6Uc2idirnIjRyS0MeL0PwQCMOP ZTHNJzOcB8Oz8c3tXZEmkUF1vm2dD2+4USRuaupwkElf2D/6EOtDdU5JjRkpmgchZQrcdrOUjuwB h14Ws/L1MnLBK/46TWrS13RyV0xiI4DmayUE3CqLcni9pQTkFl3Ngku1tYkVEGmovQLfDTUS7GAl JQL6WQqFgubxd6osdbzGkyORQQzMDlPXXdOTjdy594BFy3yMpqakEZH0eFoMAfp1djugEY/yFflN RCYe1Tvvf7VKnAmfROiSe6L054YvmmwksOdBTmk7GEikAqduo7SYnTS7tJmiKwbJAsPU4/w3pjmi lVyQSzM8NtCsM9h71O9sGbRxwjk9ufhOrmPcX/8xLH4CAAD//wMAUEsDBBQABgAIAAAAIQBYA+eu 4gAAAAwBAAAPAAAAZHJzL2Rvd25yZXYueG1sTI/LTsMwEEX3SPyDNUjsWiclRGkapwIqXitK2013 bmziiHgc2W4b/p7pCpYzc3XnnGo52p6dtA+dQwHpNAGmsXGqw1bAbvs8KYCFKFHJ3qEW8KMDLOvr q0qWyp3xU582sWVUgqGUAkyMQ8l5aIy2MkzdoJFuX85bGWn0LVdenqnc9nyWJDm3skP6YOSgn4xu vjdHK8Abe9c9vr/m+93L6q3IPtarvVsLcXszPiyART3GvzBc8AkdamI6uCOqwHoBk/Q+JZkooEjm JHGJzGcZsANt8iwDXlf8v0T9CwAA//8DAFBLAQItABQABgAIAAAAIQC2gziS/gAAAOEBAAATAAAA AAAAAAAAAAAAAAAAAABbQ29udGVudF9UeXBlc10ueG1sUEsBAi0AFAAGAAgAAAAhADj9If/WAAAA lAEAAAsAAAAAAAAAAAAAAAAALwEAAF9yZWxzLy5yZWxzUEsBAi0AFAAGAAgAAAAhABc8DzBBAgAA YAQAAA4AAAAAAAAAAAAAAAAALgIAAGRycy9lMm9Eb2MueG1sUEsBAi0AFAAGAAgAAAAhAFgD567i AAAADAEAAA8AAAAAAAAAAAAAAAAAmwQAAGRycy9kb3ducmV2LnhtbFBLBQYAAAAABAAEAPMAAACq BQAAAAA= " o:spid="_x0000_s1026" stroked="f" strokeweight="4.5pt" style="position:absolute;left:0;text-align:left;margin-left:-75.5pt;margin-top:404.9pt;width:171.7pt;height:27.3pt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w14:anchorId="7C34688C">
                <v:shadow color="black" matrix="68157f,,,68157f" offset="-.9945mm,.36197mm" on="t" opacity="39321f" type="perspective"/>
              </v:rect>
            </w:pict>
          </mc:Fallback>
        </mc:AlternateContent>
      </w:r>
      <w:r w:rsidR="00A8532C">
        <w:rPr>
          <w:noProof/>
        </w:rPr>
        <mc:AlternateContent>
          <mc:Choice Requires="wps">
            <w:drawing>
              <wp:anchor allowOverlap="1" behindDoc="0" distB="0" distL="114300" distR="114300" distT="0" layoutInCell="1" locked="0" relativeHeight="251645952" simplePos="0" wp14:anchorId="13DF5E0E" wp14:editId="53AFB2E6">
                <wp:simplePos x="0" y="0"/>
                <wp:positionH relativeFrom="column">
                  <wp:posOffset>-958850</wp:posOffset>
                </wp:positionH>
                <wp:positionV relativeFrom="paragraph">
                  <wp:posOffset>6591935</wp:posOffset>
                </wp:positionV>
                <wp:extent cx="2180590" cy="346710"/>
                <wp:effectExtent b="186690" l="266700" r="181610" t="190500"/>
                <wp:wrapNone/>
                <wp:docPr id="9" name="矩形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80590" cy="346710"/>
                        </a:xfrm>
                        <a:prstGeom prst="rect">
                          <a:avLst/>
                        </a:prstGeom>
                        <a:solidFill>
                          <a:srgbClr val="2192BC"/>
                        </a:solidFill>
                        <a:ln algn="ctr" cap="flat" cmpd="sng" w="57150">
                          <a:noFill/>
                          <a:prstDash val="solid"/>
                          <a:miter lim="800000"/>
                        </a:ln>
                        <a:effectLst>
                          <a:outerShdw algn="ctr" blurRad="203200" dir="9600000" dist="38100" rotWithShape="0" sx="104000" sy="104000">
                            <a:prstClr val="black">
                              <a:alpha val="60000"/>
                            </a:prstClr>
                          </a:outerShdw>
                        </a:effectLst>
                      </wps:spPr>
                      <wps:bodyPr anchor="ctr" rtlCol="0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color="#2192bc" id="矩形 9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Voh+DQgIAAGAEAAAOAAAAZHJzL2Uyb0RvYy54bWysVEuOEzEQ3SNxB8t70p9MZpJWOiORaNiM YERArCtud9oa/2Q76eQ0SOw4BMdBXIOyOwkBdogsLFe7/Kreq+fM7w9Kkj13Xhhd02KUU8I1M43Q 25p+/PDwakqJD6AbkEbzmh65p/eLly/mva14aTojG+4Igmhf9bamXQi2yjLPOq7Aj4zlGg9b4xQE DN02axz0iK5kVub5bdYb11hnGPcev66GQ7pI+G3LWXjXtp4HImuKvYW0urRu4pot5lBtHdhOsFMb 8A9dKBAai16gVhCA7Jz4C0oJ5ow3bRgxozLTtoLxxAHZFPkfbNYdWJ64oDjeXmTy/w+Wvd0/OSKa ms4o0aBwRD8+f/3+7QuZRW166ytMWdsnF9l5+2jYs8eD7LeTGPhTzqF1KuYiN3JIQh8vQvNDIAw/ lsU0n8xwHgzPxje3d0WaRAbV+bZ1PrzhRpG4qanDQSZ9Yf/oQ6wP1TklNWakaB6ElClw281SOrIH HHpZzMrXy8gFr/jrNKlJX9PJXTGJjQCar5UQcKssyuH1lhKQW3Q1Cy7V1iZWQKSh9gp8N9RIsIOV lAjoZylUTad5/J0qSx2v8eRIZBADs8PUddf0ZCN37j1g0TIfo6kpaUQkPZ4WQ4B+nd0OaMSjfEV+ E5GJR/XO+1+tEmfCJxG65J4o/bnhiyYbCex5kFPaDgYSqcCp2ygtZifNLm2m6IpBssAw9Tj/jWmO aCUX5NIMjw006wz2HvU7WwZtnHBOTy6+k+sY99d/DIufAAAA//8DAFBLAwQUAAYACAAAACEAqEEu ZuMAAAAOAQAADwAAAGRycy9kb3ducmV2LnhtbEyPzU7DMBCE70i8g7VI3FonaSlpiFMBFX8nSuml Nzde4oh4HdluG94e5wTHnRnNflOuBtOxEzrfWhKQThNgSLVVLTUCdp9PkxyYD5KU7CyhgB/0sKou L0pZKHumDzxtQ8NiCflCCtAh9AXnvtZopJ/aHil6X9YZGeLpGq6cPMdy0/EsSRbcyJbiBy17fNRY f2+PRoDTZtY+vL0s9rvn9Ws+f9+s93YjxPXVcH8HLOAQ/sIw4kd0qCLTwR5JedYJmKQ3aRwTopPM 8hTYmFlmc2CHUVpmt8Crkv+fUf0CAAD//wMAUEsBAi0AFAAGAAgAAAAhALaDOJL+AAAA4QEAABMA AAAAAAAAAAAAAAAAAAAAAFtDb250ZW50X1R5cGVzXS54bWxQSwECLQAUAAYACAAAACEAOP0h/9YA AACUAQAACwAAAAAAAAAAAAAAAAAvAQAAX3JlbHMvLnJlbHNQSwECLQAUAAYACAAAACEA1aIfg0IC AABgBAAADgAAAAAAAAAAAAAAAAAuAgAAZHJzL2Uyb0RvYy54bWxQSwECLQAUAAYACAAAACEAqEEu ZuMAAAAOAQAADwAAAAAAAAAAAAAAAACcBAAAZHJzL2Rvd25yZXYueG1sUEsFBgAAAAAEAAQA8wAA AKwFAAAAAA== " o:spid="_x0000_s1026" stroked="f" strokeweight="4.5pt" style="position:absolute;left:0;text-align:left;margin-left:-75.5pt;margin-top:519.05pt;width:171.7pt;height:27.3pt;z-index: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w14:anchorId="6FE3F1E1">
                <v:shadow color="black" matrix="68157f,,,68157f" offset="-.9945mm,.36197mm" on="t" opacity="39321f" type="perspective"/>
              </v:rect>
            </w:pict>
          </mc:Fallback>
        </mc:AlternateContent>
      </w:r>
      <w:r w:rsidR="00A8532C">
        <w:rPr>
          <w:noProof/>
        </w:rPr>
        <mc:AlternateContent>
          <mc:Choice Requires="wps">
            <w:drawing>
              <wp:anchor allowOverlap="1" behindDoc="0" distB="0" distL="114300" distR="114300" distT="0" layoutInCell="1" locked="0" relativeHeight="251646976" simplePos="0" wp14:anchorId="7B280571" wp14:editId="57E1B15D">
                <wp:simplePos x="0" y="0"/>
                <wp:positionH relativeFrom="column">
                  <wp:posOffset>1030605</wp:posOffset>
                </wp:positionH>
                <wp:positionV relativeFrom="paragraph">
                  <wp:posOffset>3002915</wp:posOffset>
                </wp:positionV>
                <wp:extent cx="190500" cy="113030"/>
                <wp:effectExtent b="0" l="0" r="0" t="0"/>
                <wp:wrapNone/>
                <wp:docPr id="10" name="等腰三角形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0" cy="113030"/>
                        </a:xfrm>
                        <a:prstGeom prst="triangle">
                          <a:avLst>
                            <a:gd fmla="val 0" name="adj"/>
                          </a:avLst>
                        </a:prstGeom>
                        <a:solidFill>
                          <a:srgbClr val="114F65"/>
                        </a:solidFill>
                        <a:ln algn="ctr" cap="flat" cmpd="sng"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 rtlCol="0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adj="10800" coordsize="21600,21600" id="_x0000_t5" o:spt="5" path="m@0,l,21600r21600,xe" w14:anchorId="7BAE3AC0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locs="@0,0;@1,10800;0,21600;10800,21600;21600,21600;@2,10800" o:connecttype="custom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adj="0" fillcolor="#114f65" id="等腰三角形 1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MGc5DAIAANUDAAAOAAAAZHJzL2Uyb0RvYy54bWysU72O1DAQ7pF4B8s9m+wedxzRZq+41dKc 4KSDB5h17MTgP9lms/sAFNfyCDRUSJQ0vA2IewzGTrIc0CFSWLFn/M33fTNeXuy1Ijvug7SmpvNZ SQk3zDbStDV99XLz6JySEME0oKzhNT3wQC9WDx8se1fxhe2sargnCGJC1buadjG6qigC67iGMLOO GwwK6zVE3Pq2aDz0iK5VsSjLs6K3vnHeMh4Cnq6HIF1lfCE4iy+ECDwSVVPkFvPq87pNa7FaQtV6 cJ1kIw34BxYapMGiR6g1RCBvvfwLSkvmbbAizpjVhRVCMp41oJp5+Yeamw4cz1rQnOCONoX/B8ue 7649kQ32Du0xoLFHPz7d3r37/O3L7d3H99+/fiAYQZt6FyrMvnHXPgkN7sqyNwEDxW+RtAljzl54 nXJRJtlnzw9Hz/k+EoaH86flaYmlGYbm85PyJBcroJouOx/iM241ST81jV6CaVWyBSrYXYWYbW9G 7tC8pkRohU3cgSIT2JiIsBNc1mCVbDZSqbzx7fZSeYLXEpPHm7PTJBuvhPtpypAe44snmTTgyAoF EflrhyYG01ICqsW3wKLPHI1NFfKcpdprCN1QI8MOA6hlxFegpK7peZm+sbIyiRnPc4xKJ7MHf5PT W9scsH8+qks7TDgY1lkc8FR+ysfZyULGOU/DeX+fW/jrNa5+AgAA//8DAFBLAwQUAAYACAAAACEA y1E+WOAAAAALAQAADwAAAGRycy9kb3ducmV2LnhtbEyPwU7DMBBE70j8g7VIXCrqNKCUhDhV1QoJ cakoHDi6sUki7HWwnSbw9WxOcJzZp9mZcjNZw87ah86hgNUyAaaxdqrDRsDb6+PNPbAQJSppHGoB 3zrAprq8KGWh3Igv+nyMDaMQDIUU0MbYF5yHutVWhqXrNdLtw3krI0nfcOXlSOHW8DRJMm5lh/Sh lb3etbr+PA5WwGJcHHxtpmyV7t3X++55vx2efoS4vpq2D8CinuIfDHN9qg4VdTq5AVVghnSW3hIq 4G6d5sBmIp+dEzl5sgZelfz/huoXAAD//wMAUEsBAi0AFAAGAAgAAAAhALaDOJL+AAAA4QEAABMA AAAAAAAAAAAAAAAAAAAAAFtDb250ZW50X1R5cGVzXS54bWxQSwECLQAUAAYACAAAACEAOP0h/9YA AACUAQAACwAAAAAAAAAAAAAAAAAvAQAAX3JlbHMvLnJlbHNQSwECLQAUAAYACAAAACEAdjBnOQwC AADVAwAADgAAAAAAAAAAAAAAAAAuAgAAZHJzL2Uyb0RvYy54bWxQSwECLQAUAAYACAAAACEAy1E+ WOAAAAALAQAADwAAAAAAAAAAAAAAAABmBAAAZHJzL2Rvd25yZXYueG1sUEsFBgAAAAAEAAQA8wAA AHMFAAAAAA== " o:spid="_x0000_s1026" stroked="f" strokeweight="1pt" style="position:absolute;left:0;text-align:left;margin-left:81.15pt;margin-top:236.45pt;width:15pt;height:8.9pt;z-index: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type="#_x0000_t5"/>
            </w:pict>
          </mc:Fallback>
        </mc:AlternateContent>
      </w:r>
      <w:r w:rsidR="00A8532C">
        <w:rPr>
          <w:noProof/>
        </w:rPr>
        <mc:AlternateContent>
          <mc:Choice Requires="wps">
            <w:drawing>
              <wp:anchor allowOverlap="1" behindDoc="0" distB="0" distL="114300" distR="114300" distT="0" layoutInCell="1" locked="0" relativeHeight="251648000" simplePos="0" wp14:anchorId="4965AF65" wp14:editId="06E3DBE2">
                <wp:simplePos x="0" y="0"/>
                <wp:positionH relativeFrom="column">
                  <wp:posOffset>1030605</wp:posOffset>
                </wp:positionH>
                <wp:positionV relativeFrom="paragraph">
                  <wp:posOffset>5029200</wp:posOffset>
                </wp:positionV>
                <wp:extent cx="190500" cy="113030"/>
                <wp:effectExtent b="0" l="0" r="0" t="0"/>
                <wp:wrapNone/>
                <wp:docPr id="11" name="等腰三角形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0" cy="113030"/>
                        </a:xfrm>
                        <a:prstGeom prst="triangle">
                          <a:avLst>
                            <a:gd fmla="val 0" name="adj"/>
                          </a:avLst>
                        </a:prstGeom>
                        <a:solidFill>
                          <a:srgbClr val="114F65"/>
                        </a:solidFill>
                        <a:ln algn="ctr" cap="flat" cmpd="sng"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 rtlCol="0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adj="0" fillcolor="#114f65" id="等腰三角形 11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9iYSuDQIAANUDAAAOAAAAZHJzL2Uyb0RvYy54bWysU72O1DAQ7pF4B8s9m2SPO45os1fcamlO cNLBA8w6dmLwn2yz2X0Aimt5BBoqJEoa3gbEPQZjJ7sc0CFSWLFn/M33fTNeXOy0Ilvug7SmodWs pIQbZltpuoa+erl+dE5JiGBaUNbwhu55oBfLhw8Wg6v53PZWtdwTBDGhHlxD+xhdXRSB9VxDmFnH DQaF9Roibn1XtB4GRNeqmJflWTFY3zpvGQ8BT1djkC4zvhCcxRdCBB6Jaihyi3n1ed2ktVguoO48 uF6yiQb8AwsN0mDRI9QKIpC3Xv4FpSXzNlgRZ8zqwgohGc8aUE1V/qHmpgfHsxY0J7ijTeH/wbLn 22tPZIu9qygxoLFHPz7d3r37/O3L7d3H99+/fiAYQZsGF2rMvnHXPgkN7sqyNwEDxW+RtAlTzk54 nXJRJtllz/dHz/kuEoaH1dPytMTOMAxV1Ul5kntSQH247HyIz7jVJP00NHoJplPJFqhhexVitr2d uEP7mhKhFTZxC4ocwKZEhD3AZQ1WyXYtlcob320ulSd4LTF5vD47TbLxSrifpgwZMD5/kkkDjqxQ EJG/dmhiMB0loDp8Cyz6zNHYVCHPWaq9gtCPNTLsOIBaRnwFSuqGnpfpmyork5jxPMeo9GD26G9y emPbPfbPR3VpxwkHw3qLA57KH/JxdrKQac7TcN7f5xb+eo3LnwAAAP//AwBQSwMEFAAGAAgAAAAh AMx3oa/gAAAACwEAAA8AAABkcnMvZG93bnJldi54bWxMj8FOwzAQRO9I/IO1SFwq6jRIIQlxqqoV EuKCKBw4uvGSRNjrYDtN4OtxTnCc2afZmWo7G83O6HxvScBmnQBDaqzqqRXw9vpwkwPzQZKS2hIK +EYP2/ryopKlshO94PkYWhZDyJdSQBfCUHLumw6N9Gs7IMXbh3VGhihdy5WTUww3mqdJknEje4of OjngvsPm8zgaAatp9ewaPWeb9GC/3vdPh934+CPE9dW8uwcWcA5/MCz1Y3WoY6eTHUl5pqPO0tuI Crgr0jhqIYrFOQnIkyIHXlf8/4b6FwAA//8DAFBLAQItABQABgAIAAAAIQC2gziS/gAAAOEBAAAT AAAAAAAAAAAAAAAAAAAAAABbQ29udGVudF9UeXBlc10ueG1sUEsBAi0AFAAGAAgAAAAhADj9If/W AAAAlAEAAAsAAAAAAAAAAAAAAAAALwEAAF9yZWxzLy5yZWxzUEsBAi0AFAAGAAgAAAAhAP2JhK4N AgAA1QMAAA4AAAAAAAAAAAAAAAAALgIAAGRycy9lMm9Eb2MueG1sUEsBAi0AFAAGAAgAAAAhAMx3 oa/gAAAACwEAAA8AAAAAAAAAAAAAAAAAZwQAAGRycy9kb3ducmV2LnhtbFBLBQYAAAAABAAEAPMA AAB0BQAAAAA= " o:spid="_x0000_s1026" stroked="f" strokeweight="1pt" style="position:absolute;left:0;text-align:left;margin-left:81.15pt;margin-top:396pt;width:15pt;height:8.9pt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type="#_x0000_t5" w14:anchorId="57A95A5C"/>
            </w:pict>
          </mc:Fallback>
        </mc:AlternateContent>
      </w:r>
      <w:r w:rsidR="00A8532C">
        <w:rPr>
          <w:noProof/>
        </w:rPr>
        <mc:AlternateContent>
          <mc:Choice Requires="wps">
            <w:drawing>
              <wp:anchor allowOverlap="1" behindDoc="0" distB="0" distL="114300" distR="114300" distT="0" layoutInCell="1" locked="0" relativeHeight="251649024" simplePos="0" wp14:anchorId="5D068C88" wp14:editId="02FCDBA6">
                <wp:simplePos x="0" y="0"/>
                <wp:positionH relativeFrom="column">
                  <wp:posOffset>1030605</wp:posOffset>
                </wp:positionH>
                <wp:positionV relativeFrom="paragraph">
                  <wp:posOffset>6478905</wp:posOffset>
                </wp:positionV>
                <wp:extent cx="190500" cy="113030"/>
                <wp:effectExtent b="0" l="0" r="0" t="0"/>
                <wp:wrapNone/>
                <wp:docPr id="12" name="等腰三角形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0" cy="113030"/>
                        </a:xfrm>
                        <a:prstGeom prst="triangle">
                          <a:avLst>
                            <a:gd fmla="val 0" name="adj"/>
                          </a:avLst>
                        </a:prstGeom>
                        <a:solidFill>
                          <a:srgbClr val="114F65"/>
                        </a:solidFill>
                        <a:ln algn="ctr" cap="flat" cmpd="sng"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 rtlCol="0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adj="0" fillcolor="#114f65" id="等腰三角形 1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hRdHNDQIAANUDAAAOAAAAZHJzL2Uyb0RvYy54bWysU72O1DAQ7pF4B8s9m+wedxzRZq+41dKc 4KSDB5h17MTgP9lms/sAFNfyCDRUSJQ0vA2IewzGTrIc0CFSWLFn/M33fTNeXuy1Ijvug7SmpvNZ SQk3zDbStDV99XLz6JySEME0oKzhNT3wQC9WDx8se1fxhe2sargnCGJC1buadjG6qigC67iGMLOO GwwK6zVE3Pq2aDz0iK5VsSjLs6K3vnHeMh4Cnq6HIF1lfCE4iy+ECDwSVVPkFvPq87pNa7FaQtV6 cJ1kIw34BxYapMGiR6g1RCBvvfwLSkvmbbAizpjVhRVCMp41oJp5+Yeamw4cz1rQnOCONoX/B8ue 7649kQ32bkGJAY09+vHp9u7d529fbu8+vv/+9QPBCNrUu1Bh9o279klocFeWvQkYKH6LpE0Yc/bC 65SLMsk+e344es73kTA8nD8tT0vsDMPQfH5SnuSeFFBNl50P8Rm3mqSfmkYvwbQq2QIV7K5CzLY3 I3doXlMitMIm7kCRCWxMRNgJLmuwSjYbqVTe+HZ7qTzBa4nJ483ZaZKNV8L9NGVIn8x6kkkDjqxQ EJG/dmhiMC0loFp8Cyz6zNHYVCHPWaq9htANNTLsMIBaRnwFSuqanpfpGysrk5jxPMeodDJ78Dc5 vbXNAfvno7q0w4SDYZ3FAU/lp3ycnSxknPM0nPf3uYW/XuPqJwAAAP//AwBQSwMEFAAGAAgAAAAh AKbjimLfAAAADQEAAA8AAABkcnMvZG93bnJldi54bWxMT0FOwzAQvCPxB2uRuFStnVSKShqnqloh IS6IwoGjGy9JRGwH22kCr2dzoreZ2dHsTLGbTMcu6EPrrIRkJYChrZxubS3h/e1xuQEWorJadc6i hB8MsCtvbwqVazfaV7ycYs0oxIZcSWhi7HPOQ9WgUWHlerR0+3TeqEjU11x7NVK46XgqRMaNai19 aFSPhwarr9NgJCzGxYuvuilL0qP7/jg8H/fD06+U93fTfgss4hT/zTDXp+pQUqezG6wOrCOepWuy EhCpIDRbHmbpPEvrTQK8LPj1ivIPAAD//wMAUEsBAi0AFAAGAAgAAAAhALaDOJL+AAAA4QEAABMA AAAAAAAAAAAAAAAAAAAAAFtDb250ZW50X1R5cGVzXS54bWxQSwECLQAUAAYACAAAACEAOP0h/9YA AACUAQAACwAAAAAAAAAAAAAAAAAvAQAAX3JlbHMvLnJlbHNQSwECLQAUAAYACAAAACEAIUXRzQ0C AADVAwAADgAAAAAAAAAAAAAAAAAuAgAAZHJzL2Uyb0RvYy54bWxQSwECLQAUAAYACAAAACEApuOK Yt8AAAANAQAADwAAAAAAAAAAAAAAAABnBAAAZHJzL2Rvd25yZXYueG1sUEsFBgAAAAAEAAQA8wAA AHMFAAAAAA== " o:spid="_x0000_s1026" stroked="f" strokeweight="1pt" style="position:absolute;left:0;text-align:left;margin-left:81.15pt;margin-top:510.15pt;width:15pt;height:8.9pt;z-index: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type="#_x0000_t5" w14:anchorId="68902596"/>
            </w:pict>
          </mc:Fallback>
        </mc:AlternateContent>
      </w:r>
      <w:r w:rsidR="00A8532C">
        <w:rPr>
          <w:noProof/>
        </w:rPr>
        <mc:AlternateContent>
          <mc:Choice Requires="wps">
            <w:drawing>
              <wp:anchor allowOverlap="1" behindDoc="0" distB="0" distL="114300" distR="114300" distT="0" layoutInCell="1" locked="0" relativeHeight="251650048" simplePos="0" wp14:anchorId="5F4A2B40" wp14:editId="7CB17291">
                <wp:simplePos x="0" y="0"/>
                <wp:positionH relativeFrom="column">
                  <wp:posOffset>-958850</wp:posOffset>
                </wp:positionH>
                <wp:positionV relativeFrom="paragraph">
                  <wp:posOffset>3007995</wp:posOffset>
                </wp:positionV>
                <wp:extent cx="1590675" cy="481330"/>
                <wp:effectExtent b="0" l="0" r="0" t="0"/>
                <wp:wrapNone/>
                <wp:docPr id="13" name="矩形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90675" cy="481330"/>
                        </a:xfrm>
                        <a:prstGeom prst="rect">
                          <a:avLst/>
                        </a:prstGeom>
                        <a:noFill/>
                        <a:ln algn="ctr" cap="flat" cmpd="sng" w="57150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32D4675" w14:textId="77777777" w:rsidR="00986085" w:rsidRDefault="003F24F1"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themeColor="background1" w:val="FFFFFF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基础信息</w:t>
                            </w:r>
                          </w:p>
                        </w:txbxContent>
                      </wps:txbx>
                      <wps:bodyPr anchor="ctr" rtlCol="0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id="矩形 1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ZmaPn3wEAAIsDAAAOAAAAZHJzL2Uyb0RvYy54bWysU82O0zAQviPxDpbvNMmW7pao6R6olssK Vlp4gKnjJBb+k8c06dMgceMheBzEazB2f+guN0QO1nhm/M3MN19Wt5PRbCcDKmcbXs1KzqQVrlW2 b/inj3evlpxhBNuCdlY2fC+R365fvliNvpZXbnC6lYERiMV69A0fYvR1UaAYpAGcOS8tBTsXDES6 hr5oA4yEbnRxVZbXxehC64MTEpG8m0OQrzN+10kRP3Qdysh0w6m3mM+Qz206i/UK6j6AH5Q4tgH/ 0IUBZanoGWoDEdiXoP6CMkoEh66LM+FM4bpOCZlnoGmq8tk0jwN4mWchctCfacL/Byve7x4CUy3t bs6ZBUM7+vX1+88f3xg5iJ3RY01Jj/4hpPnQ3zvxGSlQPImkCx5zpi6YlEvTsSlTvT9TLafIBDmr xZvy+mbBmaDY62U1n+ddFFCfXvuA8Z10hiWj4YFWmRmG3T3GVB/qU0oqZt2d0jqvU1s2NnxxUy1o 4wJIVZ2GSKbxNCfanjPQPclVxJAhL94myA3gwHZAikGnVXvQiFGRhKqVafiyTF9yUw/apuoyS+3Y 2B8ukhWn7XQgeHHic+vaPbEeon7rDroEKwZHskwdnbiljecKR3UmSV3eyb78h9a/AQAA//8DAFBL AwQUAAYACAAAACEASPJ9zeEAAAALAQAADwAAAGRycy9kb3ducmV2LnhtbEyPwW7CMBBE70j9B2uR egMnlJSSZoMqJA4t4gDtBzjxNomI11FsQujX1z2V26xmNPsm24ymFQP1rrGMEM8jEMSl1Q1XCF+f u9kLCOcVa9VaJoQbOdjkD5NMpdpe+UjDyVcilLBLFULtfZdK6cqajHJz2xEH79v2Rvlw9pXUvbqG ctPKRRQ9S6MaDh9q1dG2pvJ8uhiEw7DtzEfh3O7dyuNt8bM3Xu8RH6fj2ysIT6P/D8MffkCHPDAV 9sLaiRZhFidxGOMRlqunFYgQWa8TEAVCsgxC5pm835D/AgAA//8DAFBLAQItABQABgAIAAAAIQC2 gziS/gAAAOEBAAATAAAAAAAAAAAAAAAAAAAAAABbQ29udGVudF9UeXBlc10ueG1sUEsBAi0AFAAG AAgAAAAhADj9If/WAAAAlAEAAAsAAAAAAAAAAAAAAAAALwEAAF9yZWxzLy5yZWxzUEsBAi0AFAAG AAgAAAAhAFmZo+ffAQAAiwMAAA4AAAAAAAAAAAAAAAAALgIAAGRycy9lMm9Eb2MueG1sUEsBAi0A FAAGAAgAAAAhAEjyfc3hAAAACwEAAA8AAAAAAAAAAAAAAAAAOQQAAGRycy9kb3ducmV2LnhtbFBL BQYAAAAABAAEAPMAAABHBQAAAAA= " o:spid="_x0000_s1041" stroked="f" strokeweight="4.5pt" style="position:absolute;left:0;text-align:left;margin-left:-75.5pt;margin-top:236.85pt;width:125.25pt;height:37.9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w14:anchorId="5F4A2B40">
                <v:textbox>
                  <w:txbxContent>
                    <w:p w14:paraId="232D4675" w14:textId="77777777" w:rsidR="00986085" w:rsidRDefault="003F24F1"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themeColor="background1" w:val="FFFFFF"/>
                          <w:spacing w:val="60"/>
                          <w:kern w:val="24"/>
                          <w:sz w:val="28"/>
                          <w:szCs w:val="28"/>
                        </w:rPr>
                        <w:t>基础信息</w:t>
                      </w:r>
                    </w:p>
                  </w:txbxContent>
                </v:textbox>
              </v:rect>
            </w:pict>
          </mc:Fallback>
        </mc:AlternateContent>
      </w:r>
      <w:r w:rsidR="00A8532C">
        <w:rPr>
          <w:noProof/>
        </w:rPr>
        <mc:AlternateContent>
          <mc:Choice Requires="wps">
            <w:drawing>
              <wp:anchor allowOverlap="1" behindDoc="0" distB="0" distL="114300" distR="114300" distT="0" layoutInCell="1" locked="0" relativeHeight="251651072" simplePos="0" wp14:anchorId="3B6A1B07" wp14:editId="71E78F83">
                <wp:simplePos x="0" y="0"/>
                <wp:positionH relativeFrom="column">
                  <wp:posOffset>-958850</wp:posOffset>
                </wp:positionH>
                <wp:positionV relativeFrom="paragraph">
                  <wp:posOffset>5045710</wp:posOffset>
                </wp:positionV>
                <wp:extent cx="1657985" cy="530225"/>
                <wp:effectExtent b="0" l="0" r="0" t="0"/>
                <wp:wrapNone/>
                <wp:docPr id="14" name="矩形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7985" cy="530225"/>
                        </a:xfrm>
                        <a:prstGeom prst="rect">
                          <a:avLst/>
                        </a:prstGeom>
                        <a:noFill/>
                        <a:ln algn="ctr" cap="flat" cmpd="sng" w="57150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740D2D2" w14:textId="77777777" w:rsidR="00986085" w:rsidRDefault="003F24F1"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themeColor="background1" w:val="FFFFFF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技能证书</w:t>
                            </w:r>
                          </w:p>
                        </w:txbxContent>
                      </wps:txbx>
                      <wps:bodyPr anchor="ctr" rtlCol="0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id="矩形 14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McOhG3gEAAIsDAAAOAAAAZHJzL2Uyb0RvYy54bWysU82O0zAQviPxDpbvNGkh3RI13QPVclnB SgsPMHWcxMJ/8pgmfRokbjwEj4N4Dcbuzy67N0QOI3tm/M3MN1/W15PRbC8DKmcbPp+VnEkrXKts 3/DPn25erTjDCLYF7axs+EEiv968fLEefS0XbnC6lYERiMV69A0fYvR1UaAYpAGcOS8tBTsXDES6 hr5oA4yEbnSxKMtlMbrQ+uCERCTv9hjkm4zfdVLEj12HMjLdcOotZhuy3SVbbNZQ9wH8oMSpDfiH LgwoS0UvUFuIwL4G9QzKKBEcui7OhDOF6zolZJ6BppmXT6a5H8DLPAuRg/5CE/4/WPFhfxeYaml3 bzizYGhHv7/9+PXzOyMHsTN6rCnp3t+FNB/6Wye+IAWKvyLpgqecqQsm5dJ0bMpUHy5UyykyQc75 srp6u6o4ExSrXpeLRZWqFVCfX/uA8b10hqVDwwOtMjMM+1uMx9RzSipm3Y3SmvxQa8tGAr2aV7Rx AaSqTkOko/E0J9qeM9A9yVXEkCEfvU2QW8CB7YEUg06r9qgRoyIJVSvT8FWZvlO72qaSMkvt1NgD F+kUp910JHh55nPn2gOxHqJ+5466BCsGR7JMHZ25pY1nQk7qTJJ6fM8bePiHNn8AAAD//wMAUEsD BBQABgAIAAAAIQDL3X5q4QAAAAwBAAAPAAAAZHJzL2Rvd25yZXYueG1sTI/BTsMwEETvSPyDtUjc WscVtGnIpkKVeoCKQ0s/wImXJCJeR7Gbpnw97gmOoxnNvMk3k+3ESINvHSOoeQKCuHKm5Rrh9Lmb pSB80Gx055gQruRhU9zf5Toz7sIHGo+hFrGEfaYRmhD6TEpfNWS1n7ueOHpfbrA6RDnU0gz6Estt JxdJspRWtxwXGt3TtqHq+3i2CB/jtrfvpfe7NycP18XP3gazR3x8mF5fQASawl8YbvgRHYrIVLoz Gy86hJl6VvFMQFitn5YgbhGVKBAlQrpKFcgil/9PFL8AAAD//wMAUEsBAi0AFAAGAAgAAAAhALaD OJL+AAAA4QEAABMAAAAAAAAAAAAAAAAAAAAAAFtDb250ZW50X1R5cGVzXS54bWxQSwECLQAUAAYA CAAAACEAOP0h/9YAAACUAQAACwAAAAAAAAAAAAAAAAAvAQAAX3JlbHMvLnJlbHNQSwECLQAUAAYA CAAAACEAjHDoRt4BAACLAwAADgAAAAAAAAAAAAAAAAAuAgAAZHJzL2Uyb0RvYy54bWxQSwECLQAU AAYACAAAACEAy91+auEAAAAMAQAADwAAAAAAAAAAAAAAAAA4BAAAZHJzL2Rvd25yZXYueG1sUEsF BgAAAAAEAAQA8wAAAEYFAAAAAA== " o:spid="_x0000_s1042" stroked="f" strokeweight="4.5pt" style="position:absolute;left:0;text-align:left;margin-left:-75.5pt;margin-top:397.3pt;width:130.55pt;height:41.7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w14:anchorId="3B6A1B07">
                <v:textbox>
                  <w:txbxContent>
                    <w:p w14:paraId="3740D2D2" w14:textId="77777777" w:rsidR="00986085" w:rsidRDefault="003F24F1"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themeColor="background1" w:val="FFFFFF"/>
                          <w:spacing w:val="60"/>
                          <w:kern w:val="24"/>
                          <w:sz w:val="28"/>
                          <w:szCs w:val="28"/>
                        </w:rPr>
                        <w:t>技能证书</w:t>
                      </w:r>
                    </w:p>
                  </w:txbxContent>
                </v:textbox>
              </v:rect>
            </w:pict>
          </mc:Fallback>
        </mc:AlternateContent>
      </w:r>
      <w:r w:rsidR="00A8532C">
        <w:rPr>
          <w:noProof/>
        </w:rPr>
        <mc:AlternateContent>
          <mc:Choice Requires="wps">
            <w:drawing>
              <wp:anchor allowOverlap="1" behindDoc="0" distB="0" distL="114300" distR="114300" distT="0" layoutInCell="1" locked="0" relativeHeight="251652096" simplePos="0" wp14:anchorId="709BC125" wp14:editId="2BCBE532">
                <wp:simplePos x="0" y="0"/>
                <wp:positionH relativeFrom="column">
                  <wp:posOffset>-958850</wp:posOffset>
                </wp:positionH>
                <wp:positionV relativeFrom="paragraph">
                  <wp:posOffset>6492240</wp:posOffset>
                </wp:positionV>
                <wp:extent cx="1725930" cy="457200"/>
                <wp:effectExtent b="0" l="0" r="0" t="0"/>
                <wp:wrapNone/>
                <wp:docPr id="15" name="矩形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25930" cy="457200"/>
                        </a:xfrm>
                        <a:prstGeom prst="rect">
                          <a:avLst/>
                        </a:prstGeom>
                        <a:noFill/>
                        <a:ln algn="ctr" cap="flat" cmpd="sng" w="57150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A04271F" w14:textId="77777777" w:rsidR="00986085" w:rsidRDefault="003F24F1"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themeColor="background1" w:val="FFFFFF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anchor="ctr" rtlCol="0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id="矩形 1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n1u2Q3AEAAIsDAAAOAAAAZHJzL2Uyb0RvYy54bWysU82O0zAQviPxDpbvNG0hdIma7oFquaxg pV0eYOo4iYX/5DFN+jRI3HgIHgfxGoydtLvADZHDyJ4ZfzPzzZft9Wg0O8qAytmarxZLzqQVrlG2 q/nHh5sXV5xhBNuAdlbW/CSRX++eP9sOvpJr1zvdyMAIxGI1+Jr3MfqqKFD00gAunJeWgq0LBiJd Q1c0AQZCN7pYL5evi8GFxgcnJCJ591OQ7zJ+20oRP7Qtysh0zam3mG3I9pBssdtC1QXwvRJzG/AP XRhQlopeoPYQgX0O6i8oo0Rw6Nq4EM4Urm2VkHkGmma1/GOa+x68zLMQOegvNOH/gxXvj3eBqYZ2 V3JmwdCOfn759uP7V0YOYmfwWFHSvb8LaT70t058QgoUv0XSBeecsQ0m5dJ0bMxUny5UyzEyQc7V Zl2+eUkbERR7VW5ol6laAdX5tQ8Y30lnWDrUPNAqM8NwvMU4pZ5TUjHrbpTW5IdKWzbUvNysyoQP pKpWQ6Sj8TQn2o4z0B3JVcSQIZ+8TZB7wJ4dgRSDTqtm0ohRkYSqlan51TJ9c7vappIyS21u7JGL dIrjYZwI3pz5PLjmRKyHqN+6SZdgRe9IlqmjM7e08UzIrM4kqaf3vIHHf2j3CwAA//8DAFBLAwQU AAYACAAAACEAjrSX3+AAAAAOAQAADwAAAGRycy9kb3ducmV2LnhtbEyPwU7DMBBE70j8g7VI3Fon VkAQ4lSoUg9QcWjLBzjxkkTE6yh205SvZ3OC486MZucVm9n1YsIxdJ40pOsEBFLtbUeNhs/TbvUE IkRD1vSeUMMVA2zK25vC5NZf6IDTMTaCSyjkRkMb45BLGeoWnQlrPyCx9+VHZyKfYyPtaC5c7nqp kuRROtMRf2jNgNsW6+/j2Wn4mLaDe69C2L15ebiqn72Ldq/1/d38+gIi4hz/wrDM5+lQ8qbKn8kG 0WtYpQ8pw0R2EqUyEEtGJYxTLdJzloEsC/kfo/wFAAD//wMAUEsBAi0AFAAGAAgAAAAhALaDOJL+ AAAA4QEAABMAAAAAAAAAAAAAAAAAAAAAAFtDb250ZW50X1R5cGVzXS54bWxQSwECLQAUAAYACAAA ACEAOP0h/9YAAACUAQAACwAAAAAAAAAAAAAAAAAvAQAAX3JlbHMvLnJlbHNQSwECLQAUAAYACAAA ACEA59btkNwBAACLAwAADgAAAAAAAAAAAAAAAAAuAgAAZHJzL2Uyb0RvYy54bWxQSwECLQAUAAYA CAAAACEAjrSX3+AAAAAOAQAADwAAAAAAAAAAAAAAAAA2BAAAZHJzL2Rvd25yZXYueG1sUEsFBgAA AAAEAAQA8wAAAEMFAAAAAA== " o:spid="_x0000_s1043" stroked="f" strokeweight="4.5pt" style="position:absolute;left:0;text-align:left;margin-left:-75.5pt;margin-top:511.2pt;width:135.9pt;height:36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w14:anchorId="709BC125">
                <v:textbox>
                  <w:txbxContent>
                    <w:p w14:paraId="7A04271F" w14:textId="77777777" w:rsidR="00986085" w:rsidRDefault="003F24F1"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themeColor="background1" w:val="FFFFFF"/>
                          <w:spacing w:val="60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rect>
            </w:pict>
          </mc:Fallback>
        </mc:AlternateContent>
      </w:r>
      <w:r w:rsidR="00A8532C">
        <w:rPr>
          <w:noProof/>
        </w:rPr>
        <mc:AlternateContent>
          <mc:Choice Requires="wps">
            <w:drawing>
              <wp:anchor allowOverlap="1" behindDoc="0" distB="0" distL="114300" distR="114300" distT="0" layoutInCell="1" locked="0" relativeHeight="251679744" simplePos="0" wp14:anchorId="224D8DF9" wp14:editId="75575ECC">
                <wp:simplePos x="0" y="0"/>
                <wp:positionH relativeFrom="column">
                  <wp:posOffset>-932815</wp:posOffset>
                </wp:positionH>
                <wp:positionV relativeFrom="paragraph">
                  <wp:posOffset>5636260</wp:posOffset>
                </wp:positionV>
                <wp:extent cx="1899285" cy="777240"/>
                <wp:effectExtent b="0" l="0" r="0" t="0"/>
                <wp:wrapNone/>
                <wp:docPr id="22" name="矩形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99285" cy="777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7DBDB5" w14:textId="05772A62" w:rsidR="00986085" w:rsidRDefault="003F24F1">
                            <w:pPr>
                              <w:tabs>
                                <w:tab w:pos="420" w:val="left"/>
                                <w:tab w:pos="1890" w:val="left"/>
                                <w:tab w:pos="2100" w:val="left"/>
                              </w:tabs>
                              <w:spacing w:line="360" w:lineRule="exact"/>
                              <w:textAlignment w:val="baseline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themeColor="background1" w:val="FFFFFF"/>
                                <w:kern w:val="24"/>
                                <w:sz w:val="18"/>
                                <w:szCs w:val="18"/>
                              </w:rPr>
                              <w:t>外语证书：英语CET4</w:t>
                            </w:r>
                            <w:r w:rsidR="008C7403">
                              <w:rPr>
                                <w:rFonts w:ascii="微软雅黑" w:eastAsia="微软雅黑" w:hAnsi="微软雅黑"/>
                                <w:color w:themeColor="background1" w:val="FFFFFF"/>
                                <w:kern w:val="24"/>
                                <w:sz w:val="18"/>
                                <w:szCs w:val="18"/>
                              </w:rPr>
                              <w:t>证书</w:t>
                            </w:r>
                          </w:p>
                          <w:p w14:paraId="43E372DD" w14:textId="4DB68D6E" w:rsidR="00986085" w:rsidRDefault="008C7403">
                            <w:pPr>
                              <w:tabs>
                                <w:tab w:pos="420" w:val="left"/>
                                <w:tab w:pos="1890" w:val="left"/>
                                <w:tab w:pos="2100" w:val="left"/>
                              </w:tabs>
                              <w:spacing w:line="360" w:lineRule="exact"/>
                              <w:textAlignment w:val="baseline"/>
                            </w:pPr>
                            <w:r>
                              <w:rPr>
                                <w:rFonts w:ascii="微软雅黑" w:eastAsia="微软雅黑" w:hAnsi="微软雅黑"/>
                                <w:color w:themeColor="background1" w:val="FFFFFF"/>
                                <w:kern w:val="24"/>
                                <w:sz w:val="18"/>
                                <w:szCs w:val="18"/>
                              </w:rPr>
                              <w:t>普通话</w:t>
                            </w:r>
                            <w:r w:rsidR="003F24F1">
                              <w:rPr>
                                <w:rFonts w:ascii="微软雅黑" w:eastAsia="微软雅黑" w:hAnsi="微软雅黑" w:hint="eastAsia"/>
                                <w:color w:themeColor="background1" w:val="FFFFFF"/>
                                <w:kern w:val="24"/>
                                <w:sz w:val="18"/>
                                <w:szCs w:val="18"/>
                              </w:rPr>
                              <w:t>证书：</w:t>
                            </w:r>
                            <w:r>
                              <w:rPr>
                                <w:rFonts w:ascii="微软雅黑" w:eastAsia="微软雅黑" w:hAnsi="微软雅黑"/>
                                <w:color w:themeColor="background1" w:val="FFFFFF"/>
                                <w:kern w:val="24"/>
                                <w:sz w:val="18"/>
                                <w:szCs w:val="18"/>
                              </w:rPr>
                              <w:t>普通话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themeColor="background1" w:val="FFFFFF"/>
                                <w:kern w:val="24"/>
                                <w:sz w:val="18"/>
                                <w:szCs w:val="18"/>
                              </w:rPr>
                              <w:t>二级甲等</w:t>
                            </w:r>
                            <w:r w:rsidR="003F24F1">
                              <w:rPr>
                                <w:rFonts w:ascii="微软雅黑" w:eastAsia="微软雅黑" w:hAnsi="微软雅黑" w:hint="eastAsia"/>
                                <w:color w:themeColor="background1" w:val="FFFFFF"/>
                                <w:kern w:val="24"/>
                                <w:sz w:val="18"/>
                                <w:szCs w:val="18"/>
                              </w:rPr>
                              <w:t>证书</w:t>
                            </w:r>
                          </w:p>
                          <w:p w14:paraId="07BA6546" w14:textId="6EEDCDDF" w:rsidR="00986085" w:rsidRDefault="00986085" w:rsidRPr="008C7403">
                            <w:pPr>
                              <w:tabs>
                                <w:tab w:pos="420" w:val="left"/>
                                <w:tab w:pos="1890" w:val="left"/>
                                <w:tab w:pos="2100" w:val="left"/>
                              </w:tabs>
                              <w:spacing w:line="360" w:lineRule="exact"/>
                              <w:textAlignment w:val="baseline"/>
                            </w:pP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id="矩形 2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XUGf9nQEAAA8DAAAOAAAAZHJzL2Uyb0RvYy54bWysUkuOEzEQ3SNxB8t74qQFJNNKZ4Q0GjYj GGngABW3nbZof3A56c5pkNhxCI6DuAZlpxM+sxuxKdlVz6/qvfL6erQ9O6iIxruGL2ZzzpSTvjVu 1/CPH25frDjDBK6F3jvV8KNCfr15/mw9hFpVvvN9qyIjEof1EBrepRRqIVB2ygLOfFCOitpHC4mu cSfaCAOx215U8/lrMfjYhuilQqTszanIN4VfayXTe61RJdY3nGZLJcYStzmKzRrqXYTQGTmNAU+Y woJx1PRCdQMJ2D6aR1TWyOjR6zST3gqvtZGqaCA1i/k/ah46CKpoIXMwXGzC/0cr3x3uIzNtw6uK MweWdvTzy7cf378ySpA7Q8CaQA/hPmZ9GO68/IRUEH9V8gUnzKijzVhSx8Zi9fFitRoTk5RcrK6u qtUrziTVlstl9bLsQkB9fh0iprfKW5YPDY+0yuIwHO4w5f5QnyHTMKf+eZI0bsciarE6a9j69khK B1p1w/HzHmJ2Ngt6s0/+1hTK/PYEnCjJ9dJp+iF5rX/eC+r3P978AgAA//8DAFBLAwQUAAYACAAA ACEAqqz+l+MAAAANAQAADwAAAGRycy9kb3ducmV2LnhtbEyPQU7DMBBF90jcwRokNqi1E5U0DXEq VKhUuiP0AE48JKHxOIrdNty+7gp2M5qnP+/n68n07Iyj6yxJiOYCGFJtdUeNhMPXdpYCc16RVr0l lPCLDtbF/V2uMm0v9Inn0jcshJDLlITW+yHj3NUtGuXmdkAKt287GuXDOjZcj+oSwk3PYyESblRH 4UOrBty0WB/Lk5HwsV/sD5sd/zmuuren3bIUvErepXx8mF5fgHmc/B8MN/2gDkVwquyJtGO9hFm0 SFaBlZCmywTYDXmOY2BVGEQkBPAi5/9bFFcAAAD//wMAUEsBAi0AFAAGAAgAAAAhALaDOJL+AAAA 4QEAABMAAAAAAAAAAAAAAAAAAAAAAFtDb250ZW50X1R5cGVzXS54bWxQSwECLQAUAAYACAAAACEA OP0h/9YAAACUAQAACwAAAAAAAAAAAAAAAAAvAQAAX3JlbHMvLnJlbHNQSwECLQAUAAYACAAAACEA l1Bn/Z0BAAAPAwAADgAAAAAAAAAAAAAAAAAuAgAAZHJzL2Uyb0RvYy54bWxQSwECLQAUAAYACAAA ACEAqqz+l+MAAAANAQAADwAAAAAAAAAAAAAAAAD3AwAAZHJzL2Rvd25yZXYueG1sUEsFBgAAAAAE AAQA8wAAAAcFAAAAAA== " o:spid="_x0000_s1044" stroked="f" style="position:absolute;left:0;text-align:left;margin-left:-73.45pt;margin-top:443.8pt;width:149.55pt;height:61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224D8DF9">
                <v:textbox style="mso-fit-shape-to-text:t">
                  <w:txbxContent>
                    <w:p w14:paraId="057DBDB5" w14:textId="05772A62" w:rsidR="00986085" w:rsidRDefault="003F24F1">
                      <w:pPr>
                        <w:tabs>
                          <w:tab w:pos="420" w:val="left"/>
                          <w:tab w:pos="1890" w:val="left"/>
                          <w:tab w:pos="2100" w:val="left"/>
                        </w:tabs>
                        <w:spacing w:line="360" w:lineRule="exact"/>
                        <w:textAlignment w:val="baseline"/>
                      </w:pPr>
                      <w:r>
                        <w:rPr>
                          <w:rFonts w:ascii="微软雅黑" w:eastAsia="微软雅黑" w:hAnsi="微软雅黑" w:hint="eastAsia"/>
                          <w:color w:themeColor="background1" w:val="FFFFFF"/>
                          <w:kern w:val="24"/>
                          <w:sz w:val="18"/>
                          <w:szCs w:val="18"/>
                        </w:rPr>
                        <w:t>外语证书：英语CET4</w:t>
                      </w:r>
                      <w:r w:rsidR="008C7403">
                        <w:rPr>
                          <w:rFonts w:ascii="微软雅黑" w:eastAsia="微软雅黑" w:hAnsi="微软雅黑"/>
                          <w:color w:themeColor="background1" w:val="FFFFFF"/>
                          <w:kern w:val="24"/>
                          <w:sz w:val="18"/>
                          <w:szCs w:val="18"/>
                        </w:rPr>
                        <w:t>证书</w:t>
                      </w:r>
                    </w:p>
                    <w:p w14:paraId="43E372DD" w14:textId="4DB68D6E" w:rsidR="00986085" w:rsidRDefault="008C7403">
                      <w:pPr>
                        <w:tabs>
                          <w:tab w:pos="420" w:val="left"/>
                          <w:tab w:pos="1890" w:val="left"/>
                          <w:tab w:pos="2100" w:val="left"/>
                        </w:tabs>
                        <w:spacing w:line="360" w:lineRule="exact"/>
                        <w:textAlignment w:val="baseline"/>
                      </w:pPr>
                      <w:r>
                        <w:rPr>
                          <w:rFonts w:ascii="微软雅黑" w:eastAsia="微软雅黑" w:hAnsi="微软雅黑"/>
                          <w:color w:themeColor="background1" w:val="FFFFFF"/>
                          <w:kern w:val="24"/>
                          <w:sz w:val="18"/>
                          <w:szCs w:val="18"/>
                        </w:rPr>
                        <w:t>普通话</w:t>
                      </w:r>
                      <w:r w:rsidR="003F24F1">
                        <w:rPr>
                          <w:rFonts w:ascii="微软雅黑" w:eastAsia="微软雅黑" w:hAnsi="微软雅黑" w:hint="eastAsia"/>
                          <w:color w:themeColor="background1" w:val="FFFFFF"/>
                          <w:kern w:val="24"/>
                          <w:sz w:val="18"/>
                          <w:szCs w:val="18"/>
                        </w:rPr>
                        <w:t>证书：</w:t>
                      </w:r>
                      <w:r>
                        <w:rPr>
                          <w:rFonts w:ascii="微软雅黑" w:eastAsia="微软雅黑" w:hAnsi="微软雅黑"/>
                          <w:color w:themeColor="background1" w:val="FFFFFF"/>
                          <w:kern w:val="24"/>
                          <w:sz w:val="18"/>
                          <w:szCs w:val="18"/>
                        </w:rPr>
                        <w:t>普通话</w:t>
                      </w:r>
                      <w:r>
                        <w:rPr>
                          <w:rFonts w:ascii="微软雅黑" w:eastAsia="微软雅黑" w:hAnsi="微软雅黑" w:hint="eastAsia"/>
                          <w:color w:themeColor="background1" w:val="FFFFFF"/>
                          <w:kern w:val="24"/>
                          <w:sz w:val="18"/>
                          <w:szCs w:val="18"/>
                        </w:rPr>
                        <w:t>二级甲等</w:t>
                      </w:r>
                      <w:r w:rsidR="003F24F1">
                        <w:rPr>
                          <w:rFonts w:ascii="微软雅黑" w:eastAsia="微软雅黑" w:hAnsi="微软雅黑" w:hint="eastAsia"/>
                          <w:color w:themeColor="background1" w:val="FFFFFF"/>
                          <w:kern w:val="24"/>
                          <w:sz w:val="18"/>
                          <w:szCs w:val="18"/>
                        </w:rPr>
                        <w:t>证书</w:t>
                      </w:r>
                    </w:p>
                    <w:p w14:paraId="07BA6546" w14:textId="6EEDCDDF" w:rsidR="00986085" w:rsidRDefault="00986085" w:rsidRPr="008C7403">
                      <w:pPr>
                        <w:tabs>
                          <w:tab w:pos="420" w:val="left"/>
                          <w:tab w:pos="1890" w:val="left"/>
                          <w:tab w:pos="2100" w:val="left"/>
                        </w:tabs>
                        <w:spacing w:line="360" w:lineRule="exact"/>
                        <w:textAlignment w:val="baseline"/>
                      </w:pPr>
                    </w:p>
                  </w:txbxContent>
                </v:textbox>
              </v:rect>
            </w:pict>
          </mc:Fallback>
        </mc:AlternateContent>
      </w:r>
      <w:r w:rsidR="00A8532C">
        <w:rPr>
          <w:noProof/>
        </w:rPr>
        <mc:AlternateContent>
          <mc:Choice Requires="wps">
            <w:drawing>
              <wp:anchor allowOverlap="1" behindDoc="0" distB="0" distL="114300" distR="114300" distT="0" layoutInCell="1" locked="0" relativeHeight="251680768" simplePos="0" wp14:anchorId="144C41BB" wp14:editId="0F11EFA2">
                <wp:simplePos x="0" y="0"/>
                <wp:positionH relativeFrom="column">
                  <wp:posOffset>-937895</wp:posOffset>
                </wp:positionH>
                <wp:positionV relativeFrom="paragraph">
                  <wp:posOffset>7077710</wp:posOffset>
                </wp:positionV>
                <wp:extent cx="1814195" cy="1463040"/>
                <wp:effectExtent b="0" l="0" r="0" t="0"/>
                <wp:wrapNone/>
                <wp:docPr id="23" name="矩形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14195" cy="1463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F0A9767" w14:textId="77777777" w:rsidR="00986085" w:rsidRDefault="003F24F1">
                            <w:pPr>
                              <w:tabs>
                                <w:tab w:pos="420" w:val="left"/>
                                <w:tab w:pos="1890" w:val="left"/>
                                <w:tab w:pos="2100" w:val="left"/>
                              </w:tabs>
                              <w:spacing w:line="360" w:lineRule="exact"/>
                              <w:textAlignment w:val="baseline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themeColor="background1" w:val="FFFFFF"/>
                                <w:kern w:val="24"/>
                                <w:sz w:val="18"/>
                                <w:szCs w:val="18"/>
                              </w:rPr>
                              <w:t>良好的公共关系意识，善于沟通，活动策划和组织协调能力。</w:t>
                            </w:r>
                          </w:p>
                          <w:p w14:paraId="045F4EBF" w14:textId="77777777" w:rsidR="00986085" w:rsidRDefault="003F24F1">
                            <w:pPr>
                              <w:tabs>
                                <w:tab w:pos="420" w:val="left"/>
                                <w:tab w:pos="1890" w:val="left"/>
                                <w:tab w:pos="2100" w:val="left"/>
                              </w:tabs>
                              <w:spacing w:line="360" w:lineRule="exact"/>
                              <w:textAlignment w:val="baseline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themeColor="background1" w:val="FFFFFF"/>
                                <w:kern w:val="24"/>
                                <w:sz w:val="18"/>
                                <w:szCs w:val="18"/>
                              </w:rPr>
                              <w:t>良好的心态和责任感，吃苦耐劳，擅于管理，勇于面对挑战。</w:t>
                            </w:r>
                          </w:p>
                          <w:p w14:paraId="575CA078" w14:textId="47A1B32A" w:rsidR="00986085" w:rsidRDefault="003F24F1">
                            <w:pPr>
                              <w:tabs>
                                <w:tab w:pos="420" w:val="left"/>
                                <w:tab w:pos="1890" w:val="left"/>
                                <w:tab w:pos="2100" w:val="left"/>
                              </w:tabs>
                              <w:spacing w:line="360" w:lineRule="exact"/>
                              <w:textAlignment w:val="baseline"/>
                              <w:rPr>
                                <w:rFonts w:ascii="微软雅黑" w:eastAsia="微软雅黑" w:hAnsi="微软雅黑"/>
                                <w:color w:themeColor="background1" w:val="FFFFFF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themeColor="background1" w:val="FFFFFF"/>
                                <w:kern w:val="24"/>
                                <w:sz w:val="18"/>
                                <w:szCs w:val="18"/>
                              </w:rPr>
                              <w:t>良好的自主学习能力，习惯制定学习计划，勤于学习不断提高。</w:t>
                            </w:r>
                          </w:p>
                          <w:p w14:paraId="216329A0" w14:textId="23DEDFBF" w:rsidR="008C7403" w:rsidRDefault="008C7403">
                            <w:pPr>
                              <w:tabs>
                                <w:tab w:pos="420" w:val="left"/>
                                <w:tab w:pos="1890" w:val="left"/>
                                <w:tab w:pos="2100" w:val="left"/>
                              </w:tabs>
                              <w:spacing w:line="360" w:lineRule="exact"/>
                              <w:textAlignment w:val="baseline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themeColor="background1" w:val="FFFFFF"/>
                                <w:kern w:val="24"/>
                                <w:sz w:val="18"/>
                                <w:szCs w:val="18"/>
                              </w:rPr>
                              <w:t>良好的团结意识，善于发现问题并及时沟通，在困难中充实自己。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id="矩形 2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nbijzngEAABADAAAOAAAAZHJzL2Uyb0RvYy54bWysUstOGzEU3SPxD5b3jWdCimCUCaqE6Aa1 SMAHOB47YzF+4OtkJl9Tqbt+BJ+D+A2unUloyw6xufJ9+Piccz2/GExHNjKAdram5aSgRFrhGm1X Nb2/u/pyRglEbhveOStrupVALxbHR/PeV3LqWtc1MhAEsVD1vqZtjL5iDEQrDYeJ89JiU7lgeMQ0 rFgTeI/opmPTojhlvQuND05IAKxe7pp0kfGVkiL+VApkJF1NkVvMMeS4TJEt5rxaBe5bLUYa/AMs DNcWHz1AXfLIyTrod1BGi+DAqTgRzjCnlBYya0A1ZfGfmtuWe5m1oDngDzbB58GKH5ubQHRT0+kJ JZYb3NHLrz/PT78JFtCd3kOFQ7f+JiR94K+deABssH86KYFxZlDBpFlUR4Zs9fZgtRwiEVgsz8pZ ef6VEoG9cnZ6UszyMhiv9td9gPhdOkPSoaYBd5kt5ptriIkAr/YjI5sdgUQlDsshqyrP9yKWrtmi 1B53XVN4XPOQrE2Kvq2ju9IZMt3dDY6QaHt+afwiaa9/53nq7SMvXgEAAP//AwBQSwMEFAAGAAgA AAAhAHP+HtPiAAAADgEAAA8AAABkcnMvZG93bnJldi54bWxMj8FOwzAQRO9I/IO1SFxQawdCUkKc ChWQ2t4I/QAnXpLQeB3Fbhv+HucEtx3N0+xMvp5Mz844us6ShGgpgCHVVnfUSDh8vi9WwJxXpFVv CSX8oIN1cX2Vq0zbC33gufQNCyHkMiWh9X7IOHd1i0a5pR2QgvdlR6N8kGPD9aguIdz0/F6IhBvV UfjQqgE3LdbH8mQk7Pbx/rDZ8u/jU/d6t01LwavkTcrbm+nlGZjHyf/BMNcP1aEInSp7Iu1YL2ER xWka2OBEUZwAm5mHVdhXzUf8KIAXOf8/o/gFAAD//wMAUEsBAi0AFAAGAAgAAAAhALaDOJL+AAAA 4QEAABMAAAAAAAAAAAAAAAAAAAAAAFtDb250ZW50X1R5cGVzXS54bWxQSwECLQAUAAYACAAAACEA OP0h/9YAAACUAQAACwAAAAAAAAAAAAAAAAAvAQAAX3JlbHMvLnJlbHNQSwECLQAUAAYACAAAACEA J24o854BAAAQAwAADgAAAAAAAAAAAAAAAAAuAgAAZHJzL2Uyb0RvYy54bWxQSwECLQAUAAYACAAA ACEAc/4e0+IAAAAOAQAADwAAAAAAAAAAAAAAAAD4AwAAZHJzL2Rvd25yZXYueG1sUEsFBgAAAAAE AAQA8wAAAAcFAAAAAA== " o:spid="_x0000_s1045" stroked="f" style="position:absolute;left:0;text-align:left;margin-left:-73.85pt;margin-top:557.3pt;width:142.85pt;height:115.2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144C41BB">
                <v:textbox style="mso-fit-shape-to-text:t">
                  <w:txbxContent>
                    <w:p w14:paraId="6F0A9767" w14:textId="77777777" w:rsidR="00986085" w:rsidRDefault="003F24F1">
                      <w:pPr>
                        <w:tabs>
                          <w:tab w:pos="420" w:val="left"/>
                          <w:tab w:pos="1890" w:val="left"/>
                          <w:tab w:pos="2100" w:val="left"/>
                        </w:tabs>
                        <w:spacing w:line="360" w:lineRule="exact"/>
                        <w:textAlignment w:val="baseline"/>
                      </w:pPr>
                      <w:r>
                        <w:rPr>
                          <w:rFonts w:ascii="微软雅黑" w:eastAsia="微软雅黑" w:hAnsi="微软雅黑" w:hint="eastAsia"/>
                          <w:color w:themeColor="background1" w:val="FFFFFF"/>
                          <w:kern w:val="24"/>
                          <w:sz w:val="18"/>
                          <w:szCs w:val="18"/>
                        </w:rPr>
                        <w:t>良好的公共关系意识，善于沟通，活动策划和组织协调能力。</w:t>
                      </w:r>
                    </w:p>
                    <w:p w14:paraId="045F4EBF" w14:textId="77777777" w:rsidR="00986085" w:rsidRDefault="003F24F1">
                      <w:pPr>
                        <w:tabs>
                          <w:tab w:pos="420" w:val="left"/>
                          <w:tab w:pos="1890" w:val="left"/>
                          <w:tab w:pos="2100" w:val="left"/>
                        </w:tabs>
                        <w:spacing w:line="360" w:lineRule="exact"/>
                        <w:textAlignment w:val="baseline"/>
                      </w:pPr>
                      <w:r>
                        <w:rPr>
                          <w:rFonts w:ascii="微软雅黑" w:eastAsia="微软雅黑" w:hAnsi="微软雅黑" w:hint="eastAsia"/>
                          <w:color w:themeColor="background1" w:val="FFFFFF"/>
                          <w:kern w:val="24"/>
                          <w:sz w:val="18"/>
                          <w:szCs w:val="18"/>
                        </w:rPr>
                        <w:t>良好的心态和责任感，吃苦耐劳，擅于管理，勇于面对挑战。</w:t>
                      </w:r>
                    </w:p>
                    <w:p w14:paraId="575CA078" w14:textId="47A1B32A" w:rsidR="00986085" w:rsidRDefault="003F24F1">
                      <w:pPr>
                        <w:tabs>
                          <w:tab w:pos="420" w:val="left"/>
                          <w:tab w:pos="1890" w:val="left"/>
                          <w:tab w:pos="2100" w:val="left"/>
                        </w:tabs>
                        <w:spacing w:line="360" w:lineRule="exact"/>
                        <w:textAlignment w:val="baseline"/>
                        <w:rPr>
                          <w:rFonts w:ascii="微软雅黑" w:eastAsia="微软雅黑" w:hAnsi="微软雅黑"/>
                          <w:color w:themeColor="background1" w:val="FFFFFF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themeColor="background1" w:val="FFFFFF"/>
                          <w:kern w:val="24"/>
                          <w:sz w:val="18"/>
                          <w:szCs w:val="18"/>
                        </w:rPr>
                        <w:t>良好的自主学习能力，习惯制定学习计划，勤于学习不断提高。</w:t>
                      </w:r>
                    </w:p>
                    <w:p w14:paraId="216329A0" w14:textId="23DEDFBF" w:rsidR="008C7403" w:rsidRDefault="008C7403">
                      <w:pPr>
                        <w:tabs>
                          <w:tab w:pos="420" w:val="left"/>
                          <w:tab w:pos="1890" w:val="left"/>
                          <w:tab w:pos="2100" w:val="left"/>
                        </w:tabs>
                        <w:spacing w:line="360" w:lineRule="exact"/>
                        <w:textAlignment w:val="baseline"/>
                      </w:pPr>
                      <w:r>
                        <w:rPr>
                          <w:rFonts w:ascii="微软雅黑" w:eastAsia="微软雅黑" w:hAnsi="微软雅黑" w:hint="eastAsia"/>
                          <w:color w:themeColor="background1" w:val="FFFFFF"/>
                          <w:kern w:val="24"/>
                          <w:sz w:val="18"/>
                          <w:szCs w:val="18"/>
                        </w:rPr>
                        <w:t>良好的团结意识，善于发现问题并及时沟通，在困难中充实自己。</w:t>
                      </w:r>
                    </w:p>
                  </w:txbxContent>
                </v:textbox>
              </v:rect>
            </w:pict>
          </mc:Fallback>
        </mc:AlternateContent>
      </w:r>
      <w:r w:rsidR="00900224">
        <w:rPr>
          <w:noProof/>
        </w:rPr>
        <w:drawing>
          <wp:anchor allowOverlap="1" behindDoc="1" distB="0" distL="114300" distR="114300" distT="0" layoutInCell="1" locked="0" relativeHeight="251634688" simplePos="0" wp14:anchorId="4C826638" wp14:editId="41985087">
            <wp:simplePos x="0" y="0"/>
            <wp:positionH relativeFrom="page">
              <wp:posOffset>4445</wp:posOffset>
            </wp:positionH>
            <wp:positionV relativeFrom="paragraph">
              <wp:posOffset>-914400</wp:posOffset>
            </wp:positionV>
            <wp:extent cx="7546975" cy="10696575"/>
            <wp:effectExtent b="9525" l="0" r="0" t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6975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41342" w:rsidSect="00986085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7B0EDC" w14:textId="77777777" w:rsidR="00C251C5" w:rsidRDefault="00C251C5" w:rsidP="00AE0B9D">
      <w:r>
        <w:separator/>
      </w:r>
    </w:p>
  </w:endnote>
  <w:endnote w:type="continuationSeparator" w:id="0">
    <w:p w14:paraId="6A71B454" w14:textId="77777777" w:rsidR="00C251C5" w:rsidRDefault="00C251C5" w:rsidP="00AE0B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兰亭粗黑简体">
    <w:altName w:val="黑体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兰亭黑简体">
    <w:altName w:val="黑体"/>
    <w:charset w:val="86"/>
    <w:family w:val="auto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p14">
  <w:footnote w:id="-1" w:type="separator">
    <w:p w14:paraId="48211510" w14:textId="77777777" w:rsidP="00AE0B9D" w:rsidR="00C251C5" w:rsidRDefault="00C251C5">
      <w:r>
        <w:separator/>
      </w:r>
    </w:p>
  </w:footnote>
  <w:footnote w:id="0" w:type="continuationSeparator">
    <w:p w14:paraId="6DD76914" w14:textId="77777777" w:rsidP="00AE0B9D" w:rsidR="00C251C5" w:rsidRDefault="00C251C5">
      <w:r>
        <w:continuation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p14">
  <w:abstractNum w15:restartNumberingAfterBreak="0" w:abstractNumId="0">
    <w:nsid w:val="419068A4"/>
    <w:multiLevelType w:val="multilevel"/>
    <w:tmpl w:val="419068A4"/>
    <w:lvl w:ilvl="0">
      <w:start w:val="1"/>
      <w:numFmt w:val="bullet"/>
      <w:lvlText w:val="•"/>
      <w:lvlJc w:val="left"/>
      <w:pPr>
        <w:tabs>
          <w:tab w:pos="720" w:val="left"/>
        </w:tabs>
        <w:ind w:hanging="360" w:left="720"/>
      </w:pPr>
      <w:rPr>
        <w:rFonts w:ascii="Arial" w:hAnsi="Arial" w:hint="default"/>
      </w:rPr>
    </w:lvl>
    <w:lvl w:ilvl="1" w:tentative="1">
      <w:start w:val="1"/>
      <w:numFmt w:val="bullet"/>
      <w:lvlText w:val="•"/>
      <w:lvlJc w:val="left"/>
      <w:pPr>
        <w:tabs>
          <w:tab w:pos="1440" w:val="left"/>
        </w:tabs>
        <w:ind w:hanging="360" w:left="1440"/>
      </w:pPr>
      <w:rPr>
        <w:rFonts w:ascii="Arial" w:hAnsi="Arial" w:hint="default"/>
      </w:rPr>
    </w:lvl>
    <w:lvl w:ilvl="2" w:tentative="1">
      <w:start w:val="1"/>
      <w:numFmt w:val="bullet"/>
      <w:lvlText w:val="•"/>
      <w:lvlJc w:val="left"/>
      <w:pPr>
        <w:tabs>
          <w:tab w:pos="2160" w:val="left"/>
        </w:tabs>
        <w:ind w:hanging="360" w:left="2160"/>
      </w:pPr>
      <w:rPr>
        <w:rFonts w:ascii="Arial" w:hAnsi="Arial" w:hint="default"/>
      </w:rPr>
    </w:lvl>
    <w:lvl w:ilvl="3" w:tentative="1">
      <w:start w:val="1"/>
      <w:numFmt w:val="bullet"/>
      <w:lvlText w:val="•"/>
      <w:lvlJc w:val="left"/>
      <w:pPr>
        <w:tabs>
          <w:tab w:pos="2880" w:val="left"/>
        </w:tabs>
        <w:ind w:hanging="360" w:left="2880"/>
      </w:pPr>
      <w:rPr>
        <w:rFonts w:ascii="Arial" w:hAnsi="Arial" w:hint="default"/>
      </w:rPr>
    </w:lvl>
    <w:lvl w:ilvl="4" w:tentative="1">
      <w:start w:val="1"/>
      <w:numFmt w:val="bullet"/>
      <w:lvlText w:val="•"/>
      <w:lvlJc w:val="left"/>
      <w:pPr>
        <w:tabs>
          <w:tab w:pos="3600" w:val="left"/>
        </w:tabs>
        <w:ind w:hanging="360" w:left="3600"/>
      </w:pPr>
      <w:rPr>
        <w:rFonts w:ascii="Arial" w:hAnsi="Arial" w:hint="default"/>
      </w:rPr>
    </w:lvl>
    <w:lvl w:ilvl="5" w:tentative="1">
      <w:start w:val="1"/>
      <w:numFmt w:val="bullet"/>
      <w:lvlText w:val="•"/>
      <w:lvlJc w:val="left"/>
      <w:pPr>
        <w:tabs>
          <w:tab w:pos="4320" w:val="left"/>
        </w:tabs>
        <w:ind w:hanging="360" w:left="4320"/>
      </w:pPr>
      <w:rPr>
        <w:rFonts w:ascii="Arial" w:hAnsi="Arial" w:hint="default"/>
      </w:rPr>
    </w:lvl>
    <w:lvl w:ilvl="6" w:tentative="1">
      <w:start w:val="1"/>
      <w:numFmt w:val="bullet"/>
      <w:lvlText w:val="•"/>
      <w:lvlJc w:val="left"/>
      <w:pPr>
        <w:tabs>
          <w:tab w:pos="5040" w:val="left"/>
        </w:tabs>
        <w:ind w:hanging="360" w:left="5040"/>
      </w:pPr>
      <w:rPr>
        <w:rFonts w:ascii="Arial" w:hAnsi="Arial" w:hint="default"/>
      </w:rPr>
    </w:lvl>
    <w:lvl w:ilvl="7" w:tentative="1">
      <w:start w:val="1"/>
      <w:numFmt w:val="bullet"/>
      <w:lvlText w:val="•"/>
      <w:lvlJc w:val="left"/>
      <w:pPr>
        <w:tabs>
          <w:tab w:pos="5760" w:val="left"/>
        </w:tabs>
        <w:ind w:hanging="360" w:left="5760"/>
      </w:pPr>
      <w:rPr>
        <w:rFonts w:ascii="Arial" w:hAnsi="Arial" w:hint="default"/>
      </w:rPr>
    </w:lvl>
    <w:lvl w:ilvl="8" w:tentative="1">
      <w:start w:val="1"/>
      <w:numFmt w:val="bullet"/>
      <w:lvlText w:val="•"/>
      <w:lvlJc w:val="left"/>
      <w:pPr>
        <w:tabs>
          <w:tab w:pos="6480" w:val="left"/>
        </w:tabs>
        <w:ind w:hanging="360" w:left="6480"/>
      </w:pPr>
      <w:rPr>
        <w:rFonts w:ascii="Arial" w:hAnsi="Arial" w:hint="default"/>
      </w:rPr>
    </w:lvl>
  </w:abstractNum>
  <w:abstractNum w15:restartNumberingAfterBreak="0" w:abstractNumId="1">
    <w:nsid w:val="444F5CE2"/>
    <w:multiLevelType w:val="multilevel"/>
    <w:tmpl w:val="444F5CE2"/>
    <w:lvl w:ilvl="0">
      <w:start w:val="1"/>
      <w:numFmt w:val="bullet"/>
      <w:lvlText w:val="•"/>
      <w:lvlJc w:val="left"/>
      <w:pPr>
        <w:tabs>
          <w:tab w:pos="720" w:val="left"/>
        </w:tabs>
        <w:ind w:hanging="360" w:left="720"/>
      </w:pPr>
      <w:rPr>
        <w:rFonts w:ascii="Arial" w:hAnsi="Arial" w:hint="default"/>
      </w:rPr>
    </w:lvl>
    <w:lvl w:ilvl="1" w:tentative="1">
      <w:start w:val="1"/>
      <w:numFmt w:val="bullet"/>
      <w:lvlText w:val="•"/>
      <w:lvlJc w:val="left"/>
      <w:pPr>
        <w:tabs>
          <w:tab w:pos="1440" w:val="left"/>
        </w:tabs>
        <w:ind w:hanging="360" w:left="1440"/>
      </w:pPr>
      <w:rPr>
        <w:rFonts w:ascii="Arial" w:hAnsi="Arial" w:hint="default"/>
      </w:rPr>
    </w:lvl>
    <w:lvl w:ilvl="2" w:tentative="1">
      <w:start w:val="1"/>
      <w:numFmt w:val="bullet"/>
      <w:lvlText w:val="•"/>
      <w:lvlJc w:val="left"/>
      <w:pPr>
        <w:tabs>
          <w:tab w:pos="2160" w:val="left"/>
        </w:tabs>
        <w:ind w:hanging="360" w:left="2160"/>
      </w:pPr>
      <w:rPr>
        <w:rFonts w:ascii="Arial" w:hAnsi="Arial" w:hint="default"/>
      </w:rPr>
    </w:lvl>
    <w:lvl w:ilvl="3" w:tentative="1">
      <w:start w:val="1"/>
      <w:numFmt w:val="bullet"/>
      <w:lvlText w:val="•"/>
      <w:lvlJc w:val="left"/>
      <w:pPr>
        <w:tabs>
          <w:tab w:pos="2880" w:val="left"/>
        </w:tabs>
        <w:ind w:hanging="360" w:left="2880"/>
      </w:pPr>
      <w:rPr>
        <w:rFonts w:ascii="Arial" w:hAnsi="Arial" w:hint="default"/>
      </w:rPr>
    </w:lvl>
    <w:lvl w:ilvl="4" w:tentative="1">
      <w:start w:val="1"/>
      <w:numFmt w:val="bullet"/>
      <w:lvlText w:val="•"/>
      <w:lvlJc w:val="left"/>
      <w:pPr>
        <w:tabs>
          <w:tab w:pos="3600" w:val="left"/>
        </w:tabs>
        <w:ind w:hanging="360" w:left="3600"/>
      </w:pPr>
      <w:rPr>
        <w:rFonts w:ascii="Arial" w:hAnsi="Arial" w:hint="default"/>
      </w:rPr>
    </w:lvl>
    <w:lvl w:ilvl="5" w:tentative="1">
      <w:start w:val="1"/>
      <w:numFmt w:val="bullet"/>
      <w:lvlText w:val="•"/>
      <w:lvlJc w:val="left"/>
      <w:pPr>
        <w:tabs>
          <w:tab w:pos="4320" w:val="left"/>
        </w:tabs>
        <w:ind w:hanging="360" w:left="4320"/>
      </w:pPr>
      <w:rPr>
        <w:rFonts w:ascii="Arial" w:hAnsi="Arial" w:hint="default"/>
      </w:rPr>
    </w:lvl>
    <w:lvl w:ilvl="6" w:tentative="1">
      <w:start w:val="1"/>
      <w:numFmt w:val="bullet"/>
      <w:lvlText w:val="•"/>
      <w:lvlJc w:val="left"/>
      <w:pPr>
        <w:tabs>
          <w:tab w:pos="5040" w:val="left"/>
        </w:tabs>
        <w:ind w:hanging="360" w:left="5040"/>
      </w:pPr>
      <w:rPr>
        <w:rFonts w:ascii="Arial" w:hAnsi="Arial" w:hint="default"/>
      </w:rPr>
    </w:lvl>
    <w:lvl w:ilvl="7" w:tentative="1">
      <w:start w:val="1"/>
      <w:numFmt w:val="bullet"/>
      <w:lvlText w:val="•"/>
      <w:lvlJc w:val="left"/>
      <w:pPr>
        <w:tabs>
          <w:tab w:pos="5760" w:val="left"/>
        </w:tabs>
        <w:ind w:hanging="360" w:left="5760"/>
      </w:pPr>
      <w:rPr>
        <w:rFonts w:ascii="Arial" w:hAnsi="Arial" w:hint="default"/>
      </w:rPr>
    </w:lvl>
    <w:lvl w:ilvl="8" w:tentative="1">
      <w:start w:val="1"/>
      <w:numFmt w:val="bullet"/>
      <w:lvlText w:val="•"/>
      <w:lvlJc w:val="left"/>
      <w:pPr>
        <w:tabs>
          <w:tab w:pos="6480" w:val="left"/>
        </w:tabs>
        <w:ind w:hanging="360" w:left="6480"/>
      </w:pPr>
      <w:rPr>
        <w:rFonts w:ascii="Arial" w:hAnsi="Arial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zoom w:percent="100"/>
  <w:bordersDoNotSurroundHeader/>
  <w:bordersDoNotSurroundFooter/>
  <w:proofState w:grammar="clean" w:spelling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fillcolor="white" spidmax="2049" v:ext="edit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75A493F"/>
    <w:rsid w:val="00065D94"/>
    <w:rsid w:val="00096B8B"/>
    <w:rsid w:val="000B5D5A"/>
    <w:rsid w:val="00127990"/>
    <w:rsid w:val="00223359"/>
    <w:rsid w:val="002408BF"/>
    <w:rsid w:val="002C4B35"/>
    <w:rsid w:val="00341342"/>
    <w:rsid w:val="0036003A"/>
    <w:rsid w:val="003A6091"/>
    <w:rsid w:val="003F24F1"/>
    <w:rsid w:val="005634E8"/>
    <w:rsid w:val="005F1552"/>
    <w:rsid w:val="0063506E"/>
    <w:rsid w:val="006701AF"/>
    <w:rsid w:val="006F4368"/>
    <w:rsid w:val="007669CA"/>
    <w:rsid w:val="00843008"/>
    <w:rsid w:val="008B11F0"/>
    <w:rsid w:val="008C7403"/>
    <w:rsid w:val="00900224"/>
    <w:rsid w:val="00986085"/>
    <w:rsid w:val="00A140B9"/>
    <w:rsid w:val="00A8532C"/>
    <w:rsid w:val="00AE0B9D"/>
    <w:rsid w:val="00B538A3"/>
    <w:rsid w:val="00BD1CAF"/>
    <w:rsid w:val="00C251C5"/>
    <w:rsid w:val="00C931E1"/>
    <w:rsid w:val="00D0515D"/>
    <w:rsid w:val="00D82B1D"/>
    <w:rsid w:val="00D87FA8"/>
    <w:rsid w:val="00DA7F26"/>
    <w:rsid w:val="00E12F7F"/>
    <w:rsid w:val="00E20781"/>
    <w:rsid w:val="00E36D82"/>
    <w:rsid w:val="00F57B6F"/>
    <w:rsid w:val="2F712A5F"/>
    <w:rsid w:val="375A4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fillcolor="white" spidmax="2049" v:ext="edit">
      <v:fill color="white"/>
    </o:shapedefaults>
    <o:shapelayout v:ext="edit">
      <o:idmap data="1" v:ext="edit"/>
    </o:shapelayout>
  </w:shapeDefaults>
  <w:decimalSymbol w:val="."/>
  <w:listSeparator w:val=","/>
  <w14:docId w14:val="16ACDCCD"/>
  <w15:docId w15:val="{9DCAFD94-0E8B-412A-BD02-6F2EDEE1F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  <w:jc w:val="both"/>
    </w:pPr>
    <w:rPr>
      <w:kern w:val="2"/>
      <w:sz w:val="21"/>
      <w:szCs w:val="22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paragraph">
    <w:name w:val="Normal (Web)"/>
    <w:basedOn w:val="a"/>
    <w:uiPriority w:val="99"/>
    <w:unhideWhenUsed/>
    <w:pPr>
      <w:widowControl/>
      <w:spacing w:after="100" w:afterAutospacing="1" w:before="100" w:beforeAutospacing="1"/>
      <w:jc w:val="left"/>
    </w:pPr>
    <w:rPr>
      <w:rFonts w:ascii="宋体" w:cs="宋体" w:eastAsia="宋体" w:hAnsi="宋体"/>
      <w:kern w:val="0"/>
      <w:sz w:val="24"/>
      <w:szCs w:val="24"/>
    </w:rPr>
  </w:style>
  <w:style w:customStyle="1" w:styleId="1" w:type="paragraph">
    <w:name w:val="列出段落1"/>
    <w:basedOn w:val="a"/>
    <w:uiPriority w:val="34"/>
    <w:qFormat/>
    <w:pPr>
      <w:widowControl/>
      <w:ind w:firstLine="420" w:firstLineChars="200"/>
      <w:jc w:val="left"/>
    </w:pPr>
    <w:rPr>
      <w:rFonts w:ascii="宋体" w:cs="宋体" w:eastAsia="宋体" w:hAnsi="宋体"/>
      <w:kern w:val="0"/>
      <w:sz w:val="24"/>
      <w:szCs w:val="24"/>
    </w:rPr>
  </w:style>
  <w:style w:styleId="a4" w:type="paragraph">
    <w:name w:val="header"/>
    <w:basedOn w:val="a"/>
    <w:link w:val="a5"/>
    <w:uiPriority w:val="99"/>
    <w:unhideWhenUsed/>
    <w:rsid w:val="00AE0B9D"/>
    <w:pPr>
      <w:pBdr>
        <w:bottom w:color="auto" w:space="1" w:sz="6" w:val="single"/>
      </w:pBd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customStyle="1" w:styleId="a5" w:type="character">
    <w:name w:val="页眉 字符"/>
    <w:basedOn w:val="a0"/>
    <w:link w:val="a4"/>
    <w:uiPriority w:val="99"/>
    <w:rsid w:val="00AE0B9D"/>
    <w:rPr>
      <w:kern w:val="2"/>
      <w:sz w:val="18"/>
      <w:szCs w:val="18"/>
    </w:rPr>
  </w:style>
  <w:style w:styleId="a6" w:type="paragraph">
    <w:name w:val="footer"/>
    <w:basedOn w:val="a"/>
    <w:link w:val="a7"/>
    <w:uiPriority w:val="99"/>
    <w:unhideWhenUsed/>
    <w:rsid w:val="00AE0B9D"/>
    <w:pPr>
      <w:tabs>
        <w:tab w:pos="4153" w:val="center"/>
        <w:tab w:pos="8306" w:val="right"/>
      </w:tabs>
      <w:snapToGrid w:val="0"/>
      <w:jc w:val="left"/>
    </w:pPr>
    <w:rPr>
      <w:sz w:val="18"/>
      <w:szCs w:val="18"/>
    </w:rPr>
  </w:style>
  <w:style w:customStyle="1" w:styleId="a7" w:type="character">
    <w:name w:val="页脚 字符"/>
    <w:basedOn w:val="a0"/>
    <w:link w:val="a6"/>
    <w:uiPriority w:val="99"/>
    <w:rsid w:val="00AE0B9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media/image2.png" Type="http://schemas.openxmlformats.org/officeDocument/2006/relationships/image"/><Relationship Id="rId11" Target="fontTable.xml" Type="http://schemas.openxmlformats.org/officeDocument/2006/relationships/fontTable"/><Relationship Id="rId12" Target="theme/theme1.xml" Type="http://schemas.openxmlformats.org/officeDocument/2006/relationships/theme"/><Relationship Id="rId2" Target="../customXml/item2.xml" Type="http://schemas.openxmlformats.org/officeDocument/2006/relationships/customXml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settings.xml" Type="http://schemas.openxmlformats.org/officeDocument/2006/relationships/settings"/><Relationship Id="rId6" Target="webSettings.xml" Type="http://schemas.openxmlformats.org/officeDocument/2006/relationships/webSettings"/><Relationship Id="rId7" Target="footnotes.xml" Type="http://schemas.openxmlformats.org/officeDocument/2006/relationships/footnotes"/><Relationship Id="rId8" Target="endnotes.xml" Type="http://schemas.openxmlformats.org/officeDocument/2006/relationships/endnotes"/><Relationship Id="rId9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Users/Administrator/AppData/Roaming/kingsoft/office6/templates/download/&#40664;&#35748;/&#31616;&#21382;&#8212;&#21019;&#24847;&#23450;&#21046;B.docx" TargetMode="External" Type="http://schemas.openxmlformats.org/officeDocument/2006/relationships/attachedTemplat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yes"?><Relationships xmlns="http://schemas.openxmlformats.org/package/2006/relationships"><Relationship Id="rId1" Target="itemProps2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C4488EC-6D24-4EF1-909B-2DFCDE490C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简历—创意定制B</Template>
  <TotalTime>13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2020-07-29T03:23:00Z</dcterms:created>
  <dc:creator>Administrator</dc:creator>
  <dc:description>9a119ba05dc1f0e90X193Nu1F1pU34--V_OZQOWg</dc:description>
  <cp:lastModifiedBy>凤 高峰</cp:lastModifiedBy>
  <dcterms:modified xsi:type="dcterms:W3CDTF">2020-10-13T07:14:00Z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KSOProductBuildVer" pid="2">
    <vt:lpwstr>2052-10.1.0.5511</vt:lpwstr>
  </property>
</Properties>
</file>